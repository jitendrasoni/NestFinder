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8BB89" w14:textId="77777777" w:rsidR="001A5429" w:rsidRPr="00E237E8" w:rsidRDefault="001A5429" w:rsidP="001E1E58"/>
    <w:tbl>
      <w:tblPr>
        <w:tblW w:w="0" w:type="auto"/>
        <w:tblLook w:val="0600" w:firstRow="0" w:lastRow="0" w:firstColumn="0" w:lastColumn="0" w:noHBand="1" w:noVBand="1"/>
      </w:tblPr>
      <w:tblGrid>
        <w:gridCol w:w="1440"/>
        <w:gridCol w:w="900"/>
        <w:gridCol w:w="4590"/>
        <w:gridCol w:w="1350"/>
        <w:gridCol w:w="1070"/>
      </w:tblGrid>
      <w:tr w:rsidR="0092125E" w:rsidRPr="00E237E8" w14:paraId="4D91415D" w14:textId="77777777" w:rsidTr="0092125E">
        <w:tc>
          <w:tcPr>
            <w:tcW w:w="9350" w:type="dxa"/>
            <w:gridSpan w:val="5"/>
            <w:vAlign w:val="center"/>
          </w:tcPr>
          <w:p w14:paraId="72AF63B6" w14:textId="0073D5C2" w:rsidR="0092125E" w:rsidRPr="00E237E8" w:rsidRDefault="00000000" w:rsidP="0092125E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2307CDA945FD448981BC173B2558F30F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404E79">
                  <w:t>Nestfinder</w:t>
                </w:r>
              </w:sdtContent>
            </w:sdt>
          </w:p>
        </w:tc>
      </w:tr>
      <w:tr w:rsidR="0092125E" w:rsidRPr="00E237E8" w14:paraId="500D1AC5" w14:textId="77777777" w:rsidTr="0092125E">
        <w:trPr>
          <w:trHeight w:val="144"/>
        </w:trPr>
        <w:tc>
          <w:tcPr>
            <w:tcW w:w="1440" w:type="dxa"/>
            <w:shd w:val="clear" w:color="auto" w:fill="auto"/>
          </w:tcPr>
          <w:p w14:paraId="58857D8D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gridSpan w:val="3"/>
            <w:shd w:val="clear" w:color="auto" w:fill="F0CDA1" w:themeFill="accent1"/>
            <w:vAlign w:val="center"/>
          </w:tcPr>
          <w:p w14:paraId="142E723A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54E0D30A" w14:textId="77777777" w:rsidR="0092125E" w:rsidRPr="00E237E8" w:rsidRDefault="0092125E" w:rsidP="0092125E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92125E" w:rsidRPr="00E237E8" w14:paraId="33357080" w14:textId="77777777" w:rsidTr="0092125E">
        <w:tc>
          <w:tcPr>
            <w:tcW w:w="9350" w:type="dxa"/>
            <w:gridSpan w:val="5"/>
            <w:vAlign w:val="center"/>
          </w:tcPr>
          <w:p w14:paraId="21C8E63D" w14:textId="2DF06EE9" w:rsidR="0092125E" w:rsidRPr="00E237E8" w:rsidRDefault="00AB290D" w:rsidP="00D83966">
            <w:pPr>
              <w:pStyle w:val="Title"/>
            </w:pPr>
            <w:r>
              <w:t>FS2 - React</w:t>
            </w:r>
          </w:p>
        </w:tc>
      </w:tr>
      <w:tr w:rsidR="0092125E" w:rsidRPr="00E237E8" w14:paraId="79CADA59" w14:textId="77777777" w:rsidTr="00D83966">
        <w:trPr>
          <w:trHeight w:val="1368"/>
        </w:trPr>
        <w:tc>
          <w:tcPr>
            <w:tcW w:w="2340" w:type="dxa"/>
            <w:gridSpan w:val="2"/>
          </w:tcPr>
          <w:p w14:paraId="2429BD23" w14:textId="77777777" w:rsidR="0092125E" w:rsidRPr="00E237E8" w:rsidRDefault="0092125E" w:rsidP="001E1E58"/>
        </w:tc>
        <w:tc>
          <w:tcPr>
            <w:tcW w:w="4590" w:type="dxa"/>
            <w:shd w:val="clear" w:color="auto" w:fill="F0CDA1" w:themeFill="accent1"/>
            <w:vAlign w:val="center"/>
          </w:tcPr>
          <w:p w14:paraId="7049AAFF" w14:textId="08D5EF10" w:rsidR="0092125E" w:rsidRPr="00E237E8" w:rsidRDefault="00DE3999" w:rsidP="0092125E">
            <w:pPr>
              <w:pStyle w:val="Subtitle"/>
            </w:pPr>
            <w:r>
              <w:t>React Module</w:t>
            </w:r>
          </w:p>
        </w:tc>
        <w:tc>
          <w:tcPr>
            <w:tcW w:w="2420" w:type="dxa"/>
            <w:gridSpan w:val="2"/>
          </w:tcPr>
          <w:p w14:paraId="5531FD2F" w14:textId="77777777" w:rsidR="0092125E" w:rsidRPr="00E237E8" w:rsidRDefault="0092125E" w:rsidP="001E1E58"/>
        </w:tc>
      </w:tr>
    </w:tbl>
    <w:p w14:paraId="76278635" w14:textId="77777777" w:rsidR="00066DE2" w:rsidRPr="00E237E8" w:rsidRDefault="001A5429" w:rsidP="0092125E">
      <w:r w:rsidRPr="00E237E8">
        <w:t xml:space="preserve"> </w:t>
      </w:r>
    </w:p>
    <w:p w14:paraId="6554A573" w14:textId="77777777" w:rsidR="00066DE2" w:rsidRPr="00E237E8" w:rsidRDefault="00066DE2" w:rsidP="00066DE2">
      <w:pPr>
        <w:sectPr w:rsidR="00066DE2" w:rsidRPr="00E237E8" w:rsidSect="00AC4859">
          <w:headerReference w:type="default" r:id="rId11"/>
          <w:headerReference w:type="first" r:id="rId12"/>
          <w:footerReference w:type="first" r:id="rId13"/>
          <w:pgSz w:w="12240" w:h="15840" w:code="1"/>
          <w:pgMar w:top="6480" w:right="1440" w:bottom="720" w:left="1440" w:header="288" w:footer="288" w:gutter="0"/>
          <w:cols w:space="708"/>
          <w:docGrid w:linePitch="360"/>
        </w:sectPr>
      </w:pPr>
    </w:p>
    <w:sdt>
      <w:sdtPr>
        <w:rPr>
          <w:rFonts w:asciiTheme="minorHAnsi" w:hAnsiTheme="minorHAnsi"/>
          <w:b w:val="0"/>
          <w:i/>
          <w:color w:val="595959" w:themeColor="text1" w:themeTint="A6"/>
          <w:sz w:val="24"/>
        </w:rPr>
        <w:id w:val="350538378"/>
        <w:docPartObj>
          <w:docPartGallery w:val="Table of Contents"/>
          <w:docPartUnique/>
        </w:docPartObj>
      </w:sdtPr>
      <w:sdtEndPr>
        <w:rPr>
          <w:bCs/>
          <w:i w:val="0"/>
          <w:noProof/>
        </w:rPr>
      </w:sdtEndPr>
      <w:sdtContent>
        <w:p w14:paraId="7B5C12E7" w14:textId="77777777" w:rsidR="001E1E58" w:rsidRPr="00E237E8" w:rsidRDefault="00493EC0" w:rsidP="003F13B0">
          <w:pPr>
            <w:pStyle w:val="TOCHeading"/>
          </w:pPr>
          <w:r w:rsidRPr="00E237E8">
            <w:t>TABLE OF CONTENTS</w:t>
          </w:r>
        </w:p>
        <w:p w14:paraId="5274E406" w14:textId="3B00DB6F" w:rsidR="00404E79" w:rsidRDefault="001E1E58">
          <w:pPr>
            <w:pStyle w:val="TOC1"/>
            <w:tabs>
              <w:tab w:val="left" w:pos="440"/>
              <w:tab w:val="right" w:leader="dot" w:pos="5030"/>
            </w:tabs>
            <w:rPr>
              <w:rFonts w:eastAsiaTheme="minorEastAsia"/>
              <w:noProof/>
              <w:color w:val="auto"/>
              <w:kern w:val="2"/>
              <w:sz w:val="22"/>
              <w:lang w:val="en-AU" w:eastAsia="en-AU"/>
              <w14:ligatures w14:val="standardContextual"/>
            </w:rPr>
          </w:pPr>
          <w:r w:rsidRPr="00E237E8">
            <w:rPr>
              <w:b/>
              <w:bCs/>
              <w:noProof/>
            </w:rPr>
            <w:fldChar w:fldCharType="begin"/>
          </w:r>
          <w:r w:rsidRPr="00E237E8">
            <w:rPr>
              <w:b/>
              <w:bCs/>
              <w:noProof/>
            </w:rPr>
            <w:instrText xml:space="preserve"> TOC \o "1-3" \h \z \u </w:instrText>
          </w:r>
          <w:r w:rsidRPr="00E237E8">
            <w:rPr>
              <w:b/>
              <w:bCs/>
              <w:noProof/>
            </w:rPr>
            <w:fldChar w:fldCharType="separate"/>
          </w:r>
          <w:hyperlink w:anchor="_Toc155337988" w:history="1">
            <w:r w:rsidR="00404E79" w:rsidRPr="009E484E">
              <w:rPr>
                <w:rStyle w:val="Hyperlink"/>
                <w:noProof/>
              </w:rPr>
              <w:t>1.</w:t>
            </w:r>
            <w:r w:rsidR="00404E79">
              <w:rPr>
                <w:rFonts w:eastAsiaTheme="minorEastAsia"/>
                <w:noProof/>
                <w:color w:val="auto"/>
                <w:kern w:val="2"/>
                <w:sz w:val="22"/>
                <w:lang w:val="en-AU" w:eastAsia="en-AU"/>
                <w14:ligatures w14:val="standardContextual"/>
              </w:rPr>
              <w:tab/>
            </w:r>
            <w:r w:rsidR="00404E79" w:rsidRPr="009E484E">
              <w:rPr>
                <w:rStyle w:val="Hyperlink"/>
                <w:noProof/>
              </w:rPr>
              <w:t>Minimum requirement to run</w:t>
            </w:r>
            <w:r w:rsidR="00404E79">
              <w:rPr>
                <w:noProof/>
                <w:webHidden/>
              </w:rPr>
              <w:tab/>
            </w:r>
            <w:r w:rsidR="00404E79">
              <w:rPr>
                <w:noProof/>
                <w:webHidden/>
              </w:rPr>
              <w:fldChar w:fldCharType="begin"/>
            </w:r>
            <w:r w:rsidR="00404E79">
              <w:rPr>
                <w:noProof/>
                <w:webHidden/>
              </w:rPr>
              <w:instrText xml:space="preserve"> PAGEREF _Toc155337988 \h </w:instrText>
            </w:r>
            <w:r w:rsidR="00404E79">
              <w:rPr>
                <w:noProof/>
                <w:webHidden/>
              </w:rPr>
            </w:r>
            <w:r w:rsidR="00404E79">
              <w:rPr>
                <w:noProof/>
                <w:webHidden/>
              </w:rPr>
              <w:fldChar w:fldCharType="separate"/>
            </w:r>
            <w:r w:rsidR="00404E79">
              <w:rPr>
                <w:noProof/>
                <w:webHidden/>
              </w:rPr>
              <w:t>4</w:t>
            </w:r>
            <w:r w:rsidR="00404E79">
              <w:rPr>
                <w:noProof/>
                <w:webHidden/>
              </w:rPr>
              <w:fldChar w:fldCharType="end"/>
            </w:r>
          </w:hyperlink>
        </w:p>
        <w:p w14:paraId="325D9C3E" w14:textId="695CAAB8" w:rsidR="000A7626" w:rsidRPr="00E237E8" w:rsidRDefault="001E1E58" w:rsidP="00404E79">
          <w:pPr>
            <w:tabs>
              <w:tab w:val="left" w:pos="5670"/>
            </w:tabs>
            <w:sectPr w:rsidR="000A7626" w:rsidRPr="00E237E8" w:rsidSect="00AC4859">
              <w:footerReference w:type="first" r:id="rId14"/>
              <w:pgSz w:w="12240" w:h="15840" w:code="1"/>
              <w:pgMar w:top="2160" w:right="1080" w:bottom="720" w:left="6120" w:header="432" w:footer="432" w:gutter="0"/>
              <w:pgNumType w:fmt="lowerRoman"/>
              <w:cols w:space="708"/>
              <w:titlePg/>
              <w:docGrid w:linePitch="360"/>
            </w:sectPr>
          </w:pPr>
          <w:r w:rsidRPr="00E237E8">
            <w:rPr>
              <w:b/>
              <w:bCs/>
              <w:noProof/>
            </w:rPr>
            <w:fldChar w:fldCharType="end"/>
          </w:r>
        </w:p>
      </w:sdtContent>
    </w:sdt>
    <w:p w14:paraId="6DD62664" w14:textId="77777777" w:rsidR="00D27AF8" w:rsidRPr="00E237E8" w:rsidRDefault="00D27AF8" w:rsidP="0003123C">
      <w:pPr>
        <w:sectPr w:rsidR="00D27AF8" w:rsidRPr="00E237E8" w:rsidSect="00AC4859">
          <w:headerReference w:type="default" r:id="rId15"/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14:paraId="4B8BCC41" w14:textId="50F02ECF" w:rsidR="00D27AF8" w:rsidRPr="00E237E8" w:rsidRDefault="00DE3999" w:rsidP="0003123C">
      <w:pPr>
        <w:pStyle w:val="Heading1"/>
        <w:numPr>
          <w:ilvl w:val="0"/>
          <w:numId w:val="18"/>
        </w:numPr>
        <w:ind w:left="0" w:firstLine="0"/>
      </w:pPr>
      <w:bookmarkStart w:id="0" w:name="_Toc155337988"/>
      <w:r>
        <w:lastRenderedPageBreak/>
        <w:t>Minimum requirement to run</w:t>
      </w:r>
      <w:bookmarkEnd w:id="0"/>
    </w:p>
    <w:p w14:paraId="7FFD599E" w14:textId="1F6FD192" w:rsidR="00D27AF8" w:rsidRDefault="00F73AF0" w:rsidP="00F73AF0">
      <w:r>
        <w:t xml:space="preserve">Create a folder and give it a name – </w:t>
      </w:r>
      <w:proofErr w:type="spellStart"/>
      <w:r>
        <w:t>NextFinder</w:t>
      </w:r>
      <w:proofErr w:type="spellEnd"/>
      <w:r>
        <w:t xml:space="preserve"> (This will be the main project name)</w:t>
      </w:r>
    </w:p>
    <w:p w14:paraId="4594A153" w14:textId="4121EFDA" w:rsidR="00F73AF0" w:rsidRDefault="00F73AF0" w:rsidP="00F73AF0">
      <w:r>
        <w:t>Create a sub folder and give it a name – FE.</w:t>
      </w:r>
    </w:p>
    <w:p w14:paraId="7E117057" w14:textId="514C00BA" w:rsidR="00F73AF0" w:rsidRDefault="00F73AF0" w:rsidP="00F73AF0">
      <w:r>
        <w:t>Create a sub folder and give it the name React.</w:t>
      </w:r>
    </w:p>
    <w:p w14:paraId="40DA0702" w14:textId="2335C1C5" w:rsidR="00F73AF0" w:rsidRDefault="00F73AF0" w:rsidP="00F73AF0">
      <w:r>
        <w:t>Create a sub folder and give it a name Draft.</w:t>
      </w:r>
    </w:p>
    <w:p w14:paraId="4F5FEC87" w14:textId="6457D4ED" w:rsidR="00434A41" w:rsidRDefault="00434A41" w:rsidP="00F73AF0">
      <w:r>
        <w:t xml:space="preserve">Your folder structure should look like </w:t>
      </w:r>
      <w:proofErr w:type="gramStart"/>
      <w:r>
        <w:t>below</w:t>
      </w:r>
      <w:proofErr w:type="gramEnd"/>
    </w:p>
    <w:p w14:paraId="59AC4DD2" w14:textId="64A1F670" w:rsidR="00434A41" w:rsidRDefault="00434A41" w:rsidP="00F73AF0">
      <w:r w:rsidRPr="00434A41">
        <w:rPr>
          <w:noProof/>
        </w:rPr>
        <w:drawing>
          <wp:inline distT="0" distB="0" distL="0" distR="0" wp14:anchorId="347803E6" wp14:editId="652EA942">
            <wp:extent cx="6400800" cy="2536825"/>
            <wp:effectExtent l="0" t="0" r="0" b="0"/>
            <wp:docPr id="40310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088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3C5" w14:textId="77777777" w:rsidR="00F73AF0" w:rsidRDefault="00F73AF0" w:rsidP="00F73AF0"/>
    <w:p w14:paraId="0DFD6C1A" w14:textId="1CCB37CE" w:rsidR="00434A41" w:rsidRDefault="00434A41" w:rsidP="00F73AF0">
      <w:r>
        <w:t>The plan is first will learn the react under the draft folder and will implement it at the root folder (Under the React Folder).</w:t>
      </w:r>
    </w:p>
    <w:p w14:paraId="21AD3A9A" w14:textId="77777777" w:rsidR="00434A41" w:rsidRDefault="00434A41" w:rsidP="00F73AF0"/>
    <w:p w14:paraId="3AC8844A" w14:textId="77777777" w:rsidR="00D27AF8" w:rsidRPr="00E237E8" w:rsidRDefault="00D27AF8" w:rsidP="00D27AF8">
      <w:pPr>
        <w:sectPr w:rsidR="00D27AF8" w:rsidRPr="00E237E8" w:rsidSect="00AC4859">
          <w:pgSz w:w="12240" w:h="15840" w:code="1"/>
          <w:pgMar w:top="2160" w:right="1080" w:bottom="720" w:left="1080" w:header="648" w:footer="432" w:gutter="0"/>
          <w:cols w:space="708"/>
          <w:docGrid w:linePitch="360"/>
        </w:sectPr>
      </w:pPr>
    </w:p>
    <w:p w14:paraId="2B0238F1" w14:textId="685237DC" w:rsidR="00BD0C60" w:rsidRPr="00E237E8" w:rsidRDefault="00BD0C60" w:rsidP="00404E79">
      <w:pPr>
        <w:pStyle w:val="Heading1"/>
      </w:pPr>
    </w:p>
    <w:sectPr w:rsidR="00BD0C60" w:rsidRPr="00E237E8" w:rsidSect="00AC4859">
      <w:footerReference w:type="first" r:id="rId17"/>
      <w:pgSz w:w="12240" w:h="15840" w:code="1"/>
      <w:pgMar w:top="2160" w:right="1080" w:bottom="720" w:left="1080" w:header="64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7A1BB" w14:textId="77777777" w:rsidR="00CB7962" w:rsidRDefault="00CB7962" w:rsidP="005A20E2">
      <w:pPr>
        <w:spacing w:after="0"/>
      </w:pPr>
      <w:r>
        <w:separator/>
      </w:r>
    </w:p>
    <w:p w14:paraId="7084362F" w14:textId="77777777" w:rsidR="00CB7962" w:rsidRDefault="00CB7962"/>
    <w:p w14:paraId="1B1F8C35" w14:textId="77777777" w:rsidR="00CB7962" w:rsidRDefault="00CB7962" w:rsidP="009B4773"/>
    <w:p w14:paraId="24528CB8" w14:textId="77777777" w:rsidR="00CB7962" w:rsidRDefault="00CB7962" w:rsidP="00513832"/>
  </w:endnote>
  <w:endnote w:type="continuationSeparator" w:id="0">
    <w:p w14:paraId="622CDD34" w14:textId="77777777" w:rsidR="00CB7962" w:rsidRDefault="00CB7962" w:rsidP="005A20E2">
      <w:pPr>
        <w:spacing w:after="0"/>
      </w:pPr>
      <w:r>
        <w:continuationSeparator/>
      </w:r>
    </w:p>
    <w:p w14:paraId="6E2EF7B1" w14:textId="77777777" w:rsidR="00CB7962" w:rsidRDefault="00CB7962"/>
    <w:p w14:paraId="1AE13F68" w14:textId="77777777" w:rsidR="00CB7962" w:rsidRDefault="00CB7962" w:rsidP="009B4773"/>
    <w:p w14:paraId="4E4A473B" w14:textId="77777777" w:rsidR="00CB7962" w:rsidRDefault="00CB796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2348994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3551353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2A71C1D2" w14:textId="77777777" w:rsidR="007D2C96" w:rsidRDefault="007D2C96" w:rsidP="00F8411A">
            <w:pPr>
              <w:pStyle w:val="Footer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530786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241920231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59B272DA" w14:textId="77777777" w:rsidR="007D2C96" w:rsidRDefault="007D2C96" w:rsidP="00D94688">
            <w:pPr>
              <w:pStyle w:val="Footer"/>
              <w:jc w:val="right"/>
            </w:pP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89699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724266714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CB31775" w14:textId="77777777" w:rsidR="007D2C96" w:rsidRDefault="007D2C96" w:rsidP="00F8411A">
            <w:pPr>
              <w:pStyle w:val="Footer"/>
            </w:pPr>
            <w:r w:rsidRPr="002135FB">
              <w:t>January 24, 20</w:t>
            </w:r>
            <w:r>
              <w:t>XX</w:t>
            </w:r>
            <w:r w:rsidRPr="002135FB">
              <w:rPr>
                <w:lang w:val="ru-RU"/>
              </w:rPr>
              <w:t xml:space="preserve">  </w:t>
            </w:r>
            <w:r>
              <w:t xml:space="preserve">             </w:t>
            </w:r>
            <w:r>
              <w:rPr>
                <w:lang w:val="ru-RU"/>
              </w:rPr>
              <w:t xml:space="preserve">                                                                                                                     </w:t>
            </w:r>
            <w:r w:rsidRPr="002135FB">
              <w:t xml:space="preserve">              </w:t>
            </w:r>
            <w:r w:rsidRPr="002135FB">
              <w:fldChar w:fldCharType="begin"/>
            </w:r>
            <w:r w:rsidRPr="002135FB">
              <w:instrText xml:space="preserve"> PAGE   \* MERGEFORMAT </w:instrText>
            </w:r>
            <w:r w:rsidRPr="002135FB">
              <w:fldChar w:fldCharType="separate"/>
            </w:r>
            <w:r>
              <w:t>1</w:t>
            </w:r>
            <w:r w:rsidRPr="002135FB">
              <w:rPr>
                <w:noProof/>
              </w:rPr>
              <w:fldChar w:fldCharType="end"/>
            </w:r>
          </w:p>
        </w:sdtContent>
      </w:sdt>
      <w:p w14:paraId="4D97AD15" w14:textId="77777777" w:rsidR="007D2C96" w:rsidRDefault="00000000" w:rsidP="00F8411A">
        <w:pPr>
          <w:pStyle w:val="Footer"/>
          <w:rPr>
            <w:noProof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333CA" w14:textId="77777777" w:rsidR="00CB7962" w:rsidRDefault="00CB7962" w:rsidP="005A20E2">
      <w:pPr>
        <w:spacing w:after="0"/>
      </w:pPr>
      <w:r>
        <w:separator/>
      </w:r>
    </w:p>
    <w:p w14:paraId="0AE6BFB3" w14:textId="77777777" w:rsidR="00CB7962" w:rsidRDefault="00CB7962"/>
    <w:p w14:paraId="5154FE7B" w14:textId="77777777" w:rsidR="00CB7962" w:rsidRDefault="00CB7962" w:rsidP="009B4773"/>
    <w:p w14:paraId="44B3A753" w14:textId="77777777" w:rsidR="00CB7962" w:rsidRDefault="00CB7962" w:rsidP="00513832"/>
  </w:footnote>
  <w:footnote w:type="continuationSeparator" w:id="0">
    <w:p w14:paraId="600D4BE5" w14:textId="77777777" w:rsidR="00CB7962" w:rsidRDefault="00CB7962" w:rsidP="005A20E2">
      <w:pPr>
        <w:spacing w:after="0"/>
      </w:pPr>
      <w:r>
        <w:continuationSeparator/>
      </w:r>
    </w:p>
    <w:p w14:paraId="79256754" w14:textId="77777777" w:rsidR="00CB7962" w:rsidRDefault="00CB7962"/>
    <w:p w14:paraId="2AFA0B3C" w14:textId="77777777" w:rsidR="00CB7962" w:rsidRDefault="00CB7962" w:rsidP="009B4773"/>
    <w:p w14:paraId="558DD13D" w14:textId="77777777" w:rsidR="00CB7962" w:rsidRDefault="00CB796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16A69" w14:textId="77777777" w:rsidR="007D2C96" w:rsidRDefault="007D2C96" w:rsidP="005A20E2">
    <w:pPr>
      <w:pStyle w:val="Header"/>
      <w:tabs>
        <w:tab w:val="clear" w:pos="9689"/>
        <w:tab w:val="right" w:pos="11057"/>
      </w:tabs>
      <w:ind w:left="-1134" w:right="-1085"/>
    </w:pPr>
    <w:r>
      <w:rPr>
        <w:noProof/>
      </w:rPr>
      <w:drawing>
        <wp:anchor distT="0" distB="0" distL="114300" distR="114300" simplePos="0" relativeHeight="251694080" behindDoc="1" locked="0" layoutInCell="1" allowOverlap="1" wp14:anchorId="49E8B251" wp14:editId="7F0DBC7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132320" cy="9427464"/>
          <wp:effectExtent l="0" t="0" r="0" b="2540"/>
          <wp:wrapNone/>
          <wp:docPr id="7" name="Picture 7" descr="Two woman discuss somethi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GettyImages-731742045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395" t="33230" r="40830" b="5725"/>
                  <a:stretch/>
                </pic:blipFill>
                <pic:spPr bwMode="auto">
                  <a:xfrm>
                    <a:off x="0" y="0"/>
                    <a:ext cx="7132320" cy="942746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CDC2133" w14:textId="77777777" w:rsidR="007D2C96" w:rsidRDefault="007D2C96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14E48" w14:textId="77777777" w:rsidR="007D2C96" w:rsidRDefault="007D2C96">
    <w:r>
      <w:rPr>
        <w:noProof/>
      </w:rPr>
      <w:drawing>
        <wp:anchor distT="0" distB="0" distL="114300" distR="114300" simplePos="0" relativeHeight="251696128" behindDoc="1" locked="0" layoutInCell="1" allowOverlap="1" wp14:anchorId="4D0428C6" wp14:editId="339D2466">
          <wp:simplePos x="0" y="0"/>
          <wp:positionH relativeFrom="column">
            <wp:posOffset>-3543300</wp:posOffset>
          </wp:positionH>
          <wp:positionV relativeFrom="margin">
            <wp:posOffset>-1059815</wp:posOffset>
          </wp:positionV>
          <wp:extent cx="3268800" cy="9428400"/>
          <wp:effectExtent l="0" t="0" r="8255" b="1905"/>
          <wp:wrapNone/>
          <wp:docPr id="8" name="Picture 8" descr="Group of peopl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3928" t="2929" r="45411" b="7707"/>
                  <a:stretch/>
                </pic:blipFill>
                <pic:spPr bwMode="auto">
                  <a:xfrm flipH="1">
                    <a:off x="0" y="0"/>
                    <a:ext cx="3268800" cy="942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C2FBA" w14:textId="70C01B74" w:rsidR="007D2C96" w:rsidRPr="00DE3999" w:rsidRDefault="00DE3999" w:rsidP="00DE3999">
    <w:pPr>
      <w:pStyle w:val="Header"/>
      <w:spacing w:before="0"/>
      <w:rPr>
        <w:rFonts w:cstheme="minorHAnsi"/>
        <w:i/>
        <w:color w:val="262626" w:themeColor="text1" w:themeTint="D9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702272" behindDoc="1" locked="0" layoutInCell="1" allowOverlap="1" wp14:anchorId="406A0BB3" wp14:editId="3F4FBADA">
              <wp:simplePos x="0" y="0"/>
              <wp:positionH relativeFrom="page">
                <wp:posOffset>-1143000</wp:posOffset>
              </wp:positionH>
              <wp:positionV relativeFrom="page">
                <wp:posOffset>0</wp:posOffset>
              </wp:positionV>
              <wp:extent cx="10058400" cy="1143000"/>
              <wp:effectExtent l="0" t="0" r="0" b="0"/>
              <wp:wrapNone/>
              <wp:docPr id="2055249476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bg2">
                          <a:lumMod val="75000"/>
                          <a:alpha val="14902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0EA0B0" w14:textId="77777777" w:rsidR="00DE3999" w:rsidRDefault="00DE3999" w:rsidP="00DE3999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6A0BB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-90pt;margin-top:0;width:11in;height:90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" fillcolor="#3e8d9c [2414]" stroked="f">
              <v:fill opacity="9766f"/>
              <v:textbox inset="20mm,8mm">
                <w:txbxContent>
                  <w:p w14:paraId="6A0EA0B0" w14:textId="77777777" w:rsidR="00DE3999" w:rsidRDefault="00DE3999" w:rsidP="00DE3999"/>
                </w:txbxContent>
              </v:textbox>
              <w10:wrap anchorx="page" anchory="page"/>
            </v:shape>
          </w:pict>
        </mc:Fallback>
      </mc:AlternateContent>
    </w:r>
    <w:r>
      <w:rPr>
        <w:rFonts w:asciiTheme="majorHAnsi" w:hAnsiTheme="majorHAnsi"/>
        <w:b/>
        <w:color w:val="107082" w:themeColor="accent2"/>
        <w:sz w:val="28"/>
      </w:rPr>
      <w:t>Full Stack Developer</w:t>
    </w:r>
    <w:r>
      <w:rPr>
        <w:rStyle w:val="SubtleEmphasis"/>
      </w:rPr>
      <w:br/>
    </w:r>
    <w:r>
      <w:rPr>
        <w:rStyle w:val="Emphasis"/>
      </w:rPr>
      <w:t>React Module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98A0C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A080F5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7949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2485244">
    <w:abstractNumId w:val="27"/>
  </w:num>
  <w:num w:numId="2" w16cid:durableId="1483233245">
    <w:abstractNumId w:val="35"/>
  </w:num>
  <w:num w:numId="3" w16cid:durableId="97258480">
    <w:abstractNumId w:val="17"/>
  </w:num>
  <w:num w:numId="4" w16cid:durableId="679889892">
    <w:abstractNumId w:val="25"/>
  </w:num>
  <w:num w:numId="5" w16cid:durableId="1907765686">
    <w:abstractNumId w:val="14"/>
  </w:num>
  <w:num w:numId="6" w16cid:durableId="2108692579">
    <w:abstractNumId w:val="8"/>
  </w:num>
  <w:num w:numId="7" w16cid:durableId="460735580">
    <w:abstractNumId w:val="34"/>
  </w:num>
  <w:num w:numId="8" w16cid:durableId="963996891">
    <w:abstractNumId w:val="13"/>
  </w:num>
  <w:num w:numId="9" w16cid:durableId="1282540202">
    <w:abstractNumId w:val="36"/>
  </w:num>
  <w:num w:numId="10" w16cid:durableId="1395617963">
    <w:abstractNumId w:val="31"/>
  </w:num>
  <w:num w:numId="11" w16cid:durableId="573129188">
    <w:abstractNumId w:val="4"/>
  </w:num>
  <w:num w:numId="12" w16cid:durableId="1986085230">
    <w:abstractNumId w:val="11"/>
  </w:num>
  <w:num w:numId="13" w16cid:durableId="384182375">
    <w:abstractNumId w:val="16"/>
  </w:num>
  <w:num w:numId="14" w16cid:durableId="2037776498">
    <w:abstractNumId w:val="24"/>
  </w:num>
  <w:num w:numId="15" w16cid:durableId="29302375">
    <w:abstractNumId w:val="20"/>
  </w:num>
  <w:num w:numId="16" w16cid:durableId="733815790">
    <w:abstractNumId w:val="7"/>
  </w:num>
  <w:num w:numId="17" w16cid:durableId="360378">
    <w:abstractNumId w:val="26"/>
  </w:num>
  <w:num w:numId="18" w16cid:durableId="818154450">
    <w:abstractNumId w:val="37"/>
  </w:num>
  <w:num w:numId="19" w16cid:durableId="56713183">
    <w:abstractNumId w:val="10"/>
  </w:num>
  <w:num w:numId="20" w16cid:durableId="826825894">
    <w:abstractNumId w:val="29"/>
  </w:num>
  <w:num w:numId="21" w16cid:durableId="454177877">
    <w:abstractNumId w:val="12"/>
  </w:num>
  <w:num w:numId="22" w16cid:durableId="1035429321">
    <w:abstractNumId w:val="21"/>
  </w:num>
  <w:num w:numId="23" w16cid:durableId="1810397705">
    <w:abstractNumId w:val="23"/>
  </w:num>
  <w:num w:numId="24" w16cid:durableId="1875382071">
    <w:abstractNumId w:val="19"/>
  </w:num>
  <w:num w:numId="25" w16cid:durableId="2054115798">
    <w:abstractNumId w:val="22"/>
  </w:num>
  <w:num w:numId="26" w16cid:durableId="861171129">
    <w:abstractNumId w:val="9"/>
  </w:num>
  <w:num w:numId="27" w16cid:durableId="182399703">
    <w:abstractNumId w:val="32"/>
  </w:num>
  <w:num w:numId="28" w16cid:durableId="391465363">
    <w:abstractNumId w:val="15"/>
  </w:num>
  <w:num w:numId="29" w16cid:durableId="962156750">
    <w:abstractNumId w:val="6"/>
  </w:num>
  <w:num w:numId="30" w16cid:durableId="1216087991">
    <w:abstractNumId w:val="18"/>
  </w:num>
  <w:num w:numId="31" w16cid:durableId="1687052913">
    <w:abstractNumId w:val="5"/>
  </w:num>
  <w:num w:numId="32" w16cid:durableId="329988308">
    <w:abstractNumId w:val="28"/>
  </w:num>
  <w:num w:numId="33" w16cid:durableId="2075811767">
    <w:abstractNumId w:val="30"/>
  </w:num>
  <w:num w:numId="34" w16cid:durableId="1587646">
    <w:abstractNumId w:val="3"/>
  </w:num>
  <w:num w:numId="35" w16cid:durableId="1954825814">
    <w:abstractNumId w:val="1"/>
  </w:num>
  <w:num w:numId="36" w16cid:durableId="754013149">
    <w:abstractNumId w:val="2"/>
  </w:num>
  <w:num w:numId="37" w16cid:durableId="1256134344">
    <w:abstractNumId w:val="0"/>
  </w:num>
  <w:num w:numId="38" w16cid:durableId="902712350">
    <w:abstractNumId w:val="3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90D"/>
    <w:rsid w:val="0000092E"/>
    <w:rsid w:val="00003408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51A24"/>
    <w:rsid w:val="000612A6"/>
    <w:rsid w:val="00066DE2"/>
    <w:rsid w:val="00077931"/>
    <w:rsid w:val="000811A0"/>
    <w:rsid w:val="00084E91"/>
    <w:rsid w:val="000900B6"/>
    <w:rsid w:val="00096BE1"/>
    <w:rsid w:val="000A649E"/>
    <w:rsid w:val="000A7626"/>
    <w:rsid w:val="000B1B5F"/>
    <w:rsid w:val="000B5DA2"/>
    <w:rsid w:val="000B6224"/>
    <w:rsid w:val="000C1C28"/>
    <w:rsid w:val="000C5872"/>
    <w:rsid w:val="000E0979"/>
    <w:rsid w:val="000E1544"/>
    <w:rsid w:val="00100314"/>
    <w:rsid w:val="001155CE"/>
    <w:rsid w:val="001225D9"/>
    <w:rsid w:val="00124370"/>
    <w:rsid w:val="00160392"/>
    <w:rsid w:val="001A5429"/>
    <w:rsid w:val="001D1C22"/>
    <w:rsid w:val="001D59C9"/>
    <w:rsid w:val="001E11F1"/>
    <w:rsid w:val="001E1E58"/>
    <w:rsid w:val="00206719"/>
    <w:rsid w:val="00234FE7"/>
    <w:rsid w:val="00240312"/>
    <w:rsid w:val="00247B17"/>
    <w:rsid w:val="00252E4A"/>
    <w:rsid w:val="002642A8"/>
    <w:rsid w:val="002A137B"/>
    <w:rsid w:val="0031130D"/>
    <w:rsid w:val="00314A6F"/>
    <w:rsid w:val="00334394"/>
    <w:rsid w:val="00347AF5"/>
    <w:rsid w:val="00360F98"/>
    <w:rsid w:val="00362478"/>
    <w:rsid w:val="00374421"/>
    <w:rsid w:val="003B5758"/>
    <w:rsid w:val="003D59A7"/>
    <w:rsid w:val="003E78A7"/>
    <w:rsid w:val="003F0714"/>
    <w:rsid w:val="003F13B0"/>
    <w:rsid w:val="003F5F4A"/>
    <w:rsid w:val="004020D0"/>
    <w:rsid w:val="00403423"/>
    <w:rsid w:val="00404E79"/>
    <w:rsid w:val="00423C21"/>
    <w:rsid w:val="004262DD"/>
    <w:rsid w:val="0042646F"/>
    <w:rsid w:val="00434A41"/>
    <w:rsid w:val="00435096"/>
    <w:rsid w:val="004411FB"/>
    <w:rsid w:val="00443212"/>
    <w:rsid w:val="00493EC0"/>
    <w:rsid w:val="00495909"/>
    <w:rsid w:val="004B5251"/>
    <w:rsid w:val="004B5779"/>
    <w:rsid w:val="004C7B3E"/>
    <w:rsid w:val="004E67B3"/>
    <w:rsid w:val="00513832"/>
    <w:rsid w:val="00526C37"/>
    <w:rsid w:val="00533047"/>
    <w:rsid w:val="00577B45"/>
    <w:rsid w:val="005919AF"/>
    <w:rsid w:val="005A20E2"/>
    <w:rsid w:val="005B3466"/>
    <w:rsid w:val="005B6A1A"/>
    <w:rsid w:val="005D2146"/>
    <w:rsid w:val="005F6388"/>
    <w:rsid w:val="00626FD8"/>
    <w:rsid w:val="006329E1"/>
    <w:rsid w:val="00633E73"/>
    <w:rsid w:val="0065229E"/>
    <w:rsid w:val="00655308"/>
    <w:rsid w:val="00664450"/>
    <w:rsid w:val="00682CAF"/>
    <w:rsid w:val="006936EB"/>
    <w:rsid w:val="00695777"/>
    <w:rsid w:val="006A359E"/>
    <w:rsid w:val="006B2383"/>
    <w:rsid w:val="006C07E8"/>
    <w:rsid w:val="006C0DC6"/>
    <w:rsid w:val="006C42CF"/>
    <w:rsid w:val="006D0144"/>
    <w:rsid w:val="006E3FC8"/>
    <w:rsid w:val="006F1C41"/>
    <w:rsid w:val="007157EF"/>
    <w:rsid w:val="0073193C"/>
    <w:rsid w:val="0073670F"/>
    <w:rsid w:val="00740FCE"/>
    <w:rsid w:val="00753E67"/>
    <w:rsid w:val="007B17C4"/>
    <w:rsid w:val="007B1F5A"/>
    <w:rsid w:val="007B3AB6"/>
    <w:rsid w:val="007B5AFF"/>
    <w:rsid w:val="007C136F"/>
    <w:rsid w:val="007C5AF4"/>
    <w:rsid w:val="007D2C96"/>
    <w:rsid w:val="007D36E9"/>
    <w:rsid w:val="007D5767"/>
    <w:rsid w:val="007F793B"/>
    <w:rsid w:val="00813EC8"/>
    <w:rsid w:val="00817F8C"/>
    <w:rsid w:val="0083428B"/>
    <w:rsid w:val="008422E6"/>
    <w:rsid w:val="00863B11"/>
    <w:rsid w:val="00876F99"/>
    <w:rsid w:val="008820B3"/>
    <w:rsid w:val="00886169"/>
    <w:rsid w:val="0089181A"/>
    <w:rsid w:val="008965F6"/>
    <w:rsid w:val="008A2B5E"/>
    <w:rsid w:val="008B4BAD"/>
    <w:rsid w:val="008D3386"/>
    <w:rsid w:val="008E2EB8"/>
    <w:rsid w:val="008E3A18"/>
    <w:rsid w:val="008F704C"/>
    <w:rsid w:val="0090206C"/>
    <w:rsid w:val="00902998"/>
    <w:rsid w:val="00912C1B"/>
    <w:rsid w:val="0092125E"/>
    <w:rsid w:val="00924319"/>
    <w:rsid w:val="009500FA"/>
    <w:rsid w:val="00952A7A"/>
    <w:rsid w:val="00974BF8"/>
    <w:rsid w:val="00974DD3"/>
    <w:rsid w:val="009778A3"/>
    <w:rsid w:val="009A3B33"/>
    <w:rsid w:val="009A45A0"/>
    <w:rsid w:val="009B35B5"/>
    <w:rsid w:val="009B4773"/>
    <w:rsid w:val="009D2556"/>
    <w:rsid w:val="009F5B70"/>
    <w:rsid w:val="00A162A9"/>
    <w:rsid w:val="00A41799"/>
    <w:rsid w:val="00A630FD"/>
    <w:rsid w:val="00A74908"/>
    <w:rsid w:val="00A91213"/>
    <w:rsid w:val="00A960DC"/>
    <w:rsid w:val="00AA29B1"/>
    <w:rsid w:val="00AA66D7"/>
    <w:rsid w:val="00AB290D"/>
    <w:rsid w:val="00AC100C"/>
    <w:rsid w:val="00AC3653"/>
    <w:rsid w:val="00AC4859"/>
    <w:rsid w:val="00AE0241"/>
    <w:rsid w:val="00AE5008"/>
    <w:rsid w:val="00B052F8"/>
    <w:rsid w:val="00B26302"/>
    <w:rsid w:val="00B37B3B"/>
    <w:rsid w:val="00B44C47"/>
    <w:rsid w:val="00B57756"/>
    <w:rsid w:val="00B57F4F"/>
    <w:rsid w:val="00B74A29"/>
    <w:rsid w:val="00B7636D"/>
    <w:rsid w:val="00B80CF1"/>
    <w:rsid w:val="00BA2A38"/>
    <w:rsid w:val="00BA31C4"/>
    <w:rsid w:val="00BB02E6"/>
    <w:rsid w:val="00BD0C60"/>
    <w:rsid w:val="00C17BCF"/>
    <w:rsid w:val="00C3246A"/>
    <w:rsid w:val="00C46402"/>
    <w:rsid w:val="00C65564"/>
    <w:rsid w:val="00CA61D8"/>
    <w:rsid w:val="00CB7962"/>
    <w:rsid w:val="00CC2DA1"/>
    <w:rsid w:val="00CD1D98"/>
    <w:rsid w:val="00CF0586"/>
    <w:rsid w:val="00CF1267"/>
    <w:rsid w:val="00D13200"/>
    <w:rsid w:val="00D24B3C"/>
    <w:rsid w:val="00D26769"/>
    <w:rsid w:val="00D27AF8"/>
    <w:rsid w:val="00D6543F"/>
    <w:rsid w:val="00D74E0C"/>
    <w:rsid w:val="00D83966"/>
    <w:rsid w:val="00D91D46"/>
    <w:rsid w:val="00D94688"/>
    <w:rsid w:val="00D96A64"/>
    <w:rsid w:val="00D96CD3"/>
    <w:rsid w:val="00DA1776"/>
    <w:rsid w:val="00DB4C65"/>
    <w:rsid w:val="00DB5A2E"/>
    <w:rsid w:val="00DC0528"/>
    <w:rsid w:val="00DC1104"/>
    <w:rsid w:val="00DC2470"/>
    <w:rsid w:val="00DC7466"/>
    <w:rsid w:val="00DC7E1C"/>
    <w:rsid w:val="00DE16D8"/>
    <w:rsid w:val="00DE3999"/>
    <w:rsid w:val="00DE4AC5"/>
    <w:rsid w:val="00DE65A2"/>
    <w:rsid w:val="00DF2DCC"/>
    <w:rsid w:val="00E01D0E"/>
    <w:rsid w:val="00E15D61"/>
    <w:rsid w:val="00E16215"/>
    <w:rsid w:val="00E237E8"/>
    <w:rsid w:val="00E31650"/>
    <w:rsid w:val="00E35169"/>
    <w:rsid w:val="00E53724"/>
    <w:rsid w:val="00E552C8"/>
    <w:rsid w:val="00E75006"/>
    <w:rsid w:val="00E84350"/>
    <w:rsid w:val="00E85863"/>
    <w:rsid w:val="00E862EA"/>
    <w:rsid w:val="00E91AE4"/>
    <w:rsid w:val="00EA0789"/>
    <w:rsid w:val="00EA431D"/>
    <w:rsid w:val="00EB35A3"/>
    <w:rsid w:val="00EC4BCD"/>
    <w:rsid w:val="00ED54F1"/>
    <w:rsid w:val="00F24CB9"/>
    <w:rsid w:val="00F33F5E"/>
    <w:rsid w:val="00F379BC"/>
    <w:rsid w:val="00F60840"/>
    <w:rsid w:val="00F73AF0"/>
    <w:rsid w:val="00F75B86"/>
    <w:rsid w:val="00F77933"/>
    <w:rsid w:val="00F8411A"/>
    <w:rsid w:val="00FC1405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73E8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6BE1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7AF5"/>
    <w:pPr>
      <w:keepNext/>
      <w:keepLines/>
      <w:pBdr>
        <w:bottom w:val="single" w:sz="24" w:space="4" w:color="F0CDA1" w:themeColor="accent1"/>
      </w:pBdr>
      <w:spacing w:after="400"/>
      <w:outlineLvl w:val="0"/>
    </w:pPr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5A20E2"/>
    <w:pPr>
      <w:tabs>
        <w:tab w:val="center" w:pos="4844"/>
        <w:tab w:val="right" w:pos="9689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47AF5"/>
    <w:rPr>
      <w:color w:val="595959" w:themeColor="text1" w:themeTint="A6"/>
      <w:sz w:val="24"/>
    </w:rPr>
  </w:style>
  <w:style w:type="paragraph" w:styleId="Footer">
    <w:name w:val="footer"/>
    <w:basedOn w:val="Normal"/>
    <w:link w:val="FooterChar"/>
    <w:uiPriority w:val="99"/>
    <w:rsid w:val="008E3A18"/>
    <w:pPr>
      <w:pBdr>
        <w:top w:val="single" w:sz="8" w:space="1" w:color="64B2C1" w:themeColor="background2"/>
      </w:pBdr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8E3A18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162A9"/>
    <w:pPr>
      <w:spacing w:after="0"/>
      <w:contextualSpacing/>
      <w:jc w:val="center"/>
    </w:pPr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A9"/>
    <w:rPr>
      <w:rFonts w:asciiTheme="majorHAnsi" w:eastAsiaTheme="majorEastAsia" w:hAnsiTheme="majorHAnsi" w:cstheme="majorBidi"/>
      <w:b/>
      <w:caps/>
      <w:color w:val="FFFFFF" w:themeColor="background1"/>
      <w:spacing w:val="-10"/>
      <w:kern w:val="28"/>
      <w:sz w:val="9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966"/>
    <w:pPr>
      <w:numPr>
        <w:ilvl w:val="1"/>
      </w:numPr>
      <w:spacing w:after="0"/>
      <w:jc w:val="center"/>
    </w:pPr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D83966"/>
    <w:rPr>
      <w:rFonts w:eastAsiaTheme="minorEastAsia"/>
      <w:b/>
      <w:i/>
      <w:color w:val="107082" w:themeColor="accent2"/>
      <w:spacing w:val="15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347AF5"/>
    <w:rPr>
      <w:rFonts w:asciiTheme="majorHAnsi" w:eastAsiaTheme="majorEastAsia" w:hAnsiTheme="majorHAnsi" w:cstheme="majorBidi"/>
      <w:b/>
      <w:caps/>
      <w:color w:val="107082" w:themeColor="accent2"/>
      <w:sz w:val="44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E85863"/>
    <w:rPr>
      <w:rFonts w:asciiTheme="majorHAnsi" w:hAnsiTheme="majorHAnsi"/>
      <w:b/>
      <w:i w:val="0"/>
      <w:color w:val="107082" w:themeColor="accent2"/>
      <w:sz w:val="28"/>
    </w:rPr>
  </w:style>
  <w:style w:type="character" w:styleId="Emphasis">
    <w:name w:val="Emphasis"/>
    <w:uiPriority w:val="20"/>
    <w:qFormat/>
    <w:rsid w:val="007D2C96"/>
    <w:rPr>
      <w:rFonts w:cstheme="minorHAnsi"/>
      <w:i/>
      <w:color w:val="262626" w:themeColor="text1" w:themeTint="D9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64450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rsid w:val="001E1E5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rsid w:val="0003123C"/>
    <w:pPr>
      <w:numPr>
        <w:numId w:val="32"/>
      </w:numPr>
      <w:spacing w:before="0" w:after="200" w:line="276" w:lineRule="auto"/>
      <w:ind w:left="340" w:hanging="340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qFormat/>
    <w:rsid w:val="00BA31C4"/>
    <w:rPr>
      <w:b/>
      <w:bCs/>
    </w:rPr>
  </w:style>
  <w:style w:type="paragraph" w:styleId="ListBullet2">
    <w:name w:val="List Bullet 2"/>
    <w:basedOn w:val="Normal"/>
    <w:uiPriority w:val="99"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qFormat/>
    <w:rsid w:val="00E237E8"/>
    <w:pPr>
      <w:spacing w:before="0" w:after="0" w:line="240" w:lineRule="auto"/>
    </w:pPr>
    <w:rPr>
      <w:color w:val="0D0D0D" w:themeColor="text1" w:themeTint="F2"/>
      <w:sz w:val="18"/>
    </w:rPr>
  </w:style>
  <w:style w:type="paragraph" w:customStyle="1" w:styleId="TableHeadings">
    <w:name w:val="Table Headings"/>
    <w:basedOn w:val="Normal"/>
    <w:qFormat/>
    <w:rsid w:val="00A162A9"/>
    <w:pPr>
      <w:spacing w:before="0" w:after="0" w:line="216" w:lineRule="auto"/>
      <w:ind w:left="85"/>
    </w:pPr>
    <w:rPr>
      <w:b/>
      <w:caps/>
      <w:color w:val="FFFFFF" w:themeColor="background1"/>
      <w:sz w:val="18"/>
      <w:szCs w:val="18"/>
    </w:rPr>
  </w:style>
  <w:style w:type="character" w:styleId="PageNumber">
    <w:name w:val="page number"/>
    <w:basedOn w:val="DefaultParagraphFont"/>
    <w:uiPriority w:val="99"/>
    <w:rsid w:val="00096BE1"/>
    <w:rPr>
      <w:color w:val="auto"/>
      <w:sz w:val="18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tus\AppData\Roaming\Microsoft\Templates\Professional%20services%20business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307CDA945FD448981BC173B2558F3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E05F8B-92AA-41B2-95E7-BA10D4B8B74C}"/>
      </w:docPartPr>
      <w:docPartBody>
        <w:p w:rsidR="00B35EA3" w:rsidRDefault="00000000">
          <w:pPr>
            <w:pStyle w:val="2307CDA945FD448981BC173B2558F30F"/>
          </w:pPr>
          <w:r w:rsidRPr="00E237E8">
            <w:t>PROFESSIONAL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ED7D31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70AD47" w:themeColor="accent6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A5A5A5" w:themeColor="accent3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5B9BD5" w:themeColor="accent5"/>
        <w:u w:color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8C1828"/>
    <w:multiLevelType w:val="hybridMultilevel"/>
    <w:tmpl w:val="45148FEC"/>
    <w:lvl w:ilvl="0" w:tplc="C9B6E9BC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/>
        <w:color w:val="ED7D31" w:themeColor="accent2"/>
        <w:u w:color="4472C4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3995462">
    <w:abstractNumId w:val="3"/>
  </w:num>
  <w:num w:numId="2" w16cid:durableId="1682003259">
    <w:abstractNumId w:val="6"/>
  </w:num>
  <w:num w:numId="3" w16cid:durableId="1370759845">
    <w:abstractNumId w:val="4"/>
  </w:num>
  <w:num w:numId="4" w16cid:durableId="568268231">
    <w:abstractNumId w:val="5"/>
  </w:num>
  <w:num w:numId="5" w16cid:durableId="1863395358">
    <w:abstractNumId w:val="2"/>
  </w:num>
  <w:num w:numId="6" w16cid:durableId="418992021">
    <w:abstractNumId w:val="1"/>
  </w:num>
  <w:num w:numId="7" w16cid:durableId="21115118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A6"/>
    <w:rsid w:val="000A7AA6"/>
    <w:rsid w:val="00146264"/>
    <w:rsid w:val="00726715"/>
    <w:rsid w:val="00B3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en-A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307CDA945FD448981BC173B2558F30F">
    <w:name w:val="2307CDA945FD448981BC173B2558F30F"/>
  </w:style>
  <w:style w:type="paragraph" w:customStyle="1" w:styleId="3E4400E7A6A44226AB8207B2FB2C87D4">
    <w:name w:val="3E4400E7A6A44226AB8207B2FB2C87D4"/>
  </w:style>
  <w:style w:type="paragraph" w:customStyle="1" w:styleId="DAF449506AFC4FD99EF190249BF469D2">
    <w:name w:val="DAF449506AFC4FD99EF190249BF469D2"/>
  </w:style>
  <w:style w:type="paragraph" w:styleId="ListBullet">
    <w:name w:val="List Bullet"/>
    <w:basedOn w:val="Normal"/>
    <w:uiPriority w:val="99"/>
    <w:pPr>
      <w:numPr>
        <w:numId w:val="1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kern w:val="0"/>
      <w:sz w:val="24"/>
      <w:lang w:val="en-US" w:eastAsia="en-US"/>
      <w14:ligatures w14:val="none"/>
    </w:rPr>
  </w:style>
  <w:style w:type="paragraph" w:customStyle="1" w:styleId="23FCAF5657EA4F50A32649357C70D081">
    <w:name w:val="23FCAF5657EA4F50A32649357C70D081"/>
  </w:style>
  <w:style w:type="paragraph" w:customStyle="1" w:styleId="52CC1E29F1364F26B0A5B02C57B590F9">
    <w:name w:val="52CC1E29F1364F26B0A5B02C57B590F9"/>
  </w:style>
  <w:style w:type="paragraph" w:customStyle="1" w:styleId="0C4CCEA39157432E9DFB377D8F80F1E1">
    <w:name w:val="0C4CCEA39157432E9DFB377D8F80F1E1"/>
  </w:style>
  <w:style w:type="paragraph" w:styleId="ListNumber">
    <w:name w:val="List Number"/>
    <w:basedOn w:val="Normal"/>
    <w:uiPriority w:val="99"/>
    <w:pPr>
      <w:numPr>
        <w:numId w:val="2"/>
      </w:numPr>
      <w:spacing w:after="200" w:line="276" w:lineRule="auto"/>
      <w:ind w:left="340" w:hanging="340"/>
    </w:pPr>
    <w:rPr>
      <w:rFonts w:eastAsiaTheme="minorHAnsi"/>
      <w:color w:val="595959" w:themeColor="text1" w:themeTint="A6"/>
      <w:kern w:val="0"/>
      <w:sz w:val="24"/>
      <w:lang w:val="en-US" w:eastAsia="en-US"/>
      <w14:ligatures w14:val="none"/>
    </w:rPr>
  </w:style>
  <w:style w:type="paragraph" w:customStyle="1" w:styleId="F8302FC277E44A5A8B019D7D092609A4">
    <w:name w:val="F8302FC277E44A5A8B019D7D092609A4"/>
  </w:style>
  <w:style w:type="paragraph" w:customStyle="1" w:styleId="DD771EF7CAE64A23B4055E204021D915">
    <w:name w:val="DD771EF7CAE64A23B4055E204021D915"/>
  </w:style>
  <w:style w:type="paragraph" w:customStyle="1" w:styleId="2E87FF0F9A4E474E9852F20707FD83DB">
    <w:name w:val="2E87FF0F9A4E474E9852F20707FD83DB"/>
  </w:style>
  <w:style w:type="character" w:customStyle="1" w:styleId="Bold">
    <w:name w:val="Bold"/>
    <w:uiPriority w:val="1"/>
    <w:qFormat/>
    <w:rPr>
      <w:b/>
      <w:bCs/>
    </w:rPr>
  </w:style>
  <w:style w:type="paragraph" w:customStyle="1" w:styleId="FE14DBBCCCA44C29A83940D80F91B295">
    <w:name w:val="FE14DBBCCCA44C29A83940D80F91B295"/>
  </w:style>
  <w:style w:type="paragraph" w:customStyle="1" w:styleId="482C1447DC2C422BB14C1D0279288325">
    <w:name w:val="482C1447DC2C422BB14C1D0279288325"/>
  </w:style>
  <w:style w:type="paragraph" w:customStyle="1" w:styleId="FBBDC97F0C4844A09C93E2DF998A1C8A">
    <w:name w:val="FBBDC97F0C4844A09C93E2DF998A1C8A"/>
  </w:style>
  <w:style w:type="paragraph" w:customStyle="1" w:styleId="B405312F22BD40C4BFC840E6D7CF3160">
    <w:name w:val="B405312F22BD40C4BFC840E6D7CF3160"/>
  </w:style>
  <w:style w:type="paragraph" w:customStyle="1" w:styleId="147A522980064D29AE4BDB20B6673964">
    <w:name w:val="147A522980064D29AE4BDB20B6673964"/>
  </w:style>
  <w:style w:type="paragraph" w:customStyle="1" w:styleId="F2F7F5BB3D2B40A09BB5B04485CDAB24">
    <w:name w:val="F2F7F5BB3D2B40A09BB5B04485CDAB24"/>
  </w:style>
  <w:style w:type="paragraph" w:customStyle="1" w:styleId="DD7DF7CEDF204822BFC28929563FE885">
    <w:name w:val="DD7DF7CEDF204822BFC28929563FE885"/>
  </w:style>
  <w:style w:type="paragraph" w:customStyle="1" w:styleId="3980A2674CDE4866AD473CA39096CA02">
    <w:name w:val="3980A2674CDE4866AD473CA39096CA02"/>
  </w:style>
  <w:style w:type="paragraph" w:customStyle="1" w:styleId="3AC45B35D1B94532A6D75ACFBA2888A3">
    <w:name w:val="3AC45B35D1B94532A6D75ACFBA2888A3"/>
  </w:style>
  <w:style w:type="paragraph" w:customStyle="1" w:styleId="B7B32C726B5B4725915D952A20C6F157">
    <w:name w:val="B7B32C726B5B4725915D952A20C6F157"/>
  </w:style>
  <w:style w:type="paragraph" w:customStyle="1" w:styleId="B0E2490C680B4A62AC22571B5BDF2C50">
    <w:name w:val="B0E2490C680B4A62AC22571B5BDF2C50"/>
  </w:style>
  <w:style w:type="paragraph" w:customStyle="1" w:styleId="483F35D4C218428C9328AE29A9D0D3C9">
    <w:name w:val="483F35D4C218428C9328AE29A9D0D3C9"/>
  </w:style>
  <w:style w:type="paragraph" w:customStyle="1" w:styleId="A363953AEB0F46D7BB896AF1D09CB618">
    <w:name w:val="A363953AEB0F46D7BB896AF1D09CB618"/>
  </w:style>
  <w:style w:type="paragraph" w:customStyle="1" w:styleId="9B58209B6D9F4A18BE7E430A6D59B9D0">
    <w:name w:val="9B58209B6D9F4A18BE7E430A6D59B9D0"/>
  </w:style>
  <w:style w:type="paragraph" w:customStyle="1" w:styleId="4213612A76234FAF9F7F36811E696AF2">
    <w:name w:val="4213612A76234FAF9F7F36811E696AF2"/>
  </w:style>
  <w:style w:type="paragraph" w:customStyle="1" w:styleId="239874E4007E4CCEA7B6B0AFEAB46DC7">
    <w:name w:val="239874E4007E4CCEA7B6B0AFEAB46DC7"/>
  </w:style>
  <w:style w:type="paragraph" w:customStyle="1" w:styleId="4DC0B342BA87450B962C4EBA4813F624">
    <w:name w:val="4DC0B342BA87450B962C4EBA4813F624"/>
  </w:style>
  <w:style w:type="paragraph" w:customStyle="1" w:styleId="F3CCD11E4B2D439FB5C079C175142F2A">
    <w:name w:val="F3CCD11E4B2D439FB5C079C175142F2A"/>
  </w:style>
  <w:style w:type="paragraph" w:customStyle="1" w:styleId="3852CCCCA1D443BB800943AAD130FF47">
    <w:name w:val="3852CCCCA1D443BB800943AAD130FF47"/>
  </w:style>
  <w:style w:type="paragraph" w:customStyle="1" w:styleId="B650711B869141E2AF0674D54991E0E2">
    <w:name w:val="B650711B869141E2AF0674D54991E0E2"/>
  </w:style>
  <w:style w:type="paragraph" w:customStyle="1" w:styleId="8FC65625AFCC46AEA1BA184E3B66DF35">
    <w:name w:val="8FC65625AFCC46AEA1BA184E3B66DF35"/>
  </w:style>
  <w:style w:type="paragraph" w:customStyle="1" w:styleId="14CC98BD96954B1381F458C6538B60C4">
    <w:name w:val="14CC98BD96954B1381F458C6538B60C4"/>
  </w:style>
  <w:style w:type="paragraph" w:customStyle="1" w:styleId="6563BD0300104214932770F5ECC8F416">
    <w:name w:val="6563BD0300104214932770F5ECC8F416"/>
  </w:style>
  <w:style w:type="paragraph" w:customStyle="1" w:styleId="9B41FB1BE8CC4D4C80FD2C2558336783">
    <w:name w:val="9B41FB1BE8CC4D4C80FD2C2558336783"/>
  </w:style>
  <w:style w:type="paragraph" w:customStyle="1" w:styleId="318ACCB9D1DB4D6787C3B64C754FB716">
    <w:name w:val="318ACCB9D1DB4D6787C3B64C754FB716"/>
  </w:style>
  <w:style w:type="paragraph" w:customStyle="1" w:styleId="72878F3DE0C84DDCBB5CC5D369A8008C">
    <w:name w:val="72878F3DE0C84DDCBB5CC5D369A8008C"/>
  </w:style>
  <w:style w:type="paragraph" w:customStyle="1" w:styleId="89FF7AE6D4534CF3B581A8140C08316F">
    <w:name w:val="89FF7AE6D4534CF3B581A8140C08316F"/>
  </w:style>
  <w:style w:type="paragraph" w:customStyle="1" w:styleId="C6FDE10FE64E4D8685593FF50AF382C0">
    <w:name w:val="C6FDE10FE64E4D8685593FF50AF382C0"/>
  </w:style>
  <w:style w:type="paragraph" w:customStyle="1" w:styleId="7459C55E98F141E2962999972DFD4C7F">
    <w:name w:val="7459C55E98F141E2962999972DFD4C7F"/>
  </w:style>
  <w:style w:type="paragraph" w:customStyle="1" w:styleId="8755AA47CF3740108CB0EADD3A349532">
    <w:name w:val="8755AA47CF3740108CB0EADD3A349532"/>
  </w:style>
  <w:style w:type="paragraph" w:customStyle="1" w:styleId="FD7940A3D5964C8AA07A99A5A506AA57">
    <w:name w:val="FD7940A3D5964C8AA07A99A5A506AA57"/>
  </w:style>
  <w:style w:type="paragraph" w:customStyle="1" w:styleId="33299FA586E54DD6BF3E4CCB553BA237">
    <w:name w:val="33299FA586E54DD6BF3E4CCB553BA237"/>
  </w:style>
  <w:style w:type="paragraph" w:customStyle="1" w:styleId="A37DA06A866B40A4B73ACEF2C802E7FD">
    <w:name w:val="A37DA06A866B40A4B73ACEF2C802E7FD"/>
  </w:style>
  <w:style w:type="paragraph" w:customStyle="1" w:styleId="F9A141B5CABC4445BE901C62EA1AB1D7">
    <w:name w:val="F9A141B5CABC4445BE901C62EA1AB1D7"/>
  </w:style>
  <w:style w:type="paragraph" w:customStyle="1" w:styleId="58EB6C04FAA041BCA7392BD46A3304EC">
    <w:name w:val="58EB6C04FAA041BCA7392BD46A3304EC"/>
  </w:style>
  <w:style w:type="paragraph" w:customStyle="1" w:styleId="EC5A62299A864BD78B1214D678941957">
    <w:name w:val="EC5A62299A864BD78B1214D678941957"/>
  </w:style>
  <w:style w:type="paragraph" w:customStyle="1" w:styleId="464B3D0BFA9D4BB09641B2477540A785">
    <w:name w:val="464B3D0BFA9D4BB09641B2477540A785"/>
  </w:style>
  <w:style w:type="paragraph" w:customStyle="1" w:styleId="5EDB4D6BB6C64488A59BBEF5D0C785D1">
    <w:name w:val="5EDB4D6BB6C64488A59BBEF5D0C785D1"/>
  </w:style>
  <w:style w:type="paragraph" w:customStyle="1" w:styleId="B159E0EEEF964A1981E67B194C5F04AC">
    <w:name w:val="B159E0EEEF964A1981E67B194C5F04AC"/>
  </w:style>
  <w:style w:type="paragraph" w:customStyle="1" w:styleId="914D363A5DDF4A7FB7BA63D189039980">
    <w:name w:val="914D363A5DDF4A7FB7BA63D189039980"/>
  </w:style>
  <w:style w:type="paragraph" w:customStyle="1" w:styleId="7F378D0DAF644F8FABD73FA2CFA25D93">
    <w:name w:val="7F378D0DAF644F8FABD73FA2CFA25D93"/>
  </w:style>
  <w:style w:type="paragraph" w:customStyle="1" w:styleId="DA13F0D8B1BB47638168FE50EA15913E">
    <w:name w:val="DA13F0D8B1BB47638168FE50EA15913E"/>
  </w:style>
  <w:style w:type="paragraph" w:customStyle="1" w:styleId="Graphbullet">
    <w:name w:val="Graph bullet"/>
    <w:basedOn w:val="Normal"/>
    <w:qFormat/>
    <w:pPr>
      <w:numPr>
        <w:numId w:val="3"/>
      </w:numPr>
      <w:spacing w:after="0" w:line="216" w:lineRule="auto"/>
      <w:ind w:left="284" w:hanging="284"/>
    </w:pPr>
    <w:rPr>
      <w:rFonts w:eastAsiaTheme="minorHAnsi"/>
      <w:color w:val="595959" w:themeColor="text1" w:themeTint="A6"/>
      <w:kern w:val="0"/>
      <w:sz w:val="20"/>
      <w:lang w:val="en-US" w:eastAsia="en-US"/>
      <w14:ligatures w14:val="none"/>
    </w:rPr>
  </w:style>
  <w:style w:type="paragraph" w:customStyle="1" w:styleId="EAFC24394D524FAFB758C2413C476F73">
    <w:name w:val="EAFC24394D524FAFB758C2413C476F73"/>
  </w:style>
  <w:style w:type="paragraph" w:customStyle="1" w:styleId="11C8F81FDEF04D9599D0F809F255D497">
    <w:name w:val="11C8F81FDEF04D9599D0F809F255D497"/>
  </w:style>
  <w:style w:type="paragraph" w:customStyle="1" w:styleId="Graphbullet2">
    <w:name w:val="Graph bullet 2"/>
    <w:basedOn w:val="Normal"/>
    <w:qFormat/>
    <w:pPr>
      <w:numPr>
        <w:numId w:val="4"/>
      </w:numPr>
      <w:spacing w:after="0" w:line="216" w:lineRule="auto"/>
      <w:ind w:left="284" w:hanging="284"/>
    </w:pPr>
    <w:rPr>
      <w:rFonts w:eastAsiaTheme="minorHAnsi"/>
      <w:color w:val="595959" w:themeColor="text1" w:themeTint="A6"/>
      <w:kern w:val="0"/>
      <w:sz w:val="20"/>
      <w:lang w:val="en-US" w:eastAsia="en-US"/>
      <w14:ligatures w14:val="none"/>
    </w:rPr>
  </w:style>
  <w:style w:type="paragraph" w:customStyle="1" w:styleId="601414B39BC14454A985BD9A1A3423E8">
    <w:name w:val="601414B39BC14454A985BD9A1A3423E8"/>
  </w:style>
  <w:style w:type="paragraph" w:customStyle="1" w:styleId="1C5AC847EC6B4D6585615233E63FBDCB">
    <w:name w:val="1C5AC847EC6B4D6585615233E63FBDCB"/>
  </w:style>
  <w:style w:type="paragraph" w:customStyle="1" w:styleId="Graphbullet3">
    <w:name w:val="Graph bullet 3"/>
    <w:basedOn w:val="Normal"/>
    <w:qFormat/>
    <w:pPr>
      <w:numPr>
        <w:numId w:val="5"/>
      </w:numPr>
      <w:spacing w:after="0" w:line="216" w:lineRule="auto"/>
      <w:ind w:left="284" w:hanging="284"/>
    </w:pPr>
    <w:rPr>
      <w:rFonts w:eastAsiaTheme="minorHAnsi"/>
      <w:color w:val="595959" w:themeColor="text1" w:themeTint="A6"/>
      <w:kern w:val="0"/>
      <w:sz w:val="20"/>
      <w:lang w:val="en-US" w:eastAsia="en-US"/>
      <w14:ligatures w14:val="none"/>
    </w:rPr>
  </w:style>
  <w:style w:type="paragraph" w:customStyle="1" w:styleId="9DD32DFD89EB4F75B67038C1FEA4ABBF">
    <w:name w:val="9DD32DFD89EB4F75B67038C1FEA4ABBF"/>
  </w:style>
  <w:style w:type="paragraph" w:customStyle="1" w:styleId="990E1D4594054FD2980134A11D1115EB">
    <w:name w:val="990E1D4594054FD2980134A11D1115EB"/>
  </w:style>
  <w:style w:type="paragraph" w:customStyle="1" w:styleId="Graphbullet4">
    <w:name w:val="Graph bullet 4"/>
    <w:basedOn w:val="Normal"/>
    <w:qFormat/>
    <w:pPr>
      <w:numPr>
        <w:numId w:val="6"/>
      </w:numPr>
      <w:spacing w:after="0" w:line="240" w:lineRule="auto"/>
      <w:ind w:left="284" w:hanging="284"/>
    </w:pPr>
    <w:rPr>
      <w:rFonts w:eastAsiaTheme="minorHAnsi"/>
      <w:color w:val="595959" w:themeColor="text1" w:themeTint="A6"/>
      <w:kern w:val="0"/>
      <w:sz w:val="20"/>
      <w:lang w:val="en-US" w:eastAsia="en-US"/>
      <w14:ligatures w14:val="none"/>
    </w:rPr>
  </w:style>
  <w:style w:type="paragraph" w:customStyle="1" w:styleId="93C264464CE244099425AEE4D8E7ABA7">
    <w:name w:val="93C264464CE244099425AEE4D8E7ABA7"/>
  </w:style>
  <w:style w:type="paragraph" w:customStyle="1" w:styleId="16FD5427C5F34EB9B1978A6801F90E85">
    <w:name w:val="16FD5427C5F34EB9B1978A6801F90E85"/>
  </w:style>
  <w:style w:type="paragraph" w:customStyle="1" w:styleId="338097A96D73407BBEB504998A5137F4">
    <w:name w:val="338097A96D73407BBEB504998A5137F4"/>
  </w:style>
  <w:style w:type="paragraph" w:customStyle="1" w:styleId="24C02D4788244B12A73649032E977CFF">
    <w:name w:val="24C02D4788244B12A73649032E977CFF"/>
  </w:style>
  <w:style w:type="paragraph" w:customStyle="1" w:styleId="1AAC6F47173D4BEBA00850F088E06FD5">
    <w:name w:val="1AAC6F47173D4BEBA00850F088E06FD5"/>
  </w:style>
  <w:style w:type="paragraph" w:customStyle="1" w:styleId="1A5CBF832B124C63824B9D79D88DFA07">
    <w:name w:val="1A5CBF832B124C63824B9D79D88DFA07"/>
  </w:style>
  <w:style w:type="paragraph" w:customStyle="1" w:styleId="C16EAC9B3B664ED8B965355DA6990C1C">
    <w:name w:val="C16EAC9B3B664ED8B965355DA6990C1C"/>
  </w:style>
  <w:style w:type="paragraph" w:customStyle="1" w:styleId="B1D771C226DE42EE92E7BD5077A9EFF2">
    <w:name w:val="B1D771C226DE42EE92E7BD5077A9EFF2"/>
  </w:style>
  <w:style w:type="paragraph" w:customStyle="1" w:styleId="46EB45B127134629BB55ED07DD21E9D3">
    <w:name w:val="46EB45B127134629BB55ED07DD21E9D3"/>
  </w:style>
  <w:style w:type="paragraph" w:customStyle="1" w:styleId="05599EA447264B818F8485CD6B1D0806">
    <w:name w:val="05599EA447264B818F8485CD6B1D0806"/>
  </w:style>
  <w:style w:type="paragraph" w:customStyle="1" w:styleId="5B05655273EB4739B5896BDEE3E8CB7C">
    <w:name w:val="5B05655273EB4739B5896BDEE3E8CB7C"/>
  </w:style>
  <w:style w:type="paragraph" w:customStyle="1" w:styleId="1B661CD469A9465CB0C2EF0B61F48FF9">
    <w:name w:val="1B661CD469A9465CB0C2EF0B61F48FF9"/>
  </w:style>
  <w:style w:type="paragraph" w:customStyle="1" w:styleId="34C7ADF91FD040249259C2E35B6718C3">
    <w:name w:val="34C7ADF91FD040249259C2E35B6718C3"/>
  </w:style>
  <w:style w:type="paragraph" w:customStyle="1" w:styleId="63DB506C811243E9930D9FDF829463A1">
    <w:name w:val="63DB506C811243E9930D9FDF829463A1"/>
  </w:style>
  <w:style w:type="paragraph" w:customStyle="1" w:styleId="6EDF0F4736D24C66B7FE4DC1A681E08C">
    <w:name w:val="6EDF0F4736D24C66B7FE4DC1A681E08C"/>
  </w:style>
  <w:style w:type="paragraph" w:customStyle="1" w:styleId="51CD2109B8314F5089716BC8DC97EA5B">
    <w:name w:val="51CD2109B8314F5089716BC8DC97EA5B"/>
  </w:style>
  <w:style w:type="paragraph" w:customStyle="1" w:styleId="B0F69B5348384528BDC1E1175E99B169">
    <w:name w:val="B0F69B5348384528BDC1E1175E99B169"/>
  </w:style>
  <w:style w:type="paragraph" w:customStyle="1" w:styleId="67D10398A5094AE7B1ABFA9681639F5E">
    <w:name w:val="67D10398A5094AE7B1ABFA9681639F5E"/>
  </w:style>
  <w:style w:type="paragraph" w:customStyle="1" w:styleId="D4E1A1D1DB184088B95A289F1F198B0A">
    <w:name w:val="D4E1A1D1DB184088B95A289F1F198B0A"/>
  </w:style>
  <w:style w:type="paragraph" w:customStyle="1" w:styleId="C73C070620E34E3CA47EE33F3AA34BD1">
    <w:name w:val="C73C070620E34E3CA47EE33F3AA34BD1"/>
  </w:style>
  <w:style w:type="paragraph" w:customStyle="1" w:styleId="14A40C53FBFF41A387D4D8724D48B95D">
    <w:name w:val="14A40C53FBFF41A387D4D8724D48B95D"/>
  </w:style>
  <w:style w:type="paragraph" w:styleId="ListBullet2">
    <w:name w:val="List Bullet 2"/>
    <w:basedOn w:val="Normal"/>
    <w:uiPriority w:val="99"/>
    <w:pPr>
      <w:numPr>
        <w:numId w:val="7"/>
      </w:numPr>
      <w:spacing w:after="120" w:line="288" w:lineRule="auto"/>
    </w:pPr>
    <w:rPr>
      <w:rFonts w:eastAsiaTheme="minorHAnsi"/>
      <w:color w:val="595959" w:themeColor="text1" w:themeTint="A6"/>
      <w:kern w:val="0"/>
      <w:sz w:val="24"/>
      <w:lang w:val="en-US" w:eastAsia="en-US"/>
      <w14:ligatures w14:val="none"/>
    </w:rPr>
  </w:style>
  <w:style w:type="paragraph" w:customStyle="1" w:styleId="11B34592BB054F85A4696FB2443B0284">
    <w:name w:val="11B34592BB054F85A4696FB2443B0284"/>
  </w:style>
  <w:style w:type="paragraph" w:customStyle="1" w:styleId="A0212A57CC3A496FA595EDA1D091BF51">
    <w:name w:val="A0212A57CC3A496FA595EDA1D091BF51"/>
  </w:style>
  <w:style w:type="paragraph" w:customStyle="1" w:styleId="6DAB3938A7384681BEE84558017520F0">
    <w:name w:val="6DAB3938A7384681BEE84558017520F0"/>
  </w:style>
  <w:style w:type="paragraph" w:customStyle="1" w:styleId="CEDEE9878A91459EAA4FFEECB4FDE8EC">
    <w:name w:val="CEDEE9878A91459EAA4FFEECB4FDE8EC"/>
  </w:style>
  <w:style w:type="paragraph" w:customStyle="1" w:styleId="FB9720168A684F13B5FCA9F9A5F57463">
    <w:name w:val="FB9720168A684F13B5FCA9F9A5F57463"/>
  </w:style>
  <w:style w:type="paragraph" w:customStyle="1" w:styleId="3665280B961A4E2CB3DEF8877C751E46">
    <w:name w:val="3665280B961A4E2CB3DEF8877C751E46"/>
  </w:style>
  <w:style w:type="paragraph" w:customStyle="1" w:styleId="89BF4E5F11E347A190A825F8943FCC89">
    <w:name w:val="89BF4E5F11E347A190A825F8943FCC89"/>
  </w:style>
  <w:style w:type="paragraph" w:customStyle="1" w:styleId="2092C39F2140401389015E6615BEC4BF">
    <w:name w:val="2092C39F2140401389015E6615BEC4BF"/>
  </w:style>
  <w:style w:type="paragraph" w:customStyle="1" w:styleId="90D01E639FC54B3FA6E6B75C49E8C5FF">
    <w:name w:val="90D01E639FC54B3FA6E6B75C49E8C5FF"/>
  </w:style>
  <w:style w:type="paragraph" w:customStyle="1" w:styleId="79324056FF1B478E986D429223ECAA4E">
    <w:name w:val="79324056FF1B478E986D429223ECAA4E"/>
  </w:style>
  <w:style w:type="paragraph" w:customStyle="1" w:styleId="6F9ADBD37F1D4E6C8C7AD99381CF6E95">
    <w:name w:val="6F9ADBD37F1D4E6C8C7AD99381CF6E95"/>
  </w:style>
  <w:style w:type="paragraph" w:customStyle="1" w:styleId="1494AB2007784B589D27A5AF9B1EA5A0">
    <w:name w:val="1494AB2007784B589D27A5AF9B1EA5A0"/>
  </w:style>
  <w:style w:type="paragraph" w:customStyle="1" w:styleId="3D7DBACAC4084D9F955053B73ABFB074">
    <w:name w:val="3D7DBACAC4084D9F955053B73ABFB074"/>
  </w:style>
  <w:style w:type="paragraph" w:customStyle="1" w:styleId="96A2F9A8B2C746958A2026E5BCD03649">
    <w:name w:val="96A2F9A8B2C746958A2026E5BCD03649"/>
  </w:style>
  <w:style w:type="paragraph" w:customStyle="1" w:styleId="9EB0ED8CB8DD4BED935843CC2666241B">
    <w:name w:val="9EB0ED8CB8DD4BED935843CC2666241B"/>
  </w:style>
  <w:style w:type="paragraph" w:customStyle="1" w:styleId="0E5829CB601641378AEB7DEAA43566E7">
    <w:name w:val="0E5829CB601641378AEB7DEAA43566E7"/>
  </w:style>
  <w:style w:type="paragraph" w:customStyle="1" w:styleId="216E8C69A9504B128D5CE655F8C6F326">
    <w:name w:val="216E8C69A9504B128D5CE655F8C6F326"/>
  </w:style>
  <w:style w:type="paragraph" w:customStyle="1" w:styleId="2B79869ED0644FA88CF97DF826735649">
    <w:name w:val="2B79869ED0644FA88CF97DF826735649"/>
  </w:style>
  <w:style w:type="paragraph" w:customStyle="1" w:styleId="1E0D98B2B9774FD4B67C3118EFDE13E2">
    <w:name w:val="1E0D98B2B9774FD4B67C3118EFDE13E2"/>
  </w:style>
  <w:style w:type="paragraph" w:customStyle="1" w:styleId="56AF3DB8428E41C8AAE010FC7B37546B">
    <w:name w:val="56AF3DB8428E41C8AAE010FC7B37546B"/>
  </w:style>
  <w:style w:type="paragraph" w:customStyle="1" w:styleId="2BE5292822394909B4E8FDE78F3484E6">
    <w:name w:val="2BE5292822394909B4E8FDE78F3484E6"/>
  </w:style>
  <w:style w:type="paragraph" w:customStyle="1" w:styleId="A409B42CEA114FC8A2EC29771BFD3E28">
    <w:name w:val="A409B42CEA114FC8A2EC29771BFD3E28"/>
  </w:style>
  <w:style w:type="paragraph" w:customStyle="1" w:styleId="6CE1EC045A0D4A75A04284F9C38B4237">
    <w:name w:val="6CE1EC045A0D4A75A04284F9C38B4237"/>
  </w:style>
  <w:style w:type="paragraph" w:customStyle="1" w:styleId="E5889C4D2DC94BC685BC83C8F5A85058">
    <w:name w:val="E5889C4D2DC94BC685BC83C8F5A85058"/>
  </w:style>
  <w:style w:type="paragraph" w:customStyle="1" w:styleId="687854D20E204D229ECF4BD43D935E17">
    <w:name w:val="687854D20E204D229ECF4BD43D935E17"/>
  </w:style>
  <w:style w:type="paragraph" w:customStyle="1" w:styleId="F46E1FF861BD435DB1A04DC71597BF69">
    <w:name w:val="F46E1FF861BD435DB1A04DC71597BF69"/>
  </w:style>
  <w:style w:type="paragraph" w:customStyle="1" w:styleId="07A31DC3BDA344A89053D9B39D2083C8">
    <w:name w:val="07A31DC3BDA344A89053D9B39D2083C8"/>
  </w:style>
  <w:style w:type="paragraph" w:customStyle="1" w:styleId="EC858560D90244D1A3289CE6EEA1558F">
    <w:name w:val="EC858560D90244D1A3289CE6EEA1558F"/>
  </w:style>
  <w:style w:type="paragraph" w:customStyle="1" w:styleId="1501482BEE954B4BBA38D40FE771A9B2">
    <w:name w:val="1501482BEE954B4BBA38D40FE771A9B2"/>
  </w:style>
  <w:style w:type="paragraph" w:customStyle="1" w:styleId="40F896832A62450186EDF0D674A1EE66">
    <w:name w:val="40F896832A62450186EDF0D674A1EE66"/>
  </w:style>
  <w:style w:type="paragraph" w:customStyle="1" w:styleId="0FE5C87DF0CA43AEAA74177223CB8215">
    <w:name w:val="0FE5C87DF0CA43AEAA74177223CB8215"/>
  </w:style>
  <w:style w:type="paragraph" w:customStyle="1" w:styleId="C87F1213823C41FBA417DFB68DB6B33D">
    <w:name w:val="C87F1213823C41FBA417DFB68DB6B33D"/>
  </w:style>
  <w:style w:type="paragraph" w:customStyle="1" w:styleId="8AB89E28C59E4218B30646C79E4181DC">
    <w:name w:val="8AB89E28C59E4218B30646C79E4181DC"/>
  </w:style>
  <w:style w:type="paragraph" w:customStyle="1" w:styleId="4AA79D6D7F6C43E6A831703C406B4A4B">
    <w:name w:val="4AA79D6D7F6C43E6A831703C406B4A4B"/>
  </w:style>
  <w:style w:type="paragraph" w:customStyle="1" w:styleId="928C448EC50245478B46862B62038433">
    <w:name w:val="928C448EC50245478B46862B62038433"/>
  </w:style>
  <w:style w:type="paragraph" w:customStyle="1" w:styleId="AE7F3299A5FE4F109E0A0BDEE778A713">
    <w:name w:val="AE7F3299A5FE4F109E0A0BDEE778A713"/>
  </w:style>
  <w:style w:type="paragraph" w:customStyle="1" w:styleId="E584E3CC169645BEAF9E023D4B09D98F">
    <w:name w:val="E584E3CC169645BEAF9E023D4B09D98F"/>
  </w:style>
  <w:style w:type="paragraph" w:customStyle="1" w:styleId="B6DEBABE0E1A418DA3C8128EEFC77DAC">
    <w:name w:val="B6DEBABE0E1A418DA3C8128EEFC77DAC"/>
  </w:style>
  <w:style w:type="paragraph" w:customStyle="1" w:styleId="0E7AEA1675694745890D27EAAA30985A">
    <w:name w:val="0E7AEA1675694745890D27EAAA30985A"/>
  </w:style>
  <w:style w:type="paragraph" w:customStyle="1" w:styleId="A75DD4CCD4EF48FF8403D366737B9209">
    <w:name w:val="A75DD4CCD4EF48FF8403D366737B9209"/>
  </w:style>
  <w:style w:type="paragraph" w:customStyle="1" w:styleId="9E9307237103436183CD1E764D793B46">
    <w:name w:val="9E9307237103436183CD1E764D793B46"/>
  </w:style>
  <w:style w:type="paragraph" w:customStyle="1" w:styleId="7B38D50A3CA94E33AA0CAB6291A07FCA">
    <w:name w:val="7B38D50A3CA94E33AA0CAB6291A07FCA"/>
  </w:style>
  <w:style w:type="paragraph" w:customStyle="1" w:styleId="F9BE8F9805F843D1A1554696E4570E90">
    <w:name w:val="F9BE8F9805F843D1A1554696E4570E90"/>
  </w:style>
  <w:style w:type="paragraph" w:customStyle="1" w:styleId="3796641B69E04C84903AFE951A4CF32F">
    <w:name w:val="3796641B69E04C84903AFE951A4CF32F"/>
  </w:style>
  <w:style w:type="paragraph" w:customStyle="1" w:styleId="9CC3E4D734814CFFACBA9CC9F041AB44">
    <w:name w:val="9CC3E4D734814CFFACBA9CC9F041AB44"/>
  </w:style>
  <w:style w:type="paragraph" w:customStyle="1" w:styleId="B988553F2A2E43FFBBAE0703F84D40D9">
    <w:name w:val="B988553F2A2E43FFBBAE0703F84D40D9"/>
  </w:style>
  <w:style w:type="paragraph" w:customStyle="1" w:styleId="B180DAAF94584822B0E60119E33BE809">
    <w:name w:val="B180DAAF94584822B0E60119E33BE809"/>
  </w:style>
  <w:style w:type="paragraph" w:customStyle="1" w:styleId="BEF028807EEA45758C5821B8EC0B56D0">
    <w:name w:val="BEF028807EEA45758C5821B8EC0B56D0"/>
  </w:style>
  <w:style w:type="paragraph" w:customStyle="1" w:styleId="87241F29270C48D8BF55D73313082DFB">
    <w:name w:val="87241F29270C48D8BF55D73313082DFB"/>
  </w:style>
  <w:style w:type="paragraph" w:customStyle="1" w:styleId="9229A448E8294873B1D505887A37BCE7">
    <w:name w:val="9229A448E8294873B1D505887A37BCE7"/>
  </w:style>
  <w:style w:type="paragraph" w:customStyle="1" w:styleId="35ED6DBBB3FF4C358D7FCF1C0DF123C4">
    <w:name w:val="35ED6DBBB3FF4C358D7FCF1C0DF123C4"/>
  </w:style>
  <w:style w:type="paragraph" w:customStyle="1" w:styleId="261D8DD4F3104B7187C00E6E429E47A9">
    <w:name w:val="261D8DD4F3104B7187C00E6E429E47A9"/>
  </w:style>
  <w:style w:type="paragraph" w:customStyle="1" w:styleId="DE4650584C454BA395475A787EAC7526">
    <w:name w:val="DE4650584C454BA395475A787EAC7526"/>
  </w:style>
  <w:style w:type="paragraph" w:customStyle="1" w:styleId="94381352A55D4DA6AC5BC5B81FB3802B">
    <w:name w:val="94381352A55D4DA6AC5BC5B81FB3802B"/>
  </w:style>
  <w:style w:type="paragraph" w:customStyle="1" w:styleId="F3EA86B7AAD141C2B9C47A56682271C8">
    <w:name w:val="F3EA86B7AAD141C2B9C47A56682271C8"/>
  </w:style>
  <w:style w:type="paragraph" w:customStyle="1" w:styleId="66F7B704848E4EA5AE1E9B372878FE41">
    <w:name w:val="66F7B704848E4EA5AE1E9B372878FE41"/>
  </w:style>
  <w:style w:type="paragraph" w:customStyle="1" w:styleId="410DA109C42F4909B392A06FAE7F0A09">
    <w:name w:val="410DA109C42F4909B392A06FAE7F0A09"/>
  </w:style>
  <w:style w:type="paragraph" w:customStyle="1" w:styleId="096E88000B4F4CAE9CB3CAA8CC7F214C">
    <w:name w:val="096E88000B4F4CAE9CB3CAA8CC7F214C"/>
  </w:style>
  <w:style w:type="paragraph" w:customStyle="1" w:styleId="3C3C453CE99A4520A7BBC0C22E0C3561">
    <w:name w:val="3C3C453CE99A4520A7BBC0C22E0C3561"/>
  </w:style>
  <w:style w:type="paragraph" w:customStyle="1" w:styleId="AE3534B314A64801B3FDBEC46B91B28F">
    <w:name w:val="AE3534B314A64801B3FDBEC46B91B28F"/>
  </w:style>
  <w:style w:type="paragraph" w:customStyle="1" w:styleId="42503ED2CBCB4E348EA62C43CE98BDD1">
    <w:name w:val="42503ED2CBCB4E348EA62C43CE98BDD1"/>
  </w:style>
  <w:style w:type="paragraph" w:customStyle="1" w:styleId="3C0E080D96F74CAF80E4FF4E16E2A1C9">
    <w:name w:val="3C0E080D96F74CAF80E4FF4E16E2A1C9"/>
  </w:style>
  <w:style w:type="paragraph" w:customStyle="1" w:styleId="76D3DF73896045759248F34F62012F16">
    <w:name w:val="76D3DF73896045759248F34F62012F16"/>
  </w:style>
  <w:style w:type="paragraph" w:customStyle="1" w:styleId="402B77B23A5345EBBCA95251F9831AA0">
    <w:name w:val="402B77B23A5345EBBCA95251F9831AA0"/>
  </w:style>
  <w:style w:type="paragraph" w:customStyle="1" w:styleId="18B96523B4A447928DD2D8CB48CC0EAE">
    <w:name w:val="18B96523B4A447928DD2D8CB48CC0EAE"/>
  </w:style>
  <w:style w:type="paragraph" w:customStyle="1" w:styleId="5A21DC8CF27F4DE0B82ED0079864FAD4">
    <w:name w:val="5A21DC8CF27F4DE0B82ED0079864FAD4"/>
  </w:style>
  <w:style w:type="paragraph" w:customStyle="1" w:styleId="2C0E639528E64D52B93DEAD13928AEB8">
    <w:name w:val="2C0E639528E64D52B93DEAD13928AEB8"/>
  </w:style>
  <w:style w:type="paragraph" w:customStyle="1" w:styleId="53A51E06928E49A68C9DB96BA4E55277">
    <w:name w:val="53A51E06928E49A68C9DB96BA4E55277"/>
  </w:style>
  <w:style w:type="paragraph" w:customStyle="1" w:styleId="130CEE58C2834C5C92491C04F831A8C0">
    <w:name w:val="130CEE58C2834C5C92491C04F831A8C0"/>
  </w:style>
  <w:style w:type="paragraph" w:customStyle="1" w:styleId="C806A22DAA3F4D979181CDBDF0B7DC5A">
    <w:name w:val="C806A22DAA3F4D979181CDBDF0B7DC5A"/>
  </w:style>
  <w:style w:type="paragraph" w:customStyle="1" w:styleId="669279BE7A724EE08C956549160BA404">
    <w:name w:val="669279BE7A724EE08C956549160BA404"/>
  </w:style>
  <w:style w:type="paragraph" w:customStyle="1" w:styleId="9668A77EE0E14DE09E012D46F51C4495">
    <w:name w:val="9668A77EE0E14DE09E012D46F51C4495"/>
  </w:style>
  <w:style w:type="paragraph" w:customStyle="1" w:styleId="911C9443F49A4F70AEC56DEC02960CF2">
    <w:name w:val="911C9443F49A4F70AEC56DEC02960CF2"/>
  </w:style>
  <w:style w:type="paragraph" w:customStyle="1" w:styleId="4899DCF25A4441328F8C4BF54DB65B4D">
    <w:name w:val="4899DCF25A4441328F8C4BF54DB65B4D"/>
  </w:style>
  <w:style w:type="paragraph" w:customStyle="1" w:styleId="1B692B4CADD04737B2DE523AA032FE98">
    <w:name w:val="1B692B4CADD04737B2DE523AA032FE98"/>
  </w:style>
  <w:style w:type="paragraph" w:customStyle="1" w:styleId="5408F88E6B9E4581A428CA9D05D9A37F">
    <w:name w:val="5408F88E6B9E4581A428CA9D05D9A37F"/>
  </w:style>
  <w:style w:type="paragraph" w:customStyle="1" w:styleId="052C2F825B4B4109A265537D0E13194A">
    <w:name w:val="052C2F825B4B4109A265537D0E13194A"/>
  </w:style>
  <w:style w:type="paragraph" w:customStyle="1" w:styleId="4F754C3481E94E6F946EDA984ED0A662">
    <w:name w:val="4F754C3481E94E6F946EDA984ED0A662"/>
  </w:style>
  <w:style w:type="paragraph" w:customStyle="1" w:styleId="09953B262F1C4E62AC209A5438686EAC">
    <w:name w:val="09953B262F1C4E62AC209A5438686EAC"/>
  </w:style>
  <w:style w:type="paragraph" w:customStyle="1" w:styleId="06426575EE8C4CCBBFF38520FFCF63F1">
    <w:name w:val="06426575EE8C4CCBBFF38520FFCF63F1"/>
  </w:style>
  <w:style w:type="paragraph" w:customStyle="1" w:styleId="6BF47197739A4A5393EA5EFB27C0F831">
    <w:name w:val="6BF47197739A4A5393EA5EFB27C0F831"/>
  </w:style>
  <w:style w:type="paragraph" w:customStyle="1" w:styleId="41A534C94E644E37ADD9F03F4036FD58">
    <w:name w:val="41A534C94E644E37ADD9F03F4036FD58"/>
  </w:style>
  <w:style w:type="paragraph" w:customStyle="1" w:styleId="9BE2E2FF576E4B7EBDE8425997E43AC7">
    <w:name w:val="9BE2E2FF576E4B7EBDE8425997E43AC7"/>
  </w:style>
  <w:style w:type="paragraph" w:customStyle="1" w:styleId="982B206E80E04EEC9ED874F1770F64A8">
    <w:name w:val="982B206E80E04EEC9ED874F1770F64A8"/>
  </w:style>
  <w:style w:type="paragraph" w:customStyle="1" w:styleId="578F6302492D44EF807D20C910DA3446">
    <w:name w:val="578F6302492D44EF807D20C910DA3446"/>
  </w:style>
  <w:style w:type="paragraph" w:customStyle="1" w:styleId="A4EC8EB95B61407C92BEB419F1643982">
    <w:name w:val="A4EC8EB95B61407C92BEB419F1643982"/>
  </w:style>
  <w:style w:type="paragraph" w:customStyle="1" w:styleId="0771860B1CFB4D0BA7E3329105619342">
    <w:name w:val="0771860B1CFB4D0BA7E3329105619342"/>
  </w:style>
  <w:style w:type="paragraph" w:customStyle="1" w:styleId="2316505AE09F44F98DFF2E570FCF91FE">
    <w:name w:val="2316505AE09F44F98DFF2E570FCF91FE"/>
  </w:style>
  <w:style w:type="paragraph" w:customStyle="1" w:styleId="26B6FD20C2134DE1AF0BC66F81A1D92D">
    <w:name w:val="26B6FD20C2134DE1AF0BC66F81A1D92D"/>
  </w:style>
  <w:style w:type="paragraph" w:customStyle="1" w:styleId="DED19B7B49694E5DBD26566A41852B5E">
    <w:name w:val="DED19B7B49694E5DBD26566A41852B5E"/>
  </w:style>
  <w:style w:type="paragraph" w:customStyle="1" w:styleId="3A8015662CAD421297154FDD8D22BA66">
    <w:name w:val="3A8015662CAD421297154FDD8D22BA66"/>
  </w:style>
  <w:style w:type="paragraph" w:customStyle="1" w:styleId="20F341B29DE3403A80B3BCE474E3061B">
    <w:name w:val="20F341B29DE3403A80B3BCE474E3061B"/>
  </w:style>
  <w:style w:type="paragraph" w:customStyle="1" w:styleId="5795B64A9515489AA262FF6815CAF129">
    <w:name w:val="5795B64A9515489AA262FF6815CAF129"/>
  </w:style>
  <w:style w:type="paragraph" w:customStyle="1" w:styleId="F39053742EFD4B57B7BF9D053577618E">
    <w:name w:val="F39053742EFD4B57B7BF9D053577618E"/>
  </w:style>
  <w:style w:type="paragraph" w:customStyle="1" w:styleId="87D0337601934F0294122C83209C7D99">
    <w:name w:val="87D0337601934F0294122C83209C7D99"/>
  </w:style>
  <w:style w:type="paragraph" w:customStyle="1" w:styleId="84A1643EBF8C4788852DBE368F0357FF">
    <w:name w:val="84A1643EBF8C4788852DBE368F0357FF"/>
  </w:style>
  <w:style w:type="paragraph" w:customStyle="1" w:styleId="555BECE248E24D10AC71C8E967845B5C">
    <w:name w:val="555BECE248E24D10AC71C8E967845B5C"/>
  </w:style>
  <w:style w:type="paragraph" w:customStyle="1" w:styleId="FFC6E2590ED34D7FBE419C134AE32716">
    <w:name w:val="FFC6E2590ED34D7FBE419C134AE32716"/>
  </w:style>
  <w:style w:type="paragraph" w:customStyle="1" w:styleId="64059033BC5D467584ACB51DBBF52901">
    <w:name w:val="64059033BC5D467584ACB51DBBF52901"/>
  </w:style>
  <w:style w:type="paragraph" w:customStyle="1" w:styleId="84A6BC4BB6AA453E9DAEAFB18C2AB20A">
    <w:name w:val="84A6BC4BB6AA453E9DAEAFB18C2AB20A"/>
  </w:style>
  <w:style w:type="paragraph" w:customStyle="1" w:styleId="14DBE1BE87CC46169372507D8863907B">
    <w:name w:val="14DBE1BE87CC46169372507D8863907B"/>
  </w:style>
  <w:style w:type="paragraph" w:customStyle="1" w:styleId="419F33F76D4C4402AD3B7235A96CCEEF">
    <w:name w:val="419F33F76D4C4402AD3B7235A96CCEEF"/>
  </w:style>
  <w:style w:type="paragraph" w:customStyle="1" w:styleId="636B4E169543468B89BF37F3FA56D0D9">
    <w:name w:val="636B4E169543468B89BF37F3FA56D0D9"/>
  </w:style>
  <w:style w:type="paragraph" w:customStyle="1" w:styleId="971C5B55C55647E3987875FBC9D96D0D">
    <w:name w:val="971C5B55C55647E3987875FBC9D96D0D"/>
  </w:style>
  <w:style w:type="paragraph" w:customStyle="1" w:styleId="4F7DD4D1235C4EEBA1056319C373A3CA">
    <w:name w:val="4F7DD4D1235C4EEBA1056319C373A3CA"/>
  </w:style>
  <w:style w:type="paragraph" w:customStyle="1" w:styleId="569F751B781A4B4184BCC198676E7DD3">
    <w:name w:val="569F751B781A4B4184BCC198676E7DD3"/>
  </w:style>
  <w:style w:type="paragraph" w:customStyle="1" w:styleId="1FC6730292CF4E2CA74C92046A62F6A7">
    <w:name w:val="1FC6730292CF4E2CA74C92046A62F6A7"/>
  </w:style>
  <w:style w:type="paragraph" w:customStyle="1" w:styleId="FF0F6D748140418591AE920699155217">
    <w:name w:val="FF0F6D748140418591AE920699155217"/>
  </w:style>
  <w:style w:type="paragraph" w:customStyle="1" w:styleId="7792C028BD154DD8B83A1CE859C8A1AC">
    <w:name w:val="7792C028BD154DD8B83A1CE859C8A1AC"/>
  </w:style>
  <w:style w:type="paragraph" w:customStyle="1" w:styleId="DC66E38FCE834FB5A1A1FFF45B59E59B">
    <w:name w:val="DC66E38FCE834FB5A1A1FFF45B59E59B"/>
  </w:style>
  <w:style w:type="paragraph" w:customStyle="1" w:styleId="6D04DE757A0E4774BC7FADA43BD29BF6">
    <w:name w:val="6D04DE757A0E4774BC7FADA43BD29BF6"/>
  </w:style>
  <w:style w:type="paragraph" w:customStyle="1" w:styleId="05DC27738A4842249FA2370BEA2B4BB6">
    <w:name w:val="05DC27738A4842249FA2370BEA2B4BB6"/>
  </w:style>
  <w:style w:type="paragraph" w:customStyle="1" w:styleId="F8F74D164FF1469DB2699E4EB00F821F">
    <w:name w:val="F8F74D164FF1469DB2699E4EB00F821F"/>
  </w:style>
  <w:style w:type="paragraph" w:customStyle="1" w:styleId="2E7A2C62CEB0473B8F3C5FE446883D65">
    <w:name w:val="2E7A2C62CEB0473B8F3C5FE446883D65"/>
  </w:style>
  <w:style w:type="paragraph" w:customStyle="1" w:styleId="9744F06262A74006B8B1D9FF45250417">
    <w:name w:val="9744F06262A74006B8B1D9FF45250417"/>
  </w:style>
  <w:style w:type="paragraph" w:customStyle="1" w:styleId="91036D13747244F3A5FA6BF2DF1CE59F">
    <w:name w:val="91036D13747244F3A5FA6BF2DF1CE59F"/>
  </w:style>
  <w:style w:type="paragraph" w:customStyle="1" w:styleId="2EF8251FAD434B0D8F0B79CAC5859A12">
    <w:name w:val="2EF8251FAD434B0D8F0B79CAC5859A12"/>
  </w:style>
  <w:style w:type="paragraph" w:customStyle="1" w:styleId="501191C45E304910BE25D2D6A00C6388">
    <w:name w:val="501191C45E304910BE25D2D6A00C6388"/>
  </w:style>
  <w:style w:type="paragraph" w:customStyle="1" w:styleId="C745F0842D284723B6E847E893C1ED4E">
    <w:name w:val="C745F0842D284723B6E847E893C1ED4E"/>
  </w:style>
  <w:style w:type="paragraph" w:customStyle="1" w:styleId="43C76324979348538534FFCDE40C77A5">
    <w:name w:val="43C76324979348538534FFCDE40C77A5"/>
  </w:style>
  <w:style w:type="paragraph" w:customStyle="1" w:styleId="7F8C86BA04F54D28903513AF5392EFD5">
    <w:name w:val="7F8C86BA04F54D28903513AF5392EFD5"/>
  </w:style>
  <w:style w:type="paragraph" w:customStyle="1" w:styleId="34C77DA9953D47A4A5E8BBE2A5DFEEA5">
    <w:name w:val="34C77DA9953D47A4A5E8BBE2A5DFEEA5"/>
  </w:style>
  <w:style w:type="paragraph" w:customStyle="1" w:styleId="061728219A3C43A0ABDC779CF2ACD960">
    <w:name w:val="061728219A3C43A0ABDC779CF2ACD960"/>
  </w:style>
  <w:style w:type="paragraph" w:customStyle="1" w:styleId="C7B6DEF82AAF484186C1D347CEB8F6A9">
    <w:name w:val="C7B6DEF82AAF484186C1D347CEB8F6A9"/>
  </w:style>
  <w:style w:type="paragraph" w:customStyle="1" w:styleId="4135AB107FB043CB9164EE2CDFD424DD">
    <w:name w:val="4135AB107FB043CB9164EE2CDFD424DD"/>
  </w:style>
  <w:style w:type="paragraph" w:customStyle="1" w:styleId="AD37B5304F274F2CB676C2E1A0DEEF2C">
    <w:name w:val="AD37B5304F274F2CB676C2E1A0DEEF2C"/>
  </w:style>
  <w:style w:type="paragraph" w:customStyle="1" w:styleId="7AF70449DBF34F1ABFEE76F3D86A6653">
    <w:name w:val="7AF70449DBF34F1ABFEE76F3D86A6653"/>
  </w:style>
  <w:style w:type="paragraph" w:customStyle="1" w:styleId="D38E7EA9595D4ADC89C1E4B318A612F1">
    <w:name w:val="D38E7EA9595D4ADC89C1E4B318A612F1"/>
  </w:style>
  <w:style w:type="paragraph" w:customStyle="1" w:styleId="7A5A2CF889524240A9907EBCAE858FF1">
    <w:name w:val="7A5A2CF889524240A9907EBCAE858FF1"/>
  </w:style>
  <w:style w:type="paragraph" w:customStyle="1" w:styleId="D505B81B360D454FBCCB59597A0E444A">
    <w:name w:val="D505B81B360D454FBCCB59597A0E444A"/>
  </w:style>
  <w:style w:type="paragraph" w:customStyle="1" w:styleId="60B6677383334BEF870F4142327ECC53">
    <w:name w:val="60B6677383334BEF870F4142327ECC53"/>
  </w:style>
  <w:style w:type="paragraph" w:customStyle="1" w:styleId="D3BC34F3008D42A2991336E20991F553">
    <w:name w:val="D3BC34F3008D42A2991336E20991F553"/>
  </w:style>
  <w:style w:type="paragraph" w:customStyle="1" w:styleId="4517EA2D60264BDE94F09CFFB9D133D1">
    <w:name w:val="4517EA2D60264BDE94F09CFFB9D133D1"/>
  </w:style>
  <w:style w:type="paragraph" w:customStyle="1" w:styleId="08B602BFA1BA4299841CB275EA6270D2">
    <w:name w:val="08B602BFA1BA4299841CB275EA6270D2"/>
  </w:style>
  <w:style w:type="paragraph" w:customStyle="1" w:styleId="86A5189D44A54A0FB66C9B844111791E">
    <w:name w:val="86A5189D44A54A0FB66C9B844111791E"/>
  </w:style>
  <w:style w:type="paragraph" w:customStyle="1" w:styleId="732BDF3786504A9D97078E1D55DA86FF">
    <w:name w:val="732BDF3786504A9D97078E1D55DA86FF"/>
  </w:style>
  <w:style w:type="paragraph" w:customStyle="1" w:styleId="AE4508620FB344AA91A7A90E804A5495">
    <w:name w:val="AE4508620FB344AA91A7A90E804A5495"/>
  </w:style>
  <w:style w:type="paragraph" w:customStyle="1" w:styleId="5E39532FF31D46A4A6B51F04DB4797E7">
    <w:name w:val="5E39532FF31D46A4A6B51F04DB4797E7"/>
  </w:style>
  <w:style w:type="paragraph" w:customStyle="1" w:styleId="F59D6615DAFE434E9F4D01BB1ADFA8D2">
    <w:name w:val="F59D6615DAFE434E9F4D01BB1ADFA8D2"/>
  </w:style>
  <w:style w:type="paragraph" w:customStyle="1" w:styleId="6549BFCCF08D4CC7AB43C270A9818293">
    <w:name w:val="6549BFCCF08D4CC7AB43C270A9818293"/>
  </w:style>
  <w:style w:type="paragraph" w:customStyle="1" w:styleId="6B9464CABD944E59AD2112405ACC8869">
    <w:name w:val="6B9464CABD944E59AD2112405ACC8869"/>
  </w:style>
  <w:style w:type="paragraph" w:customStyle="1" w:styleId="326314E615844884BFDC1CF297A720D0">
    <w:name w:val="326314E615844884BFDC1CF297A720D0"/>
  </w:style>
  <w:style w:type="paragraph" w:customStyle="1" w:styleId="9F2542D0FEDA4B79806AA808E91A382A">
    <w:name w:val="9F2542D0FEDA4B79806AA808E91A382A"/>
  </w:style>
  <w:style w:type="paragraph" w:customStyle="1" w:styleId="ACDD25B8F2C84B0EAE736F6F20DA37AF">
    <w:name w:val="ACDD25B8F2C84B0EAE736F6F20DA37AF"/>
  </w:style>
  <w:style w:type="paragraph" w:customStyle="1" w:styleId="2613394924974991A758A38877E442C6">
    <w:name w:val="2613394924974991A758A38877E442C6"/>
  </w:style>
  <w:style w:type="paragraph" w:customStyle="1" w:styleId="4C32E3C7C1CF429F99DE6AFE7D2201F8">
    <w:name w:val="4C32E3C7C1CF429F99DE6AFE7D2201F8"/>
  </w:style>
  <w:style w:type="paragraph" w:customStyle="1" w:styleId="D8C4559A4E814A0CAFBEEB1A8B735856">
    <w:name w:val="D8C4559A4E814A0CAFBEEB1A8B735856"/>
  </w:style>
  <w:style w:type="paragraph" w:customStyle="1" w:styleId="875E939722F043D0AC6872113517C544">
    <w:name w:val="875E939722F043D0AC6872113517C544"/>
  </w:style>
  <w:style w:type="paragraph" w:customStyle="1" w:styleId="0AA6D30D93A6423090EC1752192771E5">
    <w:name w:val="0AA6D30D93A6423090EC1752192771E5"/>
  </w:style>
  <w:style w:type="paragraph" w:customStyle="1" w:styleId="870640C0BB334232BA1F222AF305EACD">
    <w:name w:val="870640C0BB334232BA1F222AF305EACD"/>
  </w:style>
  <w:style w:type="paragraph" w:customStyle="1" w:styleId="D0A3482902DF41B5A800E0D65C49A1FB">
    <w:name w:val="D0A3482902DF41B5A800E0D65C49A1FB"/>
  </w:style>
  <w:style w:type="paragraph" w:customStyle="1" w:styleId="9AE169A9B1BA4C1E818DD71CE4809114">
    <w:name w:val="9AE169A9B1BA4C1E818DD71CE4809114"/>
  </w:style>
  <w:style w:type="paragraph" w:customStyle="1" w:styleId="6514A0CFB7504AD3B90DB4D936A28F73">
    <w:name w:val="6514A0CFB7504AD3B90DB4D936A28F73"/>
  </w:style>
  <w:style w:type="paragraph" w:customStyle="1" w:styleId="D0F5E30CF13C42BE9F03BC5DD68A00C1">
    <w:name w:val="D0F5E30CF13C42BE9F03BC5DD68A00C1"/>
  </w:style>
  <w:style w:type="paragraph" w:customStyle="1" w:styleId="1FFD9BA983F04D8F9169C700334C72D8">
    <w:name w:val="1FFD9BA983F04D8F9169C700334C72D8"/>
  </w:style>
  <w:style w:type="paragraph" w:customStyle="1" w:styleId="361C2E6158F545EDB99F007478E6128F">
    <w:name w:val="361C2E6158F545EDB99F007478E6128F"/>
  </w:style>
  <w:style w:type="paragraph" w:customStyle="1" w:styleId="472A7D92CDD342B095F439AC01A7FBA4">
    <w:name w:val="472A7D92CDD342B095F439AC01A7FBA4"/>
  </w:style>
  <w:style w:type="paragraph" w:customStyle="1" w:styleId="1EEBE435C78F4A7A86C150BD4E848AAA">
    <w:name w:val="1EEBE435C78F4A7A86C150BD4E848AAA"/>
  </w:style>
  <w:style w:type="paragraph" w:customStyle="1" w:styleId="C9F146BFE66140EA9D18F3A0AA58A2A7">
    <w:name w:val="C9F146BFE66140EA9D18F3A0AA58A2A7"/>
  </w:style>
  <w:style w:type="paragraph" w:customStyle="1" w:styleId="DD5DA4E5F5764D9794796FF145210AAB">
    <w:name w:val="DD5DA4E5F5764D9794796FF145210AAB"/>
  </w:style>
  <w:style w:type="paragraph" w:customStyle="1" w:styleId="DCE10279EDA5447D8BE8DAD17CCCC390">
    <w:name w:val="DCE10279EDA5447D8BE8DAD17CCCC390"/>
  </w:style>
  <w:style w:type="paragraph" w:customStyle="1" w:styleId="CDB707E4C0BC4033AD88AE1F09B416AD">
    <w:name w:val="CDB707E4C0BC4033AD88AE1F09B416AD"/>
  </w:style>
  <w:style w:type="paragraph" w:customStyle="1" w:styleId="BCB4E0A2F6604BE19E25B6254B134FE4">
    <w:name w:val="BCB4E0A2F6604BE19E25B6254B134FE4"/>
  </w:style>
  <w:style w:type="paragraph" w:customStyle="1" w:styleId="27B5622C8FB94578A756271365BCA784">
    <w:name w:val="27B5622C8FB94578A756271365BCA784"/>
  </w:style>
  <w:style w:type="paragraph" w:customStyle="1" w:styleId="F7D78A8C38F245CA9BA3151A7F000B94">
    <w:name w:val="F7D78A8C38F245CA9BA3151A7F000B94"/>
  </w:style>
  <w:style w:type="paragraph" w:customStyle="1" w:styleId="5A7140E2EE754995BF8131EA2927CA99">
    <w:name w:val="5A7140E2EE754995BF8131EA2927CA99"/>
  </w:style>
  <w:style w:type="paragraph" w:customStyle="1" w:styleId="AB01AE9DC8554EC78C564DC1E6B71D58">
    <w:name w:val="AB01AE9DC8554EC78C564DC1E6B71D58"/>
  </w:style>
  <w:style w:type="paragraph" w:customStyle="1" w:styleId="FEB2A42F630E4A529982C2847E2F3B9B">
    <w:name w:val="FEB2A42F630E4A529982C2847E2F3B9B"/>
  </w:style>
  <w:style w:type="paragraph" w:customStyle="1" w:styleId="CEAD71B858AC495CB2E39F66EDA1FF1E">
    <w:name w:val="CEAD71B858AC495CB2E39F66EDA1FF1E"/>
  </w:style>
  <w:style w:type="paragraph" w:customStyle="1" w:styleId="D2F2238A5FD94443AC460159DB2A2DBE">
    <w:name w:val="D2F2238A5FD94443AC460159DB2A2DBE"/>
  </w:style>
  <w:style w:type="paragraph" w:customStyle="1" w:styleId="B622E6C16E4C4420847F203315E546A3">
    <w:name w:val="B622E6C16E4C4420847F203315E546A3"/>
  </w:style>
  <w:style w:type="paragraph" w:customStyle="1" w:styleId="7262DA40299A48A091B3FAF646B51A18">
    <w:name w:val="7262DA40299A48A091B3FAF646B51A18"/>
  </w:style>
  <w:style w:type="paragraph" w:customStyle="1" w:styleId="932B8A6AB2B54B28BEAC47313399A441">
    <w:name w:val="932B8A6AB2B54B28BEAC47313399A441"/>
  </w:style>
  <w:style w:type="paragraph" w:customStyle="1" w:styleId="DD21EA221DC8498B864E5AAC78395794">
    <w:name w:val="DD21EA221DC8498B864E5AAC78395794"/>
  </w:style>
  <w:style w:type="paragraph" w:customStyle="1" w:styleId="16B977F9B55D4469A98E3FBCB273EE55">
    <w:name w:val="16B977F9B55D4469A98E3FBCB273EE55"/>
  </w:style>
  <w:style w:type="paragraph" w:customStyle="1" w:styleId="E788EEF55AC2471CA1031D5AB188D75A">
    <w:name w:val="E788EEF55AC2471CA1031D5AB188D75A"/>
  </w:style>
  <w:style w:type="paragraph" w:customStyle="1" w:styleId="3ED500F510534BF597817FD73882F0C4">
    <w:name w:val="3ED500F510534BF597817FD73882F0C4"/>
  </w:style>
  <w:style w:type="paragraph" w:customStyle="1" w:styleId="295D4C1BBDF54B3A870CFF82FC69F8A3">
    <w:name w:val="295D4C1BBDF54B3A870CFF82FC69F8A3"/>
  </w:style>
  <w:style w:type="paragraph" w:customStyle="1" w:styleId="D46D5EE248054BA396F25E6A12796E98">
    <w:name w:val="D46D5EE248054BA396F25E6A12796E98"/>
  </w:style>
  <w:style w:type="paragraph" w:customStyle="1" w:styleId="E957FFE1C6EE46EF813288435DF42EA4">
    <w:name w:val="E957FFE1C6EE46EF813288435DF42EA4"/>
  </w:style>
  <w:style w:type="paragraph" w:customStyle="1" w:styleId="F998E10914C847BC9FD352CC3410ECE0">
    <w:name w:val="F998E10914C847BC9FD352CC3410ECE0"/>
  </w:style>
  <w:style w:type="paragraph" w:customStyle="1" w:styleId="7E3242A87CFC4EA1A8E030412FC9F86F">
    <w:name w:val="7E3242A87CFC4EA1A8E030412FC9F86F"/>
  </w:style>
  <w:style w:type="paragraph" w:customStyle="1" w:styleId="08C0BF5BA63443F19E0D2E4034C34923">
    <w:name w:val="08C0BF5BA63443F19E0D2E4034C34923"/>
  </w:style>
  <w:style w:type="paragraph" w:customStyle="1" w:styleId="B80B03A57F1E433D95DFB8211AAD9E91">
    <w:name w:val="B80B03A57F1E433D95DFB8211AAD9E91"/>
  </w:style>
  <w:style w:type="paragraph" w:customStyle="1" w:styleId="6CECA1FE47DF4D98816A03A8B75526EA">
    <w:name w:val="6CECA1FE47DF4D98816A03A8B75526EA"/>
  </w:style>
  <w:style w:type="paragraph" w:customStyle="1" w:styleId="9B7C8045DC8F44EAA2F1191A5BED17D4">
    <w:name w:val="9B7C8045DC8F44EAA2F1191A5BED17D4"/>
  </w:style>
  <w:style w:type="paragraph" w:customStyle="1" w:styleId="45631119E2704D73BAF10126586998B0">
    <w:name w:val="45631119E2704D73BAF10126586998B0"/>
  </w:style>
  <w:style w:type="paragraph" w:customStyle="1" w:styleId="5280950D0C2341C688EDC0D7AFF4047E">
    <w:name w:val="5280950D0C2341C688EDC0D7AFF4047E"/>
  </w:style>
  <w:style w:type="paragraph" w:customStyle="1" w:styleId="66A1542650DA4A14804AFB27152FD1EE">
    <w:name w:val="66A1542650DA4A14804AFB27152FD1EE"/>
  </w:style>
  <w:style w:type="paragraph" w:customStyle="1" w:styleId="5FCF5AD6468D4429B0628193B613D3E9">
    <w:name w:val="5FCF5AD6468D4429B0628193B613D3E9"/>
  </w:style>
  <w:style w:type="paragraph" w:customStyle="1" w:styleId="6C2BD4852B1A4E2E83F44DD963800ECE">
    <w:name w:val="6C2BD4852B1A4E2E83F44DD963800ECE"/>
  </w:style>
  <w:style w:type="paragraph" w:customStyle="1" w:styleId="47277474248743959FEA8D341D1276BA">
    <w:name w:val="47277474248743959FEA8D341D1276BA"/>
  </w:style>
  <w:style w:type="paragraph" w:customStyle="1" w:styleId="E44D5BDDAF9F449A9461DF1505D4A828">
    <w:name w:val="E44D5BDDAF9F449A9461DF1505D4A828"/>
  </w:style>
  <w:style w:type="paragraph" w:customStyle="1" w:styleId="A5921109F85D42719009E0EE58D0F8F3">
    <w:name w:val="A5921109F85D42719009E0EE58D0F8F3"/>
  </w:style>
  <w:style w:type="paragraph" w:customStyle="1" w:styleId="A3D89F83CDCA41AA9EB0FC430E9E6287">
    <w:name w:val="A3D89F83CDCA41AA9EB0FC430E9E6287"/>
  </w:style>
  <w:style w:type="paragraph" w:customStyle="1" w:styleId="2B37B6F7CE5F493C9C60D3794D911552">
    <w:name w:val="2B37B6F7CE5F493C9C60D3794D911552"/>
  </w:style>
  <w:style w:type="paragraph" w:customStyle="1" w:styleId="1A2C8FB71D8C48A3A79EDEA7100DCA90">
    <w:name w:val="1A2C8FB71D8C48A3A79EDEA7100DCA90"/>
  </w:style>
  <w:style w:type="paragraph" w:customStyle="1" w:styleId="34FFD59E31214BFA87D43FFCC2455426">
    <w:name w:val="34FFD59E31214BFA87D43FFCC2455426"/>
  </w:style>
  <w:style w:type="paragraph" w:customStyle="1" w:styleId="5C419935723E4D0BBEDDF8D75D88EFCA">
    <w:name w:val="5C419935723E4D0BBEDDF8D75D88EFCA"/>
  </w:style>
  <w:style w:type="paragraph" w:customStyle="1" w:styleId="B1C996C65D0348EDBB05FC3FA2A6094F">
    <w:name w:val="B1C996C65D0348EDBB05FC3FA2A6094F"/>
  </w:style>
  <w:style w:type="paragraph" w:customStyle="1" w:styleId="7A4C7C05D5AE47A18736C9EF7B892997">
    <w:name w:val="7A4C7C05D5AE47A18736C9EF7B892997"/>
  </w:style>
  <w:style w:type="paragraph" w:customStyle="1" w:styleId="CBF0354CF8A9460381100FABED8E00CD">
    <w:name w:val="CBF0354CF8A9460381100FABED8E00CD"/>
  </w:style>
  <w:style w:type="paragraph" w:customStyle="1" w:styleId="515FA28695024219B781CB3139F0CBB1">
    <w:name w:val="515FA28695024219B781CB3139F0CBB1"/>
  </w:style>
  <w:style w:type="paragraph" w:customStyle="1" w:styleId="30097F2986934E5CB92E36EF26F35714">
    <w:name w:val="30097F2986934E5CB92E36EF26F35714"/>
  </w:style>
  <w:style w:type="paragraph" w:customStyle="1" w:styleId="17871F86789F425FBAA2492879537089">
    <w:name w:val="17871F86789F425FBAA2492879537089"/>
  </w:style>
  <w:style w:type="paragraph" w:customStyle="1" w:styleId="2C96BC7831AE4539A880A6E7FBE25DAC">
    <w:name w:val="2C96BC7831AE4539A880A6E7FBE25DAC"/>
  </w:style>
  <w:style w:type="paragraph" w:customStyle="1" w:styleId="4D0B6FE2F69644C4A03603E4C09F6C64">
    <w:name w:val="4D0B6FE2F69644C4A03603E4C09F6C64"/>
  </w:style>
  <w:style w:type="paragraph" w:customStyle="1" w:styleId="C4AA87A66451434FAD4C32D7F24EA38C">
    <w:name w:val="C4AA87A66451434FAD4C32D7F24EA38C"/>
  </w:style>
  <w:style w:type="paragraph" w:customStyle="1" w:styleId="116DC34828594B1782448D737C20C692">
    <w:name w:val="116DC34828594B1782448D737C20C692"/>
  </w:style>
  <w:style w:type="paragraph" w:customStyle="1" w:styleId="F465781582CF493BB5ABE5E274E5AB0A">
    <w:name w:val="F465781582CF493BB5ABE5E274E5AB0A"/>
  </w:style>
  <w:style w:type="paragraph" w:customStyle="1" w:styleId="1BB2DAFCC0CB41FDA0C5E36B1B900324">
    <w:name w:val="1BB2DAFCC0CB41FDA0C5E36B1B900324"/>
  </w:style>
  <w:style w:type="paragraph" w:customStyle="1" w:styleId="9CE5C2476F17498C9C3CAA54D6FC17E2">
    <w:name w:val="9CE5C2476F17498C9C3CAA54D6FC17E2"/>
  </w:style>
  <w:style w:type="paragraph" w:customStyle="1" w:styleId="D50C950AA17444318DAE628AD71CB169">
    <w:name w:val="D50C950AA17444318DAE628AD71CB169"/>
  </w:style>
  <w:style w:type="paragraph" w:customStyle="1" w:styleId="2D12EBFC91774E548850A4BD92097AF8">
    <w:name w:val="2D12EBFC91774E548850A4BD92097AF8"/>
  </w:style>
  <w:style w:type="paragraph" w:customStyle="1" w:styleId="10C853B4286F490BB5E43A2D194E87B4">
    <w:name w:val="10C853B4286F490BB5E43A2D194E87B4"/>
  </w:style>
  <w:style w:type="paragraph" w:customStyle="1" w:styleId="601C6E9F2EBA419E9B458D1547EBED96">
    <w:name w:val="601C6E9F2EBA419E9B458D1547EBED96"/>
  </w:style>
  <w:style w:type="paragraph" w:customStyle="1" w:styleId="2038F3861F5A461DBD9C9027276C2A09">
    <w:name w:val="2038F3861F5A461DBD9C9027276C2A09"/>
  </w:style>
  <w:style w:type="paragraph" w:customStyle="1" w:styleId="FBE5F423992142E0AAA3E5B28F9F9858">
    <w:name w:val="FBE5F423992142E0AAA3E5B28F9F9858"/>
  </w:style>
  <w:style w:type="paragraph" w:customStyle="1" w:styleId="CB935916424544E5ACAA2FA6FFF94572">
    <w:name w:val="CB935916424544E5ACAA2FA6FFF94572"/>
  </w:style>
  <w:style w:type="paragraph" w:customStyle="1" w:styleId="8EA817D399CD44F1B83A27EAB7690EBA">
    <w:name w:val="8EA817D399CD44F1B83A27EAB7690EBA"/>
  </w:style>
  <w:style w:type="paragraph" w:customStyle="1" w:styleId="9629ACD2A4C14CE095C1F5DCDFBE5DFA">
    <w:name w:val="9629ACD2A4C14CE095C1F5DCDFBE5DFA"/>
  </w:style>
  <w:style w:type="paragraph" w:customStyle="1" w:styleId="9C8A011666834EA8B3C238F01E59F4B0">
    <w:name w:val="9C8A011666834EA8B3C238F01E59F4B0"/>
  </w:style>
  <w:style w:type="paragraph" w:customStyle="1" w:styleId="26040C6BE26D404C910003029EF53A27">
    <w:name w:val="26040C6BE26D404C910003029EF53A27"/>
  </w:style>
  <w:style w:type="paragraph" w:customStyle="1" w:styleId="747599D8B3E1418D9334D17EEBB75CB1">
    <w:name w:val="747599D8B3E1418D9334D17EEBB75CB1"/>
  </w:style>
  <w:style w:type="paragraph" w:customStyle="1" w:styleId="2D7DEC723A87456CA2D7B8CEAAB1B4A6">
    <w:name w:val="2D7DEC723A87456CA2D7B8CEAAB1B4A6"/>
  </w:style>
  <w:style w:type="paragraph" w:customStyle="1" w:styleId="1725D366206B4BAD8558147C27DCDC0B">
    <w:name w:val="1725D366206B4BAD8558147C27DCDC0B"/>
  </w:style>
  <w:style w:type="paragraph" w:customStyle="1" w:styleId="B8248E0452E843099294A8E3D220098B">
    <w:name w:val="B8248E0452E843099294A8E3D220098B"/>
  </w:style>
  <w:style w:type="paragraph" w:customStyle="1" w:styleId="439A5D9FB892425D80C6A55ACE4A6E69">
    <w:name w:val="439A5D9FB892425D80C6A55ACE4A6E69"/>
  </w:style>
  <w:style w:type="paragraph" w:customStyle="1" w:styleId="0E4E25A37BCD44499D2330B6D4F9DBAC">
    <w:name w:val="0E4E25A37BCD44499D2330B6D4F9DBAC"/>
  </w:style>
  <w:style w:type="paragraph" w:customStyle="1" w:styleId="C30BDEEE64D145729088495E4D290275">
    <w:name w:val="C30BDEEE64D145729088495E4D290275"/>
  </w:style>
  <w:style w:type="paragraph" w:customStyle="1" w:styleId="D000564638544DB0A6348AEB66E6FE5D">
    <w:name w:val="D000564638544DB0A6348AEB66E6FE5D"/>
  </w:style>
  <w:style w:type="paragraph" w:customStyle="1" w:styleId="55D9F6B09D814E47B7E5168EB9020C2D">
    <w:name w:val="55D9F6B09D814E47B7E5168EB9020C2D"/>
  </w:style>
  <w:style w:type="paragraph" w:customStyle="1" w:styleId="5DF5073F57AF4DD1A4C8E20F539290CD">
    <w:name w:val="5DF5073F57AF4DD1A4C8E20F539290CD"/>
  </w:style>
  <w:style w:type="paragraph" w:customStyle="1" w:styleId="46EBE6B67FA0402F91171B2D1B0571E2">
    <w:name w:val="46EBE6B67FA0402F91171B2D1B0571E2"/>
  </w:style>
  <w:style w:type="paragraph" w:customStyle="1" w:styleId="4553C9F9B3C84C0680B7F3DC146D92F0">
    <w:name w:val="4553C9F9B3C84C0680B7F3DC146D92F0"/>
  </w:style>
  <w:style w:type="paragraph" w:customStyle="1" w:styleId="3073373DCEDF4B6286CAA6A27424222F">
    <w:name w:val="3073373DCEDF4B6286CAA6A27424222F"/>
  </w:style>
  <w:style w:type="paragraph" w:customStyle="1" w:styleId="A7865A6D532C421BBF7564EBE9D358AF">
    <w:name w:val="A7865A6D532C421BBF7564EBE9D358AF"/>
  </w:style>
  <w:style w:type="paragraph" w:customStyle="1" w:styleId="6E7DD5A41A9249F4A7082F40B26B6356">
    <w:name w:val="6E7DD5A41A9249F4A7082F40B26B6356"/>
  </w:style>
  <w:style w:type="paragraph" w:customStyle="1" w:styleId="BBF869DDEC9F418B9D9FC8AED1ECF02A">
    <w:name w:val="BBF869DDEC9F418B9D9FC8AED1ECF02A"/>
  </w:style>
  <w:style w:type="paragraph" w:customStyle="1" w:styleId="4CB1385B3D4A4564B94E5DDE754F6D0B">
    <w:name w:val="4CB1385B3D4A4564B94E5DDE754F6D0B"/>
  </w:style>
  <w:style w:type="paragraph" w:customStyle="1" w:styleId="9523A22BD6AB487B95E80B9F522B9D7E">
    <w:name w:val="9523A22BD6AB487B95E80B9F522B9D7E"/>
  </w:style>
  <w:style w:type="paragraph" w:customStyle="1" w:styleId="805D55A9CCBF4684BF51DE5B35410672">
    <w:name w:val="805D55A9CCBF4684BF51DE5B35410672"/>
  </w:style>
  <w:style w:type="paragraph" w:customStyle="1" w:styleId="A9E5B6A884674FA79AF909D3B7D2E93E">
    <w:name w:val="A9E5B6A884674FA79AF909D3B7D2E93E"/>
  </w:style>
  <w:style w:type="paragraph" w:customStyle="1" w:styleId="47BA9924FC9B46EEB46C61D409874544">
    <w:name w:val="47BA9924FC9B46EEB46C61D409874544"/>
  </w:style>
  <w:style w:type="paragraph" w:customStyle="1" w:styleId="A5E47E8E315547F4BDFC5FCCD5C5757F">
    <w:name w:val="A5E47E8E315547F4BDFC5FCCD5C5757F"/>
  </w:style>
  <w:style w:type="paragraph" w:customStyle="1" w:styleId="8AB61584215E4D7F947DE390AFA6A280">
    <w:name w:val="8AB61584215E4D7F947DE390AFA6A280"/>
  </w:style>
  <w:style w:type="paragraph" w:customStyle="1" w:styleId="0DDB12897C184575B1ED2A9495A505BE">
    <w:name w:val="0DDB12897C184575B1ED2A9495A505BE"/>
  </w:style>
  <w:style w:type="paragraph" w:customStyle="1" w:styleId="A8760BB886824EDAB1B764ED7A0680D0">
    <w:name w:val="A8760BB886824EDAB1B764ED7A0680D0"/>
  </w:style>
  <w:style w:type="paragraph" w:customStyle="1" w:styleId="725B298BF65140A1AD7760ADD9E372D3">
    <w:name w:val="725B298BF65140A1AD7760ADD9E372D3"/>
  </w:style>
  <w:style w:type="paragraph" w:customStyle="1" w:styleId="0ACC402B215D4406BFEDA080F8C95361">
    <w:name w:val="0ACC402B215D4406BFEDA080F8C95361"/>
  </w:style>
  <w:style w:type="paragraph" w:customStyle="1" w:styleId="34258E5B2693484499541189C09E235E">
    <w:name w:val="34258E5B2693484499541189C09E235E"/>
  </w:style>
  <w:style w:type="paragraph" w:customStyle="1" w:styleId="12321B1A4B4149F1AD02AE3749D24857">
    <w:name w:val="12321B1A4B4149F1AD02AE3749D24857"/>
  </w:style>
  <w:style w:type="paragraph" w:customStyle="1" w:styleId="AB23C89249154D2B9D2DEFA24F34C739">
    <w:name w:val="AB23C89249154D2B9D2DEFA24F34C739"/>
  </w:style>
  <w:style w:type="paragraph" w:customStyle="1" w:styleId="6E3D2057AD47414A8345184157BC5362">
    <w:name w:val="6E3D2057AD47414A8345184157BC5362"/>
  </w:style>
  <w:style w:type="paragraph" w:customStyle="1" w:styleId="30A1FFB996954A40A2F3F9A63A691514">
    <w:name w:val="30A1FFB996954A40A2F3F9A63A691514"/>
  </w:style>
  <w:style w:type="paragraph" w:customStyle="1" w:styleId="AB444FA17142479B877EE39C724B9F2C">
    <w:name w:val="AB444FA17142479B877EE39C724B9F2C"/>
  </w:style>
  <w:style w:type="paragraph" w:customStyle="1" w:styleId="AD00E8463D4E42A5A486C017CBD0A11F">
    <w:name w:val="AD00E8463D4E42A5A486C017CBD0A11F"/>
  </w:style>
  <w:style w:type="paragraph" w:customStyle="1" w:styleId="36D39A48364E4FAE8BD4B032A2DDC889">
    <w:name w:val="36D39A48364E4FAE8BD4B032A2DDC889"/>
  </w:style>
  <w:style w:type="paragraph" w:customStyle="1" w:styleId="AD30101B3E3E48569CA0A742853CC1E4">
    <w:name w:val="AD30101B3E3E48569CA0A742853CC1E4"/>
  </w:style>
  <w:style w:type="paragraph" w:customStyle="1" w:styleId="099556573F7846B2933CF68289F92B2D">
    <w:name w:val="099556573F7846B2933CF68289F92B2D"/>
  </w:style>
  <w:style w:type="paragraph" w:customStyle="1" w:styleId="EAC4B19DE445459D9D7BC8419C852D66">
    <w:name w:val="EAC4B19DE445459D9D7BC8419C852D66"/>
  </w:style>
  <w:style w:type="paragraph" w:customStyle="1" w:styleId="7FFA26AE72734E5CB27B91F6A10DA9F3">
    <w:name w:val="7FFA26AE72734E5CB27B91F6A10DA9F3"/>
  </w:style>
  <w:style w:type="paragraph" w:customStyle="1" w:styleId="7BDF63642B6C4721BC1CB6C8DBFBDB60">
    <w:name w:val="7BDF63642B6C4721BC1CB6C8DBFBDB60"/>
  </w:style>
  <w:style w:type="paragraph" w:customStyle="1" w:styleId="E5EA438DAF4A468185057DD5197627DE">
    <w:name w:val="E5EA438DAF4A468185057DD5197627DE"/>
  </w:style>
  <w:style w:type="paragraph" w:customStyle="1" w:styleId="4BBD287B66AA48B6B601DE195E5A2A3A">
    <w:name w:val="4BBD287B66AA48B6B601DE195E5A2A3A"/>
  </w:style>
  <w:style w:type="paragraph" w:customStyle="1" w:styleId="74B26C1AC1CF495485EFB8D4629B3C2A">
    <w:name w:val="74B26C1AC1CF495485EFB8D4629B3C2A"/>
  </w:style>
  <w:style w:type="paragraph" w:customStyle="1" w:styleId="13C13184A1A5425E8B83DB79EF8ADF39">
    <w:name w:val="13C13184A1A5425E8B83DB79EF8ADF39"/>
  </w:style>
  <w:style w:type="paragraph" w:customStyle="1" w:styleId="408B0D7DAFC54400A5E3056CC98BAB04">
    <w:name w:val="408B0D7DAFC54400A5E3056CC98BAB04"/>
  </w:style>
  <w:style w:type="paragraph" w:customStyle="1" w:styleId="5454D63E8B2247B391C2750302D0FC4B">
    <w:name w:val="5454D63E8B2247B391C2750302D0FC4B"/>
  </w:style>
  <w:style w:type="paragraph" w:customStyle="1" w:styleId="811CB2B625FA4492BEA19167C09A6503">
    <w:name w:val="811CB2B625FA4492BEA19167C09A6503"/>
  </w:style>
  <w:style w:type="paragraph" w:customStyle="1" w:styleId="76EBC8FAB89240F0BB3D65AE8C2F4125">
    <w:name w:val="76EBC8FAB89240F0BB3D65AE8C2F4125"/>
  </w:style>
  <w:style w:type="paragraph" w:customStyle="1" w:styleId="A249E9BB48844241B102F99A59A6A10B">
    <w:name w:val="A249E9BB48844241B102F99A59A6A10B"/>
  </w:style>
  <w:style w:type="paragraph" w:customStyle="1" w:styleId="592EE807B9674514B7C15E0D7F0BDBF3">
    <w:name w:val="592EE807B9674514B7C15E0D7F0BDBF3"/>
  </w:style>
  <w:style w:type="paragraph" w:customStyle="1" w:styleId="78F5F527DB82409E8A2F1C7C0F0A733C">
    <w:name w:val="78F5F527DB82409E8A2F1C7C0F0A733C"/>
  </w:style>
  <w:style w:type="paragraph" w:customStyle="1" w:styleId="6939542D87CF42F3A7D83B7E4C4AB382">
    <w:name w:val="6939542D87CF42F3A7D83B7E4C4AB382"/>
  </w:style>
  <w:style w:type="paragraph" w:customStyle="1" w:styleId="4A7693751B854B19B12D7068785E77F9">
    <w:name w:val="4A7693751B854B19B12D7068785E77F9"/>
  </w:style>
  <w:style w:type="paragraph" w:customStyle="1" w:styleId="75D9A507D6F54454AB3CCF71AB13208A">
    <w:name w:val="75D9A507D6F54454AB3CCF71AB13208A"/>
  </w:style>
  <w:style w:type="paragraph" w:customStyle="1" w:styleId="6A86C21E05D443F48C08EC8EED992B8C">
    <w:name w:val="6A86C21E05D443F48C08EC8EED992B8C"/>
  </w:style>
  <w:style w:type="paragraph" w:customStyle="1" w:styleId="E6009B071A704D2DB9C78658082C8524">
    <w:name w:val="E6009B071A704D2DB9C78658082C8524"/>
  </w:style>
  <w:style w:type="paragraph" w:customStyle="1" w:styleId="3DBEF8BFBB824C52BF8FD9E746715F46">
    <w:name w:val="3DBEF8BFBB824C52BF8FD9E746715F46"/>
  </w:style>
  <w:style w:type="paragraph" w:customStyle="1" w:styleId="938FAAA56DA240F79892F88AF28C28A9">
    <w:name w:val="938FAAA56DA240F79892F88AF28C28A9"/>
  </w:style>
  <w:style w:type="paragraph" w:customStyle="1" w:styleId="063F048DFCB94C4C9B9FFD6AE047315B">
    <w:name w:val="063F048DFCB94C4C9B9FFD6AE047315B"/>
  </w:style>
  <w:style w:type="paragraph" w:customStyle="1" w:styleId="DC87546DF75E4C3EB5D08C28FF91B7FD">
    <w:name w:val="DC87546DF75E4C3EB5D08C28FF91B7FD"/>
  </w:style>
  <w:style w:type="paragraph" w:customStyle="1" w:styleId="61DE66172EA34EF893EB99141B4BBD22">
    <w:name w:val="61DE66172EA34EF893EB99141B4BBD22"/>
  </w:style>
  <w:style w:type="paragraph" w:customStyle="1" w:styleId="63F0481C28724FEBB31AB1BBC285F6E3">
    <w:name w:val="63F0481C28724FEBB31AB1BBC285F6E3"/>
  </w:style>
  <w:style w:type="paragraph" w:customStyle="1" w:styleId="2B435715CD724D8F83A32D4687A84ADA">
    <w:name w:val="2B435715CD724D8F83A32D4687A84ADA"/>
  </w:style>
  <w:style w:type="paragraph" w:customStyle="1" w:styleId="D024EBE014E54F52B99352DEF188036D">
    <w:name w:val="D024EBE014E54F52B99352DEF188036D"/>
  </w:style>
  <w:style w:type="paragraph" w:customStyle="1" w:styleId="1C3DB387B950445D91158EED547488CE">
    <w:name w:val="1C3DB387B950445D91158EED547488CE"/>
  </w:style>
  <w:style w:type="paragraph" w:customStyle="1" w:styleId="B3C998245BCC495F9968CAE35A1B2554">
    <w:name w:val="B3C998245BCC495F9968CAE35A1B2554"/>
  </w:style>
  <w:style w:type="paragraph" w:customStyle="1" w:styleId="B67C556E4B6B4258A5E9E31F3821D196">
    <w:name w:val="B67C556E4B6B4258A5E9E31F3821D196"/>
  </w:style>
  <w:style w:type="paragraph" w:customStyle="1" w:styleId="E5DC8B0DD0564C5F802DCEF44E24198A">
    <w:name w:val="E5DC8B0DD0564C5F802DCEF44E24198A"/>
  </w:style>
  <w:style w:type="paragraph" w:customStyle="1" w:styleId="BC389F471CAC4F32891EEAC36851DCD9">
    <w:name w:val="BC389F471CAC4F32891EEAC36851DCD9"/>
  </w:style>
  <w:style w:type="paragraph" w:customStyle="1" w:styleId="0DCC95B28B02482390D74171B6F0D372">
    <w:name w:val="0DCC95B28B02482390D74171B6F0D372"/>
  </w:style>
  <w:style w:type="paragraph" w:customStyle="1" w:styleId="6AFCEAF346DE42D19C53DB9677089FC8">
    <w:name w:val="6AFCEAF346DE42D19C53DB9677089FC8"/>
  </w:style>
  <w:style w:type="paragraph" w:customStyle="1" w:styleId="7631975B2F1146E8AADC4BA3BB139D86">
    <w:name w:val="7631975B2F1146E8AADC4BA3BB139D86"/>
  </w:style>
  <w:style w:type="paragraph" w:customStyle="1" w:styleId="4D25F91CBAEA4A8EA3B4F8D15075B879">
    <w:name w:val="4D25F91CBAEA4A8EA3B4F8D15075B879"/>
  </w:style>
  <w:style w:type="paragraph" w:customStyle="1" w:styleId="600FB785A588496993684BD7764C4781">
    <w:name w:val="600FB785A588496993684BD7764C4781"/>
  </w:style>
  <w:style w:type="paragraph" w:customStyle="1" w:styleId="181033CB41014ED3B2253E93984FE437">
    <w:name w:val="181033CB41014ED3B2253E93984FE437"/>
  </w:style>
  <w:style w:type="paragraph" w:customStyle="1" w:styleId="008877CFDD304FBBA22E1C191BAB3C57">
    <w:name w:val="008877CFDD304FBBA22E1C191BAB3C57"/>
  </w:style>
  <w:style w:type="paragraph" w:customStyle="1" w:styleId="385F19C4330E4CAB808D4CAE9D49EE6A">
    <w:name w:val="385F19C4330E4CAB808D4CAE9D49EE6A"/>
  </w:style>
  <w:style w:type="paragraph" w:customStyle="1" w:styleId="F7F9C3297DCB4485B303DDA86BE88C0C">
    <w:name w:val="F7F9C3297DCB4485B303DDA86BE88C0C"/>
  </w:style>
  <w:style w:type="paragraph" w:customStyle="1" w:styleId="667DC77233E4494588AA0D2EFB172619">
    <w:name w:val="667DC77233E4494588AA0D2EFB172619"/>
  </w:style>
  <w:style w:type="paragraph" w:customStyle="1" w:styleId="58F7846E3C2840D584949FB90AAB1CC8">
    <w:name w:val="58F7846E3C2840D584949FB90AAB1CC8"/>
  </w:style>
  <w:style w:type="paragraph" w:customStyle="1" w:styleId="ADFEECD2304E489A8B6119B993EA7935">
    <w:name w:val="ADFEECD2304E489A8B6119B993EA7935"/>
  </w:style>
  <w:style w:type="paragraph" w:customStyle="1" w:styleId="DD941181837C4D1C915CFF24DE6F9F53">
    <w:name w:val="DD941181837C4D1C915CFF24DE6F9F53"/>
  </w:style>
  <w:style w:type="paragraph" w:customStyle="1" w:styleId="57F9F4AC7394400794413A2997A081F4">
    <w:name w:val="57F9F4AC7394400794413A2997A081F4"/>
  </w:style>
  <w:style w:type="paragraph" w:customStyle="1" w:styleId="CC91D885FD8A440E966E841758FFF5CA">
    <w:name w:val="CC91D885FD8A440E966E841758FFF5CA"/>
  </w:style>
  <w:style w:type="paragraph" w:customStyle="1" w:styleId="28B5A2F4417841E9A50A3E55139BADCC">
    <w:name w:val="28B5A2F4417841E9A50A3E55139BADCC"/>
  </w:style>
  <w:style w:type="paragraph" w:customStyle="1" w:styleId="83FA2845DDD843E9BF16DDD6B4107532">
    <w:name w:val="83FA2845DDD843E9BF16DDD6B4107532"/>
  </w:style>
  <w:style w:type="paragraph" w:customStyle="1" w:styleId="B25EE31F42AE4285ABB5288C85791E69">
    <w:name w:val="B25EE31F42AE4285ABB5288C85791E69"/>
  </w:style>
  <w:style w:type="paragraph" w:customStyle="1" w:styleId="350F60432AB64524B4E571B178DDFD9F">
    <w:name w:val="350F60432AB64524B4E571B178DDFD9F"/>
  </w:style>
  <w:style w:type="paragraph" w:customStyle="1" w:styleId="285D038BA4414F8E942E07D6570A9483">
    <w:name w:val="285D038BA4414F8E942E07D6570A9483"/>
  </w:style>
  <w:style w:type="paragraph" w:customStyle="1" w:styleId="0B4C0BBD1E6B4D1084FDFC035A80EBD7">
    <w:name w:val="0B4C0BBD1E6B4D1084FDFC035A80EBD7"/>
  </w:style>
  <w:style w:type="paragraph" w:customStyle="1" w:styleId="B32AE404F69E4F4AB588EC104B644FE1">
    <w:name w:val="B32AE404F69E4F4AB588EC104B644FE1"/>
  </w:style>
  <w:style w:type="paragraph" w:customStyle="1" w:styleId="BFD21B6151B048BD9FCDADF0794F32C6">
    <w:name w:val="BFD21B6151B048BD9FCDADF0794F32C6"/>
  </w:style>
  <w:style w:type="paragraph" w:customStyle="1" w:styleId="BA8B51760FCA40178638DD4E5B2630B3">
    <w:name w:val="BA8B51760FCA40178638DD4E5B2630B3"/>
  </w:style>
  <w:style w:type="paragraph" w:customStyle="1" w:styleId="1DBB40D9253546C9A502ACA9EF03FDA1">
    <w:name w:val="1DBB40D9253546C9A502ACA9EF03FDA1"/>
  </w:style>
  <w:style w:type="paragraph" w:customStyle="1" w:styleId="D4E5E5CE6E524EE78DB1B8B1B3D6D1EC">
    <w:name w:val="D4E5E5CE6E524EE78DB1B8B1B3D6D1EC"/>
  </w:style>
  <w:style w:type="paragraph" w:customStyle="1" w:styleId="B1C593F7A74E4E5C8C1F654E29D7E05A">
    <w:name w:val="B1C593F7A74E4E5C8C1F654E29D7E05A"/>
  </w:style>
  <w:style w:type="paragraph" w:customStyle="1" w:styleId="0D4C39CDAD224E3DA41E3AA59C3B999E">
    <w:name w:val="0D4C39CDAD224E3DA41E3AA59C3B999E"/>
  </w:style>
  <w:style w:type="paragraph" w:customStyle="1" w:styleId="A15C9640C81D4735B571F6AC2C46043C">
    <w:name w:val="A15C9640C81D4735B571F6AC2C46043C"/>
  </w:style>
  <w:style w:type="paragraph" w:customStyle="1" w:styleId="D6DAE71E4FE6435694F55CD05655F522">
    <w:name w:val="D6DAE71E4FE6435694F55CD05655F522"/>
  </w:style>
  <w:style w:type="paragraph" w:customStyle="1" w:styleId="36F2452A4D6E4DE69D0554F7D40A4B33">
    <w:name w:val="36F2452A4D6E4DE69D0554F7D40A4B33"/>
  </w:style>
  <w:style w:type="paragraph" w:customStyle="1" w:styleId="0D61F4F1FD2A4CD099FF90ECE1E588D6">
    <w:name w:val="0D61F4F1FD2A4CD099FF90ECE1E588D6"/>
  </w:style>
  <w:style w:type="paragraph" w:customStyle="1" w:styleId="27E987B4166A4DA0A3B8894B5C007D1A">
    <w:name w:val="27E987B4166A4DA0A3B8894B5C007D1A"/>
  </w:style>
  <w:style w:type="paragraph" w:customStyle="1" w:styleId="D2BE2CAB45F446B5BDBC7C937FCC12FD">
    <w:name w:val="D2BE2CAB45F446B5BDBC7C937FCC12FD"/>
  </w:style>
  <w:style w:type="paragraph" w:customStyle="1" w:styleId="1DC459F907C14CD7806EE879DF9EDE49">
    <w:name w:val="1DC459F907C14CD7806EE879DF9EDE49"/>
  </w:style>
  <w:style w:type="paragraph" w:customStyle="1" w:styleId="11F52659E0734F9CB76A4B04B3EB1A61">
    <w:name w:val="11F52659E0734F9CB76A4B04B3EB1A61"/>
  </w:style>
  <w:style w:type="paragraph" w:customStyle="1" w:styleId="F5DF11C068614EE4BD56B28D69C5CC08">
    <w:name w:val="F5DF11C068614EE4BD56B28D69C5CC08"/>
  </w:style>
  <w:style w:type="paragraph" w:customStyle="1" w:styleId="8216AD6A8A2242D187F50E09BB9D2185">
    <w:name w:val="8216AD6A8A2242D187F50E09BB9D2185"/>
  </w:style>
  <w:style w:type="paragraph" w:customStyle="1" w:styleId="71A69EC370E24AAF8CF178EFD1D12B51">
    <w:name w:val="71A69EC370E24AAF8CF178EFD1D12B51"/>
  </w:style>
  <w:style w:type="paragraph" w:customStyle="1" w:styleId="9280794EABDF4AF5A51CCAA748BC0C56">
    <w:name w:val="9280794EABDF4AF5A51CCAA748BC0C56"/>
  </w:style>
  <w:style w:type="paragraph" w:customStyle="1" w:styleId="62AD46E5AC2C458C8805B10C538AE8AF">
    <w:name w:val="62AD46E5AC2C458C8805B10C538AE8AF"/>
  </w:style>
  <w:style w:type="paragraph" w:customStyle="1" w:styleId="EC12302ECDB84C1CA6C357CC4501D9D8">
    <w:name w:val="EC12302ECDB84C1CA6C357CC4501D9D8"/>
  </w:style>
  <w:style w:type="paragraph" w:customStyle="1" w:styleId="7A36B78D9531424BB6934073661EF4D3">
    <w:name w:val="7A36B78D9531424BB6934073661EF4D3"/>
  </w:style>
  <w:style w:type="paragraph" w:customStyle="1" w:styleId="A7126BC3D8D0478990643FD35B0A04F2">
    <w:name w:val="A7126BC3D8D0478990643FD35B0A04F2"/>
  </w:style>
  <w:style w:type="paragraph" w:customStyle="1" w:styleId="21591C3DF0864E28BD48C006AFEFE85C">
    <w:name w:val="21591C3DF0864E28BD48C006AFEFE85C"/>
  </w:style>
  <w:style w:type="paragraph" w:customStyle="1" w:styleId="94FB68E2A96A40C48BD9001130886D07">
    <w:name w:val="94FB68E2A96A40C48BD9001130886D07"/>
  </w:style>
  <w:style w:type="paragraph" w:customStyle="1" w:styleId="2FF7429BA6A6422BA27895CA4D10D8F1">
    <w:name w:val="2FF7429BA6A6422BA27895CA4D10D8F1"/>
  </w:style>
  <w:style w:type="paragraph" w:customStyle="1" w:styleId="C74E4A13603F4205A07DCFD2A8B42A82">
    <w:name w:val="C74E4A13603F4205A07DCFD2A8B42A82"/>
  </w:style>
  <w:style w:type="paragraph" w:customStyle="1" w:styleId="82BD6B6ADC5C464CA5C5DC802998C657">
    <w:name w:val="82BD6B6ADC5C464CA5C5DC802998C657"/>
  </w:style>
  <w:style w:type="paragraph" w:customStyle="1" w:styleId="FC180B8131D046E5A2BD24E6C923D173">
    <w:name w:val="FC180B8131D046E5A2BD24E6C923D173"/>
  </w:style>
  <w:style w:type="paragraph" w:customStyle="1" w:styleId="91711A8A5687429B9D614FD3BC3F6F2C">
    <w:name w:val="91711A8A5687429B9D614FD3BC3F6F2C"/>
  </w:style>
  <w:style w:type="paragraph" w:customStyle="1" w:styleId="F4EA2C30A8004EB0A2F635A383B47C14">
    <w:name w:val="F4EA2C30A8004EB0A2F635A383B47C14"/>
  </w:style>
  <w:style w:type="paragraph" w:customStyle="1" w:styleId="31009B6D816B460DB6359CB8082239C4">
    <w:name w:val="31009B6D816B460DB6359CB8082239C4"/>
  </w:style>
  <w:style w:type="paragraph" w:customStyle="1" w:styleId="F8C00FFE7B8B47EB962C35EEC225AA2E">
    <w:name w:val="F8C00FFE7B8B47EB962C35EEC225AA2E"/>
  </w:style>
  <w:style w:type="paragraph" w:customStyle="1" w:styleId="7CE10F2C4D8F4411877471D436FAEC95">
    <w:name w:val="7CE10F2C4D8F4411877471D436FAEC95"/>
  </w:style>
  <w:style w:type="paragraph" w:customStyle="1" w:styleId="3499CFEF6447402C950FD327DE1AAD89">
    <w:name w:val="3499CFEF6447402C950FD327DE1AAD89"/>
  </w:style>
  <w:style w:type="paragraph" w:customStyle="1" w:styleId="6343A8658A004B51A832486ACE5CAB92">
    <w:name w:val="6343A8658A004B51A832486ACE5CAB92"/>
  </w:style>
  <w:style w:type="paragraph" w:customStyle="1" w:styleId="07716759D7A84F62933F272518D55BB3">
    <w:name w:val="07716759D7A84F62933F272518D55BB3"/>
  </w:style>
  <w:style w:type="paragraph" w:customStyle="1" w:styleId="BD54849DA7324FC0BA853387F84885D4">
    <w:name w:val="BD54849DA7324FC0BA853387F84885D4"/>
  </w:style>
  <w:style w:type="paragraph" w:customStyle="1" w:styleId="39C8B5993E854061A321317A1D3E8C6A">
    <w:name w:val="39C8B5993E854061A321317A1D3E8C6A"/>
  </w:style>
  <w:style w:type="paragraph" w:customStyle="1" w:styleId="542DCE8DE12E41D8BD57F362C48E0C1D">
    <w:name w:val="542DCE8DE12E41D8BD57F362C48E0C1D"/>
  </w:style>
  <w:style w:type="paragraph" w:customStyle="1" w:styleId="F58D68A2C9F048518B25AB6E9F480D16">
    <w:name w:val="F58D68A2C9F048518B25AB6E9F480D16"/>
  </w:style>
  <w:style w:type="paragraph" w:customStyle="1" w:styleId="A359E1B6DC89455C958D81F8FC84B89C">
    <w:name w:val="A359E1B6DC89455C958D81F8FC84B89C"/>
  </w:style>
  <w:style w:type="paragraph" w:customStyle="1" w:styleId="039D438A364942A590CACB252798949A">
    <w:name w:val="039D438A364942A590CACB252798949A"/>
  </w:style>
  <w:style w:type="paragraph" w:customStyle="1" w:styleId="774C908A3D5C4835AFDA8249AD7D3C0C">
    <w:name w:val="774C908A3D5C4835AFDA8249AD7D3C0C"/>
  </w:style>
  <w:style w:type="paragraph" w:customStyle="1" w:styleId="7510938802C3427D974C7AE454D09A78">
    <w:name w:val="7510938802C3427D974C7AE454D09A78"/>
  </w:style>
  <w:style w:type="paragraph" w:customStyle="1" w:styleId="0825E5BB4AFA42FDBCCA67B71662F64A">
    <w:name w:val="0825E5BB4AFA42FDBCCA67B71662F64A"/>
  </w:style>
  <w:style w:type="paragraph" w:customStyle="1" w:styleId="B8ABC17A59AA42AB9575A1B5E048FEA8">
    <w:name w:val="B8ABC17A59AA42AB9575A1B5E048FEA8"/>
  </w:style>
  <w:style w:type="paragraph" w:customStyle="1" w:styleId="29DD76C0930C4D9FB111E8450BA02ED3">
    <w:name w:val="29DD76C0930C4D9FB111E8450BA02ED3"/>
  </w:style>
  <w:style w:type="paragraph" w:customStyle="1" w:styleId="CB83EAF2C72C43518244D5B642351D0B">
    <w:name w:val="CB83EAF2C72C43518244D5B642351D0B"/>
  </w:style>
  <w:style w:type="paragraph" w:customStyle="1" w:styleId="D6115F7B4F924330821B8A40DEB9456D">
    <w:name w:val="D6115F7B4F924330821B8A40DEB9456D"/>
  </w:style>
  <w:style w:type="paragraph" w:customStyle="1" w:styleId="7300B95E46924FA597C52193070C161D">
    <w:name w:val="7300B95E46924FA597C52193070C161D"/>
  </w:style>
  <w:style w:type="paragraph" w:customStyle="1" w:styleId="63CEDCDBC80B4C17960B85B6CDEBBAD4">
    <w:name w:val="63CEDCDBC80B4C17960B85B6CDEBBAD4"/>
  </w:style>
  <w:style w:type="paragraph" w:customStyle="1" w:styleId="55FC5A99DBAD45BFB1832B830F40DDB3">
    <w:name w:val="55FC5A99DBAD45BFB1832B830F40DDB3"/>
  </w:style>
  <w:style w:type="paragraph" w:customStyle="1" w:styleId="1351BDBB6F534CB8B679367125879B5F">
    <w:name w:val="1351BDBB6F534CB8B679367125879B5F"/>
  </w:style>
  <w:style w:type="paragraph" w:customStyle="1" w:styleId="DAC1B5496794473EA437A1F0BD048BF5">
    <w:name w:val="DAC1B5496794473EA437A1F0BD048BF5"/>
  </w:style>
  <w:style w:type="paragraph" w:customStyle="1" w:styleId="297EAA5A216E43AABF87E8F5DC2DDC32">
    <w:name w:val="297EAA5A216E43AABF87E8F5DC2DDC32"/>
  </w:style>
  <w:style w:type="paragraph" w:customStyle="1" w:styleId="6E8FD362561342C1A2ED27B042C2C330">
    <w:name w:val="6E8FD362561342C1A2ED27B042C2C330"/>
  </w:style>
  <w:style w:type="paragraph" w:customStyle="1" w:styleId="196A2BAD0F47454E81F75CCF114C0E10">
    <w:name w:val="196A2BAD0F47454E81F75CCF114C0E10"/>
  </w:style>
  <w:style w:type="paragraph" w:customStyle="1" w:styleId="4F72AD0116EC4B6487BDE9384D9380D1">
    <w:name w:val="4F72AD0116EC4B6487BDE9384D9380D1"/>
  </w:style>
  <w:style w:type="paragraph" w:customStyle="1" w:styleId="B2AEFAB0DF6C439E8957E1A32FDC33CE">
    <w:name w:val="B2AEFAB0DF6C439E8957E1A32FDC33CE"/>
  </w:style>
  <w:style w:type="paragraph" w:customStyle="1" w:styleId="AD0DF52D46A04D2CB5F608C79CC258D6">
    <w:name w:val="AD0DF52D46A04D2CB5F608C79CC258D6"/>
  </w:style>
  <w:style w:type="paragraph" w:customStyle="1" w:styleId="F75F4003821A4E09A782EFF5924DC09C">
    <w:name w:val="F75F4003821A4E09A782EFF5924DC09C"/>
  </w:style>
  <w:style w:type="paragraph" w:customStyle="1" w:styleId="28078D0821E0446B8B05D6544EE8352D">
    <w:name w:val="28078D0821E0446B8B05D6544EE8352D"/>
  </w:style>
  <w:style w:type="paragraph" w:customStyle="1" w:styleId="CDC0DC108BF1462989D5A94E7B667388">
    <w:name w:val="CDC0DC108BF1462989D5A94E7B667388"/>
  </w:style>
  <w:style w:type="paragraph" w:customStyle="1" w:styleId="6D54EB7FE46C418CB111D91485F7B6D3">
    <w:name w:val="6D54EB7FE46C418CB111D91485F7B6D3"/>
  </w:style>
  <w:style w:type="paragraph" w:customStyle="1" w:styleId="4C5D8FE7C70244A9BBB23D71379FE332">
    <w:name w:val="4C5D8FE7C70244A9BBB23D71379FE332"/>
  </w:style>
  <w:style w:type="paragraph" w:customStyle="1" w:styleId="0E8382CDA3434CF888C3FBEBA9BFCB38">
    <w:name w:val="0E8382CDA3434CF888C3FBEBA9BFCB38"/>
  </w:style>
  <w:style w:type="paragraph" w:customStyle="1" w:styleId="DE93A5BEF6D54BEC80D508A4922E48C7">
    <w:name w:val="DE93A5BEF6D54BEC80D508A4922E48C7"/>
  </w:style>
  <w:style w:type="paragraph" w:customStyle="1" w:styleId="4B725381E01243E290BE6CAB8231D377">
    <w:name w:val="4B725381E01243E290BE6CAB8231D377"/>
  </w:style>
  <w:style w:type="paragraph" w:customStyle="1" w:styleId="C2D4D7E056C74276AB2ABF313EF7B027">
    <w:name w:val="C2D4D7E056C74276AB2ABF313EF7B027"/>
  </w:style>
  <w:style w:type="paragraph" w:customStyle="1" w:styleId="5ED316A3D2F94AADA1E5F08F06B3F37C">
    <w:name w:val="5ED316A3D2F94AADA1E5F08F06B3F37C"/>
  </w:style>
  <w:style w:type="paragraph" w:customStyle="1" w:styleId="E32D57CB20CB4A6CAEFB57074B66C4C9">
    <w:name w:val="E32D57CB20CB4A6CAEFB57074B66C4C9"/>
  </w:style>
  <w:style w:type="paragraph" w:customStyle="1" w:styleId="31DCF519563649BA91B0D658B180ABB9">
    <w:name w:val="31DCF519563649BA91B0D658B180ABB9"/>
  </w:style>
  <w:style w:type="paragraph" w:customStyle="1" w:styleId="E5C2F13FD4E44AD8AADDF95402075247">
    <w:name w:val="E5C2F13FD4E44AD8AADDF95402075247"/>
  </w:style>
  <w:style w:type="paragraph" w:customStyle="1" w:styleId="3FD4413DBD0F40E8972247E783477AF3">
    <w:name w:val="3FD4413DBD0F40E8972247E783477AF3"/>
  </w:style>
  <w:style w:type="paragraph" w:customStyle="1" w:styleId="D8C1A889531E492B8544A2E8E43B625D">
    <w:name w:val="D8C1A889531E492B8544A2E8E43B625D"/>
  </w:style>
  <w:style w:type="paragraph" w:customStyle="1" w:styleId="3D085AAB87064A2CA340395B07F30809">
    <w:name w:val="3D085AAB87064A2CA340395B07F30809"/>
  </w:style>
  <w:style w:type="paragraph" w:customStyle="1" w:styleId="4C0C289B31384D258162525C91439F2D">
    <w:name w:val="4C0C289B31384D258162525C91439F2D"/>
  </w:style>
  <w:style w:type="paragraph" w:customStyle="1" w:styleId="0CC4A288841C4CD49F1EF7D55F798E18">
    <w:name w:val="0CC4A288841C4CD49F1EF7D55F798E18"/>
  </w:style>
  <w:style w:type="paragraph" w:customStyle="1" w:styleId="AD7A317AB53D48EEA7400B7A9754C7D9">
    <w:name w:val="AD7A317AB53D48EEA7400B7A9754C7D9"/>
  </w:style>
  <w:style w:type="paragraph" w:customStyle="1" w:styleId="AB94194BF2424CDDACF5392AE479D305">
    <w:name w:val="AB94194BF2424CDDACF5392AE479D305"/>
  </w:style>
  <w:style w:type="paragraph" w:customStyle="1" w:styleId="B5144D84BC984D8A8825D7D70296EC48">
    <w:name w:val="B5144D84BC984D8A8825D7D70296EC48"/>
  </w:style>
  <w:style w:type="paragraph" w:customStyle="1" w:styleId="47C4255DD0EB49149DDD85EE88917382">
    <w:name w:val="47C4255DD0EB49149DDD85EE88917382"/>
  </w:style>
  <w:style w:type="paragraph" w:customStyle="1" w:styleId="07824D4010B547F49A5C5152329C1E44">
    <w:name w:val="07824D4010B547F49A5C5152329C1E44"/>
  </w:style>
  <w:style w:type="paragraph" w:customStyle="1" w:styleId="73FB80D2F48D43C493062FBF5B07E810">
    <w:name w:val="73FB80D2F48D43C493062FBF5B07E810"/>
  </w:style>
  <w:style w:type="paragraph" w:customStyle="1" w:styleId="AA2BD5737A0C4BE9AAF6C32471E504B3">
    <w:name w:val="AA2BD5737A0C4BE9AAF6C32471E504B3"/>
  </w:style>
  <w:style w:type="paragraph" w:customStyle="1" w:styleId="1598F3A412D0418B878255CEEE304CEC">
    <w:name w:val="1598F3A412D0418B878255CEEE304CEC"/>
  </w:style>
  <w:style w:type="paragraph" w:customStyle="1" w:styleId="F83601AEE5EE471C90FDCED5395E4AA0">
    <w:name w:val="F83601AEE5EE471C90FDCED5395E4AA0"/>
  </w:style>
  <w:style w:type="paragraph" w:customStyle="1" w:styleId="8F3E8886D279485FBF99C0B3563C99DC">
    <w:name w:val="8F3E8886D279485FBF99C0B3563C99DC"/>
  </w:style>
  <w:style w:type="paragraph" w:customStyle="1" w:styleId="1D91CE8286924A5392D9F52166CE2CB2">
    <w:name w:val="1D91CE8286924A5392D9F52166CE2CB2"/>
  </w:style>
  <w:style w:type="paragraph" w:customStyle="1" w:styleId="2B45466A38F54A8EB2DB96C7B59C2C3A">
    <w:name w:val="2B45466A38F54A8EB2DB96C7B59C2C3A"/>
  </w:style>
  <w:style w:type="paragraph" w:customStyle="1" w:styleId="54A790F31D694D93889935DB131C838C">
    <w:name w:val="54A790F31D694D93889935DB131C838C"/>
  </w:style>
  <w:style w:type="paragraph" w:customStyle="1" w:styleId="80DB8DB4F05C4311A2B873AEA7942FEC">
    <w:name w:val="80DB8DB4F05C4311A2B873AEA7942FEC"/>
  </w:style>
  <w:style w:type="paragraph" w:customStyle="1" w:styleId="1D7802577BD34794AFC901D6613A5556">
    <w:name w:val="1D7802577BD34794AFC901D6613A5556"/>
  </w:style>
  <w:style w:type="paragraph" w:customStyle="1" w:styleId="3BED1697D004489D8BE493E461DF6CC0">
    <w:name w:val="3BED1697D004489D8BE493E461DF6CC0"/>
  </w:style>
  <w:style w:type="paragraph" w:customStyle="1" w:styleId="8D479BA8FC0646DDB3E559D21217B189">
    <w:name w:val="8D479BA8FC0646DDB3E559D21217B189"/>
  </w:style>
  <w:style w:type="paragraph" w:customStyle="1" w:styleId="41044191A7484BD7B84A5546C13A6D57">
    <w:name w:val="41044191A7484BD7B84A5546C13A6D57"/>
  </w:style>
  <w:style w:type="paragraph" w:customStyle="1" w:styleId="A6B82DAE144C45B2B7DC1C442F09A241">
    <w:name w:val="A6B82DAE144C45B2B7DC1C442F09A241"/>
  </w:style>
  <w:style w:type="paragraph" w:customStyle="1" w:styleId="65BF6E04725349CAAA990182C7C5DFF1">
    <w:name w:val="65BF6E04725349CAAA990182C7C5DFF1"/>
  </w:style>
  <w:style w:type="paragraph" w:customStyle="1" w:styleId="A327CE6CBF67412AA492117609FE86D6">
    <w:name w:val="A327CE6CBF67412AA492117609FE86D6"/>
  </w:style>
  <w:style w:type="paragraph" w:customStyle="1" w:styleId="B35A37F8D05047E683A5E7EF8F1220A8">
    <w:name w:val="B35A37F8D05047E683A5E7EF8F1220A8"/>
  </w:style>
  <w:style w:type="paragraph" w:customStyle="1" w:styleId="127210875E2F4EA0B4F9FC028C693A7C">
    <w:name w:val="127210875E2F4EA0B4F9FC028C693A7C"/>
  </w:style>
  <w:style w:type="paragraph" w:customStyle="1" w:styleId="96EF35C580734814987F2FFC3B29B4F6">
    <w:name w:val="96EF35C580734814987F2FFC3B29B4F6"/>
  </w:style>
  <w:style w:type="paragraph" w:customStyle="1" w:styleId="9D1D2AF7CFAE4C97BAFF0D27F25749BC">
    <w:name w:val="9D1D2AF7CFAE4C97BAFF0D27F25749BC"/>
  </w:style>
  <w:style w:type="paragraph" w:customStyle="1" w:styleId="99593CB87FC448118573F63280E9CF06">
    <w:name w:val="99593CB87FC448118573F63280E9CF06"/>
  </w:style>
  <w:style w:type="paragraph" w:customStyle="1" w:styleId="74B901FEA68048418C7F4E29962915A5">
    <w:name w:val="74B901FEA68048418C7F4E29962915A5"/>
  </w:style>
  <w:style w:type="paragraph" w:customStyle="1" w:styleId="D4968C52D8E745EA9D93A12C50D13C12">
    <w:name w:val="D4968C52D8E745EA9D93A12C50D13C12"/>
  </w:style>
  <w:style w:type="paragraph" w:customStyle="1" w:styleId="A825C199236E4AAC8E2C02A164BD525F">
    <w:name w:val="A825C199236E4AAC8E2C02A164BD525F"/>
  </w:style>
  <w:style w:type="paragraph" w:customStyle="1" w:styleId="C112C73127AB44AE925CBFEFFFF43BF7">
    <w:name w:val="C112C73127AB44AE925CBFEFFFF43BF7"/>
  </w:style>
  <w:style w:type="paragraph" w:customStyle="1" w:styleId="E66DCF6CA0C449519CDB05E18B4AC8E5">
    <w:name w:val="E66DCF6CA0C449519CDB05E18B4AC8E5"/>
  </w:style>
  <w:style w:type="paragraph" w:customStyle="1" w:styleId="4AAF6B6529DF4052A44DEC9880B05868">
    <w:name w:val="4AAF6B6529DF4052A44DEC9880B05868"/>
  </w:style>
  <w:style w:type="paragraph" w:customStyle="1" w:styleId="A3B1DAE671CB46BBB0D0CDECA8DFFB49">
    <w:name w:val="A3B1DAE671CB46BBB0D0CDECA8DFFB49"/>
  </w:style>
  <w:style w:type="paragraph" w:customStyle="1" w:styleId="0102432217134073A867CF1271A6107D">
    <w:name w:val="0102432217134073A867CF1271A6107D"/>
  </w:style>
  <w:style w:type="paragraph" w:customStyle="1" w:styleId="2C535C947E2E4FF8880BBD14B152E9FC">
    <w:name w:val="2C535C947E2E4FF8880BBD14B152E9FC"/>
  </w:style>
  <w:style w:type="paragraph" w:customStyle="1" w:styleId="5FAB8EFC62054499B870DFB121DE4BDC">
    <w:name w:val="5FAB8EFC62054499B870DFB121DE4BDC"/>
  </w:style>
  <w:style w:type="paragraph" w:customStyle="1" w:styleId="827C34C45F674B71B4143451B10DEAF2">
    <w:name w:val="827C34C45F674B71B4143451B10DEAF2"/>
  </w:style>
  <w:style w:type="paragraph" w:customStyle="1" w:styleId="8AD06EE853F94EEBAD4B3E2264288E48">
    <w:name w:val="8AD06EE853F94EEBAD4B3E2264288E48"/>
  </w:style>
  <w:style w:type="paragraph" w:customStyle="1" w:styleId="6B0BEB96313C47CA965741F6085B6D96">
    <w:name w:val="6B0BEB96313C47CA965741F6085B6D96"/>
  </w:style>
  <w:style w:type="paragraph" w:customStyle="1" w:styleId="436905BE4180427D8A9B3A3B38B8E118">
    <w:name w:val="436905BE4180427D8A9B3A3B38B8E118"/>
  </w:style>
  <w:style w:type="paragraph" w:customStyle="1" w:styleId="6F14C29A6AF6444A8C398DF720ECA342">
    <w:name w:val="6F14C29A6AF6444A8C398DF720ECA342"/>
  </w:style>
  <w:style w:type="paragraph" w:customStyle="1" w:styleId="53E2FFFA94B74BAFA7E011DD95CE502F">
    <w:name w:val="53E2FFFA94B74BAFA7E011DD95CE502F"/>
  </w:style>
  <w:style w:type="paragraph" w:customStyle="1" w:styleId="FD61FCC5CD2148F890F98C328B891204">
    <w:name w:val="FD61FCC5CD2148F890F98C328B891204"/>
  </w:style>
  <w:style w:type="paragraph" w:customStyle="1" w:styleId="7F45101071E34327A83A25164B3E10C2">
    <w:name w:val="7F45101071E34327A83A25164B3E10C2"/>
  </w:style>
  <w:style w:type="paragraph" w:customStyle="1" w:styleId="18965FBB8BB3407F9FF3B8EBEFF8B391">
    <w:name w:val="18965FBB8BB3407F9FF3B8EBEFF8B391"/>
  </w:style>
  <w:style w:type="paragraph" w:customStyle="1" w:styleId="76A4D31CE5D84893AC3DAD5543686E73">
    <w:name w:val="76A4D31CE5D84893AC3DAD5543686E73"/>
  </w:style>
  <w:style w:type="paragraph" w:customStyle="1" w:styleId="8D020E9983BA41579AB4BB72E9D94DE5">
    <w:name w:val="8D020E9983BA41579AB4BB72E9D94DE5"/>
  </w:style>
  <w:style w:type="paragraph" w:customStyle="1" w:styleId="A60EBBB483FE42689DD54BA4456EC40A">
    <w:name w:val="A60EBBB483FE42689DD54BA4456EC40A"/>
  </w:style>
  <w:style w:type="paragraph" w:customStyle="1" w:styleId="82B71595B2674AC8ADD5230849116538">
    <w:name w:val="82B71595B2674AC8ADD5230849116538"/>
  </w:style>
  <w:style w:type="paragraph" w:customStyle="1" w:styleId="DEE764A715A0425389447E16FB43ACC0">
    <w:name w:val="DEE764A715A0425389447E16FB43ACC0"/>
  </w:style>
  <w:style w:type="paragraph" w:customStyle="1" w:styleId="85D22EF7144A4D1C935ADE218E215E8D">
    <w:name w:val="85D22EF7144A4D1C935ADE218E215E8D"/>
  </w:style>
  <w:style w:type="paragraph" w:customStyle="1" w:styleId="6EDB3E25ABFC4A6E89915A37C8890F28">
    <w:name w:val="6EDB3E25ABFC4A6E89915A37C8890F28"/>
  </w:style>
  <w:style w:type="paragraph" w:customStyle="1" w:styleId="A6966738340D4246A2A15E4F88420B78">
    <w:name w:val="A6966738340D4246A2A15E4F88420B78"/>
  </w:style>
  <w:style w:type="paragraph" w:customStyle="1" w:styleId="9098A95AB2AA4DFA9F574BF7966259AA">
    <w:name w:val="9098A95AB2AA4DFA9F574BF7966259AA"/>
  </w:style>
  <w:style w:type="paragraph" w:customStyle="1" w:styleId="AFEC21F0CC61443CB8061862719877C3">
    <w:name w:val="AFEC21F0CC61443CB8061862719877C3"/>
  </w:style>
  <w:style w:type="paragraph" w:customStyle="1" w:styleId="1675DC390B2B4158A00CDAC6DBC877AC">
    <w:name w:val="1675DC390B2B4158A00CDAC6DBC877AC"/>
  </w:style>
  <w:style w:type="paragraph" w:customStyle="1" w:styleId="EC768C89097A4D10B123D98FF5C3C2B9">
    <w:name w:val="EC768C89097A4D10B123D98FF5C3C2B9"/>
  </w:style>
  <w:style w:type="paragraph" w:customStyle="1" w:styleId="D1EB4E751D7D486890D0BEE9D16A26B6">
    <w:name w:val="D1EB4E751D7D486890D0BEE9D16A26B6"/>
  </w:style>
  <w:style w:type="paragraph" w:customStyle="1" w:styleId="638C460DA0AF4FEF99A9D735E69922EA">
    <w:name w:val="638C460DA0AF4FEF99A9D735E69922EA"/>
  </w:style>
  <w:style w:type="paragraph" w:customStyle="1" w:styleId="AD035008DE5D45C7BEE9C0D122349C49">
    <w:name w:val="AD035008DE5D45C7BEE9C0D122349C49"/>
  </w:style>
  <w:style w:type="paragraph" w:customStyle="1" w:styleId="644A370491D844329D70BE33F42FDF9E">
    <w:name w:val="644A370491D844329D70BE33F42FDF9E"/>
  </w:style>
  <w:style w:type="paragraph" w:customStyle="1" w:styleId="249C3506055B476995534803C7D218A4">
    <w:name w:val="249C3506055B476995534803C7D218A4"/>
  </w:style>
  <w:style w:type="paragraph" w:customStyle="1" w:styleId="1E629305A6E14A94A1C014F3E1AD6AF8">
    <w:name w:val="1E629305A6E14A94A1C014F3E1AD6AF8"/>
  </w:style>
  <w:style w:type="paragraph" w:customStyle="1" w:styleId="8D6DE04D68C746FCABC95C217765461B">
    <w:name w:val="8D6DE04D68C746FCABC95C217765461B"/>
  </w:style>
  <w:style w:type="paragraph" w:customStyle="1" w:styleId="97AAB7DB98964A3BA5D61401F56B77E2">
    <w:name w:val="97AAB7DB98964A3BA5D61401F56B77E2"/>
  </w:style>
  <w:style w:type="paragraph" w:customStyle="1" w:styleId="8BB21BD0651640FAA3C1E173AE370C9F">
    <w:name w:val="8BB21BD0651640FAA3C1E173AE370C9F"/>
  </w:style>
  <w:style w:type="paragraph" w:customStyle="1" w:styleId="610D3B08345447DEB357160AD65AAC40">
    <w:name w:val="610D3B08345447DEB357160AD65AAC40"/>
  </w:style>
  <w:style w:type="paragraph" w:customStyle="1" w:styleId="5E2396AC4AC94AE7915AB24DC16FC53E">
    <w:name w:val="5E2396AC4AC94AE7915AB24DC16FC53E"/>
  </w:style>
  <w:style w:type="paragraph" w:customStyle="1" w:styleId="3EA16D4FA0334FF09E780A0561BF49CB">
    <w:name w:val="3EA16D4FA0334FF09E780A0561BF49CB"/>
  </w:style>
  <w:style w:type="paragraph" w:customStyle="1" w:styleId="6A84185722DD440EAB439FCF976EF55B">
    <w:name w:val="6A84185722DD440EAB439FCF976EF55B"/>
  </w:style>
  <w:style w:type="paragraph" w:customStyle="1" w:styleId="D497CE4BD78C422EBDFF1D97AF4C8C11">
    <w:name w:val="D497CE4BD78C422EBDFF1D97AF4C8C11"/>
  </w:style>
  <w:style w:type="paragraph" w:customStyle="1" w:styleId="4033C8D68EDD408B92E7197544F85542">
    <w:name w:val="4033C8D68EDD408B92E7197544F85542"/>
  </w:style>
  <w:style w:type="paragraph" w:customStyle="1" w:styleId="80D7BCA946414A77B8F5661A8CA2D709">
    <w:name w:val="80D7BCA946414A77B8F5661A8CA2D709"/>
  </w:style>
  <w:style w:type="paragraph" w:customStyle="1" w:styleId="4D4F67EF08FF49CBB88A8CA558D27DBF">
    <w:name w:val="4D4F67EF08FF49CBB88A8CA558D27DBF"/>
  </w:style>
  <w:style w:type="paragraph" w:customStyle="1" w:styleId="6AB5865DB98542A1BD9DF6029396D82D">
    <w:name w:val="6AB5865DB98542A1BD9DF6029396D82D"/>
  </w:style>
  <w:style w:type="paragraph" w:customStyle="1" w:styleId="6E6DC1BB6F54494FA711FCDAF7097EC2">
    <w:name w:val="6E6DC1BB6F54494FA711FCDAF7097EC2"/>
  </w:style>
  <w:style w:type="paragraph" w:customStyle="1" w:styleId="240BD0D93E73456F91775498FED5878E">
    <w:name w:val="240BD0D93E73456F91775498FED5878E"/>
  </w:style>
  <w:style w:type="paragraph" w:customStyle="1" w:styleId="722B575E6204408C93F094E98F60F04F">
    <w:name w:val="722B575E6204408C93F094E98F60F04F"/>
  </w:style>
  <w:style w:type="paragraph" w:customStyle="1" w:styleId="C3B1F9E01F274B99B77439D5ADB0E3E7">
    <w:name w:val="C3B1F9E01F274B99B77439D5ADB0E3E7"/>
  </w:style>
  <w:style w:type="paragraph" w:customStyle="1" w:styleId="96A4BCE2B72D4E4DB3700B88B741B53D">
    <w:name w:val="96A4BCE2B72D4E4DB3700B88B741B53D"/>
  </w:style>
  <w:style w:type="paragraph" w:customStyle="1" w:styleId="4F259C9DE685434582AB2C982A89219F">
    <w:name w:val="4F259C9DE685434582AB2C982A89219F"/>
  </w:style>
  <w:style w:type="paragraph" w:customStyle="1" w:styleId="87D6149E5EAB46F7A1A1B4D4519A4A92">
    <w:name w:val="87D6149E5EAB46F7A1A1B4D4519A4A92"/>
  </w:style>
  <w:style w:type="paragraph" w:customStyle="1" w:styleId="952176ED2387419DBBE6E703DB6DF817">
    <w:name w:val="952176ED2387419DBBE6E703DB6DF817"/>
  </w:style>
  <w:style w:type="paragraph" w:customStyle="1" w:styleId="5317D7D46B8E4DF88EC0B45226D8FCDF">
    <w:name w:val="5317D7D46B8E4DF88EC0B45226D8FCDF"/>
  </w:style>
  <w:style w:type="paragraph" w:customStyle="1" w:styleId="EEC9C447B64F48E691E7FE963953F598">
    <w:name w:val="EEC9C447B64F48E691E7FE963953F598"/>
  </w:style>
  <w:style w:type="paragraph" w:customStyle="1" w:styleId="AE1088EFB9EA4422888E37FAC448CD29">
    <w:name w:val="AE1088EFB9EA4422888E37FAC448CD29"/>
  </w:style>
  <w:style w:type="paragraph" w:customStyle="1" w:styleId="F97783F8E23A41DAA42C4C7F2459FC40">
    <w:name w:val="F97783F8E23A41DAA42C4C7F2459FC40"/>
  </w:style>
  <w:style w:type="paragraph" w:customStyle="1" w:styleId="AEFE87E80DD047D0B835B883593C072B">
    <w:name w:val="AEFE87E80DD047D0B835B883593C072B"/>
  </w:style>
  <w:style w:type="paragraph" w:customStyle="1" w:styleId="0198BFBE6B1542F4B5BBEF3A87132AB5">
    <w:name w:val="0198BFBE6B1542F4B5BBEF3A87132AB5"/>
  </w:style>
  <w:style w:type="paragraph" w:customStyle="1" w:styleId="D9310BFAEF6649F8B4FC1557AAC8EDDD">
    <w:name w:val="D9310BFAEF6649F8B4FC1557AAC8EDDD"/>
  </w:style>
  <w:style w:type="paragraph" w:customStyle="1" w:styleId="3DC5959BE5984AF79B95BBA017486A66">
    <w:name w:val="3DC5959BE5984AF79B95BBA017486A66"/>
  </w:style>
  <w:style w:type="paragraph" w:customStyle="1" w:styleId="440724B08BA94649A56E27528B602F81">
    <w:name w:val="440724B08BA94649A56E27528B602F81"/>
  </w:style>
  <w:style w:type="paragraph" w:customStyle="1" w:styleId="B50A8755109843A9AED95EDF6182635B">
    <w:name w:val="B50A8755109843A9AED95EDF6182635B"/>
  </w:style>
  <w:style w:type="paragraph" w:customStyle="1" w:styleId="B379C18EBBD445568A0DED42EB211E64">
    <w:name w:val="B379C18EBBD445568A0DED42EB211E64"/>
  </w:style>
  <w:style w:type="paragraph" w:customStyle="1" w:styleId="9D3F958D50BD428490EB07896430A9A4">
    <w:name w:val="9D3F958D50BD428490EB07896430A9A4"/>
  </w:style>
  <w:style w:type="paragraph" w:customStyle="1" w:styleId="331E1D6F989D45D69FAE72FA9D9F5492">
    <w:name w:val="331E1D6F989D45D69FAE72FA9D9F5492"/>
  </w:style>
  <w:style w:type="paragraph" w:customStyle="1" w:styleId="C4AABDB266D145BD85F627BA57F3D681">
    <w:name w:val="C4AABDB266D145BD85F627BA57F3D681"/>
  </w:style>
  <w:style w:type="paragraph" w:customStyle="1" w:styleId="11F65D73D4D04D7A80ED06AFB9F4BDF3">
    <w:name w:val="11F65D73D4D04D7A80ED06AFB9F4BDF3"/>
  </w:style>
  <w:style w:type="paragraph" w:customStyle="1" w:styleId="11EFF85F4E9D479D802941BA3A7F2E7B">
    <w:name w:val="11EFF85F4E9D479D802941BA3A7F2E7B"/>
  </w:style>
  <w:style w:type="paragraph" w:customStyle="1" w:styleId="1AAB9835B3A94BDE9E7018454B5D6721">
    <w:name w:val="1AAB9835B3A94BDE9E7018454B5D6721"/>
  </w:style>
  <w:style w:type="paragraph" w:customStyle="1" w:styleId="CF03CB247ABC477E8A1B045EC6459CCB">
    <w:name w:val="CF03CB247ABC477E8A1B045EC6459CCB"/>
  </w:style>
  <w:style w:type="paragraph" w:customStyle="1" w:styleId="2601A387FEB04AB39D883899F2387967">
    <w:name w:val="2601A387FEB04AB39D883899F2387967"/>
  </w:style>
  <w:style w:type="paragraph" w:customStyle="1" w:styleId="F23C8A31782E4872B14D548460D03832">
    <w:name w:val="F23C8A31782E4872B14D548460D03832"/>
  </w:style>
  <w:style w:type="paragraph" w:customStyle="1" w:styleId="8FA01A1D7B924949B0EE4988D4E27249">
    <w:name w:val="8FA01A1D7B924949B0EE4988D4E27249"/>
  </w:style>
  <w:style w:type="paragraph" w:customStyle="1" w:styleId="7743DD002F024C31971B96286A55848F">
    <w:name w:val="7743DD002F024C31971B96286A55848F"/>
  </w:style>
  <w:style w:type="paragraph" w:customStyle="1" w:styleId="8D860E1851674B53BBEA44F27C34D2F6">
    <w:name w:val="8D860E1851674B53BBEA44F27C34D2F6"/>
  </w:style>
  <w:style w:type="paragraph" w:customStyle="1" w:styleId="888AF8639A764BFE88823EB693BC7A8C">
    <w:name w:val="888AF8639A764BFE88823EB693BC7A8C"/>
  </w:style>
  <w:style w:type="paragraph" w:customStyle="1" w:styleId="B3FB4BDB06154A5DB520787EE2DA23C0">
    <w:name w:val="B3FB4BDB06154A5DB520787EE2DA23C0"/>
  </w:style>
  <w:style w:type="paragraph" w:customStyle="1" w:styleId="54D1BF0D0F8C4CC0BB67405D9903C3A9">
    <w:name w:val="54D1BF0D0F8C4CC0BB67405D9903C3A9"/>
  </w:style>
  <w:style w:type="paragraph" w:customStyle="1" w:styleId="20F004A0A26C456DB36B921515AA00B4">
    <w:name w:val="20F004A0A26C456DB36B921515AA00B4"/>
  </w:style>
  <w:style w:type="paragraph" w:customStyle="1" w:styleId="84DA67E09AFD491D81CFA9EC4ACD2B97">
    <w:name w:val="84DA67E09AFD491D81CFA9EC4ACD2B97"/>
  </w:style>
  <w:style w:type="paragraph" w:customStyle="1" w:styleId="6EC6485590F2402A8FA142169608713C">
    <w:name w:val="6EC6485590F2402A8FA142169608713C"/>
  </w:style>
  <w:style w:type="paragraph" w:customStyle="1" w:styleId="2C3B35416AEF496395DABDA005A5AD53">
    <w:name w:val="2C3B35416AEF496395DABDA005A5AD53"/>
  </w:style>
  <w:style w:type="paragraph" w:customStyle="1" w:styleId="579D479FBE7249BD822AF7F535E27411">
    <w:name w:val="579D479FBE7249BD822AF7F535E27411"/>
  </w:style>
  <w:style w:type="paragraph" w:customStyle="1" w:styleId="68C681045C784EE1B539929FCF0D7CC7">
    <w:name w:val="68C681045C784EE1B539929FCF0D7CC7"/>
  </w:style>
  <w:style w:type="paragraph" w:customStyle="1" w:styleId="2241062C33DD4D62ACE309F0DA8519A5">
    <w:name w:val="2241062C33DD4D62ACE309F0DA8519A5"/>
  </w:style>
  <w:style w:type="paragraph" w:customStyle="1" w:styleId="7B72D55B781045E7B1ADEEA3AB6851A2">
    <w:name w:val="7B72D55B781045E7B1ADEEA3AB6851A2"/>
  </w:style>
  <w:style w:type="paragraph" w:customStyle="1" w:styleId="9C11F5540C944E0AB97C32E00BB01E46">
    <w:name w:val="9C11F5540C944E0AB97C32E00BB01E46"/>
  </w:style>
  <w:style w:type="paragraph" w:customStyle="1" w:styleId="4753DBBEE5944019A1E3AF00E3D7E686">
    <w:name w:val="4753DBBEE5944019A1E3AF00E3D7E686"/>
  </w:style>
  <w:style w:type="paragraph" w:customStyle="1" w:styleId="469BDC47949D46D784A27BEB9D73384F">
    <w:name w:val="469BDC47949D46D784A27BEB9D73384F"/>
  </w:style>
  <w:style w:type="paragraph" w:customStyle="1" w:styleId="D23E871177294B0896239B198CEFFA56">
    <w:name w:val="D23E871177294B0896239B198CEFFA56"/>
  </w:style>
  <w:style w:type="paragraph" w:customStyle="1" w:styleId="DDC2331AC5C04BB6BC5FCD60309C1460">
    <w:name w:val="DDC2331AC5C04BB6BC5FCD60309C1460"/>
  </w:style>
  <w:style w:type="paragraph" w:customStyle="1" w:styleId="C11D52AED21E4CF989D6ED4A20B37BE4">
    <w:name w:val="C11D52AED21E4CF989D6ED4A20B37BE4"/>
  </w:style>
  <w:style w:type="paragraph" w:customStyle="1" w:styleId="B36E5F996FD94FB18F464F3C3C59AB7C">
    <w:name w:val="B36E5F996FD94FB18F464F3C3C59AB7C"/>
  </w:style>
  <w:style w:type="paragraph" w:customStyle="1" w:styleId="4B141EE806F74741BF01BE820447FE61">
    <w:name w:val="4B141EE806F74741BF01BE820447FE61"/>
  </w:style>
  <w:style w:type="paragraph" w:customStyle="1" w:styleId="59B4CCC4EC2E443484F90FC6D2671413">
    <w:name w:val="59B4CCC4EC2E443484F90FC6D2671413"/>
  </w:style>
  <w:style w:type="paragraph" w:customStyle="1" w:styleId="25B4A9CF932A4BD994AAC5497E75D114">
    <w:name w:val="25B4A9CF932A4BD994AAC5497E75D114"/>
  </w:style>
  <w:style w:type="paragraph" w:customStyle="1" w:styleId="DF9D8E6D34174B8EA310A6AAEC4A38C5">
    <w:name w:val="DF9D8E6D34174B8EA310A6AAEC4A38C5"/>
  </w:style>
  <w:style w:type="paragraph" w:customStyle="1" w:styleId="739061931F8746FAB6BDBF8712623392">
    <w:name w:val="739061931F8746FAB6BDBF8712623392"/>
  </w:style>
  <w:style w:type="paragraph" w:customStyle="1" w:styleId="E81441D4C4604D4A8AEB851E9FC7916B">
    <w:name w:val="E81441D4C4604D4A8AEB851E9FC7916B"/>
  </w:style>
  <w:style w:type="paragraph" w:customStyle="1" w:styleId="2283F379C6CB473381CC13CC47A705E9">
    <w:name w:val="2283F379C6CB473381CC13CC47A705E9"/>
  </w:style>
  <w:style w:type="paragraph" w:customStyle="1" w:styleId="546F74FF46C24A36BE8A728A92B47608">
    <w:name w:val="546F74FF46C24A36BE8A728A92B47608"/>
  </w:style>
  <w:style w:type="paragraph" w:customStyle="1" w:styleId="DA3032E8C8A14D5282AF4F74DC2536DD">
    <w:name w:val="DA3032E8C8A14D5282AF4F74DC2536DD"/>
  </w:style>
  <w:style w:type="paragraph" w:customStyle="1" w:styleId="A7A583FC5C284B839FBF56F601A95084">
    <w:name w:val="A7A583FC5C284B839FBF56F601A95084"/>
  </w:style>
  <w:style w:type="paragraph" w:customStyle="1" w:styleId="B7FAE3C2D38341B59B76711DE085542F">
    <w:name w:val="B7FAE3C2D38341B59B76711DE085542F"/>
  </w:style>
  <w:style w:type="paragraph" w:customStyle="1" w:styleId="819C6AA54C1D44779060B3EA72FF596F">
    <w:name w:val="819C6AA54C1D44779060B3EA72FF596F"/>
  </w:style>
  <w:style w:type="paragraph" w:customStyle="1" w:styleId="0F9F0109FF56455F9265DE1901D3A528">
    <w:name w:val="0F9F0109FF56455F9265DE1901D3A528"/>
  </w:style>
  <w:style w:type="paragraph" w:customStyle="1" w:styleId="4D54745D56A0466DA9EC22766578880D">
    <w:name w:val="4D54745D56A0466DA9EC22766578880D"/>
  </w:style>
  <w:style w:type="paragraph" w:customStyle="1" w:styleId="0977A793C91D411D8286321E64F36356">
    <w:name w:val="0977A793C91D411D8286321E64F36356"/>
  </w:style>
  <w:style w:type="paragraph" w:customStyle="1" w:styleId="39A4BD70AC274749ACC0F07B741E3270">
    <w:name w:val="39A4BD70AC274749ACC0F07B741E3270"/>
  </w:style>
  <w:style w:type="paragraph" w:customStyle="1" w:styleId="861FDCBEFCDF4F55BB3F474239A2093A">
    <w:name w:val="861FDCBEFCDF4F55BB3F474239A2093A"/>
  </w:style>
  <w:style w:type="paragraph" w:customStyle="1" w:styleId="44D42E634CD1412580CE9AE2FB91D466">
    <w:name w:val="44D42E634CD1412580CE9AE2FB91D466"/>
  </w:style>
  <w:style w:type="paragraph" w:customStyle="1" w:styleId="2B850DA58CE74D988C717368CAF76C0B">
    <w:name w:val="2B850DA58CE74D988C717368CAF76C0B"/>
  </w:style>
  <w:style w:type="paragraph" w:customStyle="1" w:styleId="1DD6879F8BFD4181996547C9EE4A8DA5">
    <w:name w:val="1DD6879F8BFD4181996547C9EE4A8DA5"/>
  </w:style>
  <w:style w:type="paragraph" w:customStyle="1" w:styleId="EC20D68157694F378F9320C46B1CBF32">
    <w:name w:val="EC20D68157694F378F9320C46B1CBF32"/>
  </w:style>
  <w:style w:type="paragraph" w:customStyle="1" w:styleId="D6001C95099347AA9CD3E9CC0B3FBAA7">
    <w:name w:val="D6001C95099347AA9CD3E9CC0B3FBAA7"/>
  </w:style>
  <w:style w:type="paragraph" w:customStyle="1" w:styleId="E293D12ED8CF4FEC85BB9CBA1423A2B2">
    <w:name w:val="E293D12ED8CF4FEC85BB9CBA1423A2B2"/>
  </w:style>
  <w:style w:type="paragraph" w:customStyle="1" w:styleId="22DC9795DDE74ED39CB7AA05AC80318B">
    <w:name w:val="22DC9795DDE74ED39CB7AA05AC80318B"/>
  </w:style>
  <w:style w:type="paragraph" w:customStyle="1" w:styleId="A0667490D5864C2598A90C98FD7B2434">
    <w:name w:val="A0667490D5864C2598A90C98FD7B2434"/>
  </w:style>
  <w:style w:type="paragraph" w:customStyle="1" w:styleId="DD82E7D006A245608B7050EFF444D315">
    <w:name w:val="DD82E7D006A245608B7050EFF444D315"/>
  </w:style>
  <w:style w:type="paragraph" w:customStyle="1" w:styleId="76487A5C366D4D9D8CF2942E45FB3995">
    <w:name w:val="76487A5C366D4D9D8CF2942E45FB3995"/>
  </w:style>
  <w:style w:type="paragraph" w:customStyle="1" w:styleId="D03A99352FF0446086768BA0ACD753B3">
    <w:name w:val="D03A99352FF0446086768BA0ACD753B3"/>
  </w:style>
  <w:style w:type="paragraph" w:customStyle="1" w:styleId="0D194AD5076843BEB28CFA90CA5901A1">
    <w:name w:val="0D194AD5076843BEB28CFA90CA5901A1"/>
  </w:style>
  <w:style w:type="paragraph" w:customStyle="1" w:styleId="A095EC1CEAC4487BB7FE4627BF1DCF38">
    <w:name w:val="A095EC1CEAC4487BB7FE4627BF1DCF38"/>
  </w:style>
  <w:style w:type="paragraph" w:customStyle="1" w:styleId="5DC82E4922F744249CE81A4D9B908821">
    <w:name w:val="5DC82E4922F744249CE81A4D9B908821"/>
  </w:style>
  <w:style w:type="paragraph" w:customStyle="1" w:styleId="F5CA888A105F4C429BCC23AB0765B4AA">
    <w:name w:val="F5CA888A105F4C429BCC23AB0765B4AA"/>
  </w:style>
  <w:style w:type="paragraph" w:customStyle="1" w:styleId="17519869F5B7456DB555D8E2D7346B9A">
    <w:name w:val="17519869F5B7456DB555D8E2D7346B9A"/>
  </w:style>
  <w:style w:type="paragraph" w:customStyle="1" w:styleId="7F205E876714426FAF8E03926C7AB997">
    <w:name w:val="7F205E876714426FAF8E03926C7AB997"/>
  </w:style>
  <w:style w:type="paragraph" w:customStyle="1" w:styleId="2397A445684F41EFBEC10C7DAD754349">
    <w:name w:val="2397A445684F41EFBEC10C7DAD754349"/>
  </w:style>
  <w:style w:type="paragraph" w:customStyle="1" w:styleId="75440C59B69040C6B7336E8EA217AD05">
    <w:name w:val="75440C59B69040C6B7336E8EA217AD05"/>
  </w:style>
  <w:style w:type="paragraph" w:customStyle="1" w:styleId="DBFE4063C3B14314874F47CD0B215325">
    <w:name w:val="DBFE4063C3B14314874F47CD0B215325"/>
  </w:style>
  <w:style w:type="paragraph" w:customStyle="1" w:styleId="749DC3A355B6479C91C5B8D31A268F26">
    <w:name w:val="749DC3A355B6479C91C5B8D31A268F26"/>
  </w:style>
  <w:style w:type="paragraph" w:customStyle="1" w:styleId="0564C04D9B834E90B6853F65181AEFAA">
    <w:name w:val="0564C04D9B834E90B6853F65181AEFAA"/>
  </w:style>
  <w:style w:type="paragraph" w:customStyle="1" w:styleId="2626D23E8B3A4F10B8BBD1373363E12F">
    <w:name w:val="2626D23E8B3A4F10B8BBD1373363E12F"/>
  </w:style>
  <w:style w:type="paragraph" w:customStyle="1" w:styleId="90D80393E3F646AEA2A366E0AC5CACAA">
    <w:name w:val="90D80393E3F646AEA2A366E0AC5CACAA"/>
  </w:style>
  <w:style w:type="paragraph" w:customStyle="1" w:styleId="D7D490AF51124DCFB4767B6C185C58EB">
    <w:name w:val="D7D490AF51124DCFB4767B6C185C58EB"/>
  </w:style>
  <w:style w:type="paragraph" w:customStyle="1" w:styleId="EEC9E8686AB9487DB60D3C8317DB24C9">
    <w:name w:val="EEC9E8686AB9487DB60D3C8317DB24C9"/>
  </w:style>
  <w:style w:type="paragraph" w:customStyle="1" w:styleId="413A9EFEA10041BAA3C83F21A090777F">
    <w:name w:val="413A9EFEA10041BAA3C83F21A090777F"/>
  </w:style>
  <w:style w:type="paragraph" w:customStyle="1" w:styleId="4591D913A4984C549EC41AC69D7B867B">
    <w:name w:val="4591D913A4984C549EC41AC69D7B867B"/>
  </w:style>
  <w:style w:type="paragraph" w:customStyle="1" w:styleId="BB424B42EBA54D8DB156712041327A24">
    <w:name w:val="BB424B42EBA54D8DB156712041327A24"/>
  </w:style>
  <w:style w:type="paragraph" w:customStyle="1" w:styleId="2707EEC16CE94948BA4D4311B12AF36D">
    <w:name w:val="2707EEC16CE94948BA4D4311B12AF36D"/>
  </w:style>
  <w:style w:type="paragraph" w:customStyle="1" w:styleId="0D7C1FDE92CD49DF828C013652312700">
    <w:name w:val="0D7C1FDE92CD49DF828C013652312700"/>
  </w:style>
  <w:style w:type="paragraph" w:customStyle="1" w:styleId="E7CC258AAA8C498C8302610E81DC1555">
    <w:name w:val="E7CC258AAA8C498C8302610E81DC1555"/>
  </w:style>
  <w:style w:type="paragraph" w:customStyle="1" w:styleId="A9CE4A2D71954B1883C12F1C996E4C49">
    <w:name w:val="A9CE4A2D71954B1883C12F1C996E4C49"/>
  </w:style>
  <w:style w:type="paragraph" w:customStyle="1" w:styleId="3B416E117674448ABF1DAD23FBF548E3">
    <w:name w:val="3B416E117674448ABF1DAD23FBF548E3"/>
  </w:style>
  <w:style w:type="paragraph" w:customStyle="1" w:styleId="CDCDE3FFEFD542AEAB286379411221A2">
    <w:name w:val="CDCDE3FFEFD542AEAB286379411221A2"/>
  </w:style>
  <w:style w:type="paragraph" w:customStyle="1" w:styleId="6AE59848053147C3AAFE1F62F29182E6">
    <w:name w:val="6AE59848053147C3AAFE1F62F29182E6"/>
  </w:style>
  <w:style w:type="paragraph" w:customStyle="1" w:styleId="7F6A8425736544CF9B4E9EE211F4B061">
    <w:name w:val="7F6A8425736544CF9B4E9EE211F4B061"/>
  </w:style>
  <w:style w:type="paragraph" w:customStyle="1" w:styleId="8A61A2A40DCB47039BDB82ACA03A4662">
    <w:name w:val="8A61A2A40DCB47039BDB82ACA03A4662"/>
  </w:style>
  <w:style w:type="paragraph" w:customStyle="1" w:styleId="AC56E12F11E347D783CC3306FF2154B4">
    <w:name w:val="AC56E12F11E347D783CC3306FF2154B4"/>
  </w:style>
  <w:style w:type="paragraph" w:customStyle="1" w:styleId="25C86C3DB81F482E849B1F7AB8584FDF">
    <w:name w:val="25C86C3DB81F482E849B1F7AB8584FDF"/>
  </w:style>
  <w:style w:type="paragraph" w:customStyle="1" w:styleId="A6BE169C96E241278786CFBFDA67147B">
    <w:name w:val="A6BE169C96E241278786CFBFDA67147B"/>
  </w:style>
  <w:style w:type="paragraph" w:customStyle="1" w:styleId="C638A7253FA347F7BADDC613B75416AA">
    <w:name w:val="C638A7253FA347F7BADDC613B75416AA"/>
  </w:style>
  <w:style w:type="paragraph" w:customStyle="1" w:styleId="E5BDCBB5F3274721AC4E98AAF948F8A4">
    <w:name w:val="E5BDCBB5F3274721AC4E98AAF948F8A4"/>
  </w:style>
  <w:style w:type="paragraph" w:customStyle="1" w:styleId="461D274665584D8F9B0124981D3D710D">
    <w:name w:val="461D274665584D8F9B0124981D3D710D"/>
  </w:style>
  <w:style w:type="paragraph" w:customStyle="1" w:styleId="B6C5AE8170D640DEB36FCF040FB5BC6D">
    <w:name w:val="B6C5AE8170D640DEB36FCF040FB5BC6D"/>
  </w:style>
  <w:style w:type="paragraph" w:customStyle="1" w:styleId="2E54E310E9A24D9DB6B6D98EF390D3DE">
    <w:name w:val="2E54E310E9A24D9DB6B6D98EF390D3DE"/>
  </w:style>
  <w:style w:type="paragraph" w:customStyle="1" w:styleId="035BD776993943E99C93CC817508516B">
    <w:name w:val="035BD776993943E99C93CC817508516B"/>
  </w:style>
  <w:style w:type="paragraph" w:customStyle="1" w:styleId="B7E762C9C3404A0FA5BF58518B7A902C">
    <w:name w:val="B7E762C9C3404A0FA5BF58518B7A90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9A196-CAFF-4056-A692-209B0BE006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085782C-80A3-4631-8B23-449B6BFEB3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B5A451-D620-45E3-8A95-3AA89D51373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CE66F37-5CD3-47FE-B71E-5568217D7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Professional services business plan.dotx</Template>
  <TotalTime>0</TotalTime>
  <Pages>5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Aaitek</vt:lpstr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Nestfinder</dc:title>
  <dc:subject/>
  <dc:creator/>
  <cp:keywords/>
  <dc:description/>
  <cp:lastModifiedBy/>
  <cp:revision>1</cp:revision>
  <dcterms:created xsi:type="dcterms:W3CDTF">2024-01-04T05:54:00Z</dcterms:created>
  <dcterms:modified xsi:type="dcterms:W3CDTF">2024-01-04T22:06:00Z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