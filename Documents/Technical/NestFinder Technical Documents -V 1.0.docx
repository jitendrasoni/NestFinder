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8BB89" w14:textId="77777777" w:rsidR="001A5429" w:rsidRPr="00E237E8"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E237E8" w14:paraId="4D91415D" w14:textId="77777777" w:rsidTr="0092125E">
        <w:tc>
          <w:tcPr>
            <w:tcW w:w="9350" w:type="dxa"/>
            <w:gridSpan w:val="5"/>
            <w:vAlign w:val="center"/>
          </w:tcPr>
          <w:p w14:paraId="72AF63B6" w14:textId="34D6C7F0" w:rsidR="0092125E" w:rsidRPr="00E237E8" w:rsidRDefault="00000000" w:rsidP="0092125E">
            <w:pPr>
              <w:pStyle w:val="Title"/>
            </w:pPr>
            <w:sdt>
              <w:sdtPr>
                <w:alias w:val="Title"/>
                <w:tag w:val=""/>
                <w:id w:val="2016188051"/>
                <w:placeholder>
                  <w:docPart w:val="2307CDA945FD448981BC173B2558F30F"/>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5719E5">
                  <w:t>Nestfinder</w:t>
                </w:r>
              </w:sdtContent>
            </w:sdt>
          </w:p>
        </w:tc>
      </w:tr>
      <w:tr w:rsidR="0092125E" w:rsidRPr="00E237E8" w14:paraId="500D1AC5" w14:textId="77777777" w:rsidTr="0092125E">
        <w:trPr>
          <w:trHeight w:val="144"/>
        </w:trPr>
        <w:tc>
          <w:tcPr>
            <w:tcW w:w="1440" w:type="dxa"/>
            <w:shd w:val="clear" w:color="auto" w:fill="auto"/>
          </w:tcPr>
          <w:p w14:paraId="58857D8D"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142E723A" w14:textId="77777777" w:rsidR="0092125E" w:rsidRPr="00E237E8" w:rsidRDefault="0092125E" w:rsidP="0092125E">
            <w:pPr>
              <w:spacing w:before="0" w:after="0"/>
              <w:rPr>
                <w:sz w:val="10"/>
                <w:szCs w:val="10"/>
              </w:rPr>
            </w:pPr>
          </w:p>
        </w:tc>
        <w:tc>
          <w:tcPr>
            <w:tcW w:w="1070" w:type="dxa"/>
            <w:shd w:val="clear" w:color="auto" w:fill="auto"/>
          </w:tcPr>
          <w:p w14:paraId="54E0D30A" w14:textId="77777777" w:rsidR="0092125E" w:rsidRPr="00E237E8" w:rsidRDefault="0092125E" w:rsidP="0092125E">
            <w:pPr>
              <w:spacing w:before="0" w:after="0"/>
              <w:rPr>
                <w:sz w:val="10"/>
                <w:szCs w:val="10"/>
              </w:rPr>
            </w:pPr>
          </w:p>
        </w:tc>
      </w:tr>
      <w:tr w:rsidR="0092125E" w:rsidRPr="00E237E8" w14:paraId="33357080" w14:textId="77777777" w:rsidTr="0092125E">
        <w:tc>
          <w:tcPr>
            <w:tcW w:w="9350" w:type="dxa"/>
            <w:gridSpan w:val="5"/>
            <w:vAlign w:val="center"/>
          </w:tcPr>
          <w:p w14:paraId="21C8E63D" w14:textId="2DF06EE9" w:rsidR="0092125E" w:rsidRPr="00E237E8" w:rsidRDefault="00AB290D" w:rsidP="00D83966">
            <w:pPr>
              <w:pStyle w:val="Title"/>
            </w:pPr>
            <w:r>
              <w:t>FS2 - React</w:t>
            </w:r>
          </w:p>
        </w:tc>
      </w:tr>
      <w:tr w:rsidR="0092125E" w:rsidRPr="00E237E8" w14:paraId="79CADA59" w14:textId="77777777" w:rsidTr="00D83966">
        <w:trPr>
          <w:trHeight w:val="1368"/>
        </w:trPr>
        <w:tc>
          <w:tcPr>
            <w:tcW w:w="2340" w:type="dxa"/>
            <w:gridSpan w:val="2"/>
          </w:tcPr>
          <w:p w14:paraId="2429BD23" w14:textId="77777777" w:rsidR="0092125E" w:rsidRPr="00E237E8" w:rsidRDefault="0092125E" w:rsidP="001E1E58"/>
        </w:tc>
        <w:tc>
          <w:tcPr>
            <w:tcW w:w="4590" w:type="dxa"/>
            <w:shd w:val="clear" w:color="auto" w:fill="F0CDA1" w:themeFill="accent1"/>
            <w:vAlign w:val="center"/>
          </w:tcPr>
          <w:p w14:paraId="7049AAFF" w14:textId="08D5EF10" w:rsidR="0092125E" w:rsidRPr="00E237E8" w:rsidRDefault="00DE3999" w:rsidP="0092125E">
            <w:pPr>
              <w:pStyle w:val="Subtitle"/>
            </w:pPr>
            <w:r>
              <w:t>React Module</w:t>
            </w:r>
          </w:p>
        </w:tc>
        <w:tc>
          <w:tcPr>
            <w:tcW w:w="2420" w:type="dxa"/>
            <w:gridSpan w:val="2"/>
          </w:tcPr>
          <w:p w14:paraId="5531FD2F" w14:textId="77777777" w:rsidR="0092125E" w:rsidRPr="00E237E8" w:rsidRDefault="0092125E" w:rsidP="001E1E58"/>
        </w:tc>
      </w:tr>
    </w:tbl>
    <w:p w14:paraId="76278635" w14:textId="77777777" w:rsidR="00066DE2" w:rsidRPr="00E237E8" w:rsidRDefault="001A5429" w:rsidP="0092125E">
      <w:r w:rsidRPr="00E237E8">
        <w:t xml:space="preserve"> </w:t>
      </w:r>
    </w:p>
    <w:p w14:paraId="6554A573" w14:textId="77777777" w:rsidR="00066DE2" w:rsidRPr="00E237E8" w:rsidRDefault="00066DE2" w:rsidP="00066DE2">
      <w:pPr>
        <w:sectPr w:rsidR="00066DE2" w:rsidRPr="00E237E8" w:rsidSect="00AC4859">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7B5C12E7" w14:textId="77777777" w:rsidR="001E1E58" w:rsidRPr="00E237E8" w:rsidRDefault="00493EC0" w:rsidP="003F13B0">
          <w:pPr>
            <w:pStyle w:val="TOCHeading"/>
          </w:pPr>
          <w:r w:rsidRPr="00E237E8">
            <w:t>TABLE OF CONTENTS</w:t>
          </w:r>
        </w:p>
        <w:p w14:paraId="237575BC" w14:textId="458846DF" w:rsidR="009A5D6A" w:rsidRDefault="001E1E58">
          <w:pPr>
            <w:pStyle w:val="TOC1"/>
            <w:tabs>
              <w:tab w:val="right" w:leader="dot" w:pos="5030"/>
            </w:tabs>
            <w:rPr>
              <w:rFonts w:eastAsiaTheme="minorEastAsia"/>
              <w:noProof/>
              <w:color w:val="auto"/>
              <w:kern w:val="2"/>
              <w:sz w:val="22"/>
              <w:lang w:val="en-AU" w:eastAsia="en-AU"/>
              <w14:ligatures w14:val="standardContextual"/>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anchor="_Toc155284811" w:history="1">
            <w:r w:rsidR="009A5D6A" w:rsidRPr="00696A03">
              <w:rPr>
                <w:rStyle w:val="Hyperlink"/>
                <w:noProof/>
              </w:rPr>
              <w:t>Introduction</w:t>
            </w:r>
            <w:r w:rsidR="009A5D6A">
              <w:rPr>
                <w:noProof/>
                <w:webHidden/>
              </w:rPr>
              <w:tab/>
            </w:r>
            <w:r w:rsidR="009A5D6A">
              <w:rPr>
                <w:noProof/>
                <w:webHidden/>
              </w:rPr>
              <w:fldChar w:fldCharType="begin"/>
            </w:r>
            <w:r w:rsidR="009A5D6A">
              <w:rPr>
                <w:noProof/>
                <w:webHidden/>
              </w:rPr>
              <w:instrText xml:space="preserve"> PAGEREF _Toc155284811 \h </w:instrText>
            </w:r>
            <w:r w:rsidR="009A5D6A">
              <w:rPr>
                <w:noProof/>
                <w:webHidden/>
              </w:rPr>
            </w:r>
            <w:r w:rsidR="009A5D6A">
              <w:rPr>
                <w:noProof/>
                <w:webHidden/>
              </w:rPr>
              <w:fldChar w:fldCharType="separate"/>
            </w:r>
            <w:r w:rsidR="009A5D6A">
              <w:rPr>
                <w:noProof/>
                <w:webHidden/>
              </w:rPr>
              <w:t>3</w:t>
            </w:r>
            <w:r w:rsidR="009A5D6A">
              <w:rPr>
                <w:noProof/>
                <w:webHidden/>
              </w:rPr>
              <w:fldChar w:fldCharType="end"/>
            </w:r>
          </w:hyperlink>
        </w:p>
        <w:p w14:paraId="6C32857C" w14:textId="21FFA62C" w:rsidR="009A5D6A" w:rsidRDefault="00000000">
          <w:pPr>
            <w:pStyle w:val="TOC1"/>
            <w:tabs>
              <w:tab w:val="left" w:pos="440"/>
              <w:tab w:val="right" w:leader="dot" w:pos="5030"/>
            </w:tabs>
            <w:rPr>
              <w:rFonts w:eastAsiaTheme="minorEastAsia"/>
              <w:noProof/>
              <w:color w:val="auto"/>
              <w:kern w:val="2"/>
              <w:sz w:val="22"/>
              <w:lang w:val="en-AU" w:eastAsia="en-AU"/>
              <w14:ligatures w14:val="standardContextual"/>
            </w:rPr>
          </w:pPr>
          <w:hyperlink w:anchor="_Toc155284812" w:history="1">
            <w:r w:rsidR="009A5D6A" w:rsidRPr="00696A03">
              <w:rPr>
                <w:rStyle w:val="Hyperlink"/>
                <w:noProof/>
              </w:rPr>
              <w:t>1.</w:t>
            </w:r>
            <w:r w:rsidR="009A5D6A">
              <w:rPr>
                <w:rFonts w:eastAsiaTheme="minorEastAsia"/>
                <w:noProof/>
                <w:color w:val="auto"/>
                <w:kern w:val="2"/>
                <w:sz w:val="22"/>
                <w:lang w:val="en-AU" w:eastAsia="en-AU"/>
                <w14:ligatures w14:val="standardContextual"/>
              </w:rPr>
              <w:tab/>
            </w:r>
            <w:r w:rsidR="009A5D6A" w:rsidRPr="00696A03">
              <w:rPr>
                <w:rStyle w:val="Hyperlink"/>
                <w:noProof/>
              </w:rPr>
              <w:t>Technology Stack</w:t>
            </w:r>
            <w:r w:rsidR="009A5D6A">
              <w:rPr>
                <w:noProof/>
                <w:webHidden/>
              </w:rPr>
              <w:tab/>
            </w:r>
            <w:r w:rsidR="009A5D6A">
              <w:rPr>
                <w:noProof/>
                <w:webHidden/>
              </w:rPr>
              <w:fldChar w:fldCharType="begin"/>
            </w:r>
            <w:r w:rsidR="009A5D6A">
              <w:rPr>
                <w:noProof/>
                <w:webHidden/>
              </w:rPr>
              <w:instrText xml:space="preserve"> PAGEREF _Toc155284812 \h </w:instrText>
            </w:r>
            <w:r w:rsidR="009A5D6A">
              <w:rPr>
                <w:noProof/>
                <w:webHidden/>
              </w:rPr>
            </w:r>
            <w:r w:rsidR="009A5D6A">
              <w:rPr>
                <w:noProof/>
                <w:webHidden/>
              </w:rPr>
              <w:fldChar w:fldCharType="separate"/>
            </w:r>
            <w:r w:rsidR="009A5D6A">
              <w:rPr>
                <w:noProof/>
                <w:webHidden/>
              </w:rPr>
              <w:t>4</w:t>
            </w:r>
            <w:r w:rsidR="009A5D6A">
              <w:rPr>
                <w:noProof/>
                <w:webHidden/>
              </w:rPr>
              <w:fldChar w:fldCharType="end"/>
            </w:r>
          </w:hyperlink>
        </w:p>
        <w:p w14:paraId="6937DE3B" w14:textId="1900E61E" w:rsidR="009A5D6A" w:rsidRDefault="00000000">
          <w:pPr>
            <w:pStyle w:val="TOC1"/>
            <w:tabs>
              <w:tab w:val="left" w:pos="440"/>
              <w:tab w:val="right" w:leader="dot" w:pos="5030"/>
            </w:tabs>
            <w:rPr>
              <w:rFonts w:eastAsiaTheme="minorEastAsia"/>
              <w:noProof/>
              <w:color w:val="auto"/>
              <w:kern w:val="2"/>
              <w:sz w:val="22"/>
              <w:lang w:val="en-AU" w:eastAsia="en-AU"/>
              <w14:ligatures w14:val="standardContextual"/>
            </w:rPr>
          </w:pPr>
          <w:hyperlink w:anchor="_Toc155284813" w:history="1">
            <w:r w:rsidR="009A5D6A" w:rsidRPr="00696A03">
              <w:rPr>
                <w:rStyle w:val="Hyperlink"/>
                <w:noProof/>
              </w:rPr>
              <w:t>2.</w:t>
            </w:r>
            <w:r w:rsidR="009A5D6A">
              <w:rPr>
                <w:rFonts w:eastAsiaTheme="minorEastAsia"/>
                <w:noProof/>
                <w:color w:val="auto"/>
                <w:kern w:val="2"/>
                <w:sz w:val="22"/>
                <w:lang w:val="en-AU" w:eastAsia="en-AU"/>
                <w14:ligatures w14:val="standardContextual"/>
              </w:rPr>
              <w:tab/>
            </w:r>
            <w:r w:rsidR="009A5D6A" w:rsidRPr="00696A03">
              <w:rPr>
                <w:rStyle w:val="Hyperlink"/>
                <w:noProof/>
              </w:rPr>
              <w:t>Market Analysis</w:t>
            </w:r>
            <w:r w:rsidR="009A5D6A">
              <w:rPr>
                <w:noProof/>
                <w:webHidden/>
              </w:rPr>
              <w:tab/>
            </w:r>
            <w:r w:rsidR="009A5D6A">
              <w:rPr>
                <w:noProof/>
                <w:webHidden/>
              </w:rPr>
              <w:fldChar w:fldCharType="begin"/>
            </w:r>
            <w:r w:rsidR="009A5D6A">
              <w:rPr>
                <w:noProof/>
                <w:webHidden/>
              </w:rPr>
              <w:instrText xml:space="preserve"> PAGEREF _Toc155284813 \h </w:instrText>
            </w:r>
            <w:r w:rsidR="009A5D6A">
              <w:rPr>
                <w:noProof/>
                <w:webHidden/>
              </w:rPr>
            </w:r>
            <w:r w:rsidR="009A5D6A">
              <w:rPr>
                <w:noProof/>
                <w:webHidden/>
              </w:rPr>
              <w:fldChar w:fldCharType="separate"/>
            </w:r>
            <w:r w:rsidR="009A5D6A">
              <w:rPr>
                <w:noProof/>
                <w:webHidden/>
              </w:rPr>
              <w:t>5</w:t>
            </w:r>
            <w:r w:rsidR="009A5D6A">
              <w:rPr>
                <w:noProof/>
                <w:webHidden/>
              </w:rPr>
              <w:fldChar w:fldCharType="end"/>
            </w:r>
          </w:hyperlink>
        </w:p>
        <w:p w14:paraId="1F5564C3" w14:textId="4DB3B717" w:rsidR="009A5D6A" w:rsidRDefault="00000000">
          <w:pPr>
            <w:pStyle w:val="TOC1"/>
            <w:tabs>
              <w:tab w:val="left" w:pos="440"/>
              <w:tab w:val="right" w:leader="dot" w:pos="5030"/>
            </w:tabs>
            <w:rPr>
              <w:rFonts w:eastAsiaTheme="minorEastAsia"/>
              <w:noProof/>
              <w:color w:val="auto"/>
              <w:kern w:val="2"/>
              <w:sz w:val="22"/>
              <w:lang w:val="en-AU" w:eastAsia="en-AU"/>
              <w14:ligatures w14:val="standardContextual"/>
            </w:rPr>
          </w:pPr>
          <w:hyperlink w:anchor="_Toc155284814" w:history="1">
            <w:r w:rsidR="009A5D6A" w:rsidRPr="00696A03">
              <w:rPr>
                <w:rStyle w:val="Hyperlink"/>
                <w:noProof/>
              </w:rPr>
              <w:t>3.</w:t>
            </w:r>
            <w:r w:rsidR="009A5D6A">
              <w:rPr>
                <w:rFonts w:eastAsiaTheme="minorEastAsia"/>
                <w:noProof/>
                <w:color w:val="auto"/>
                <w:kern w:val="2"/>
                <w:sz w:val="22"/>
                <w:lang w:val="en-AU" w:eastAsia="en-AU"/>
                <w14:ligatures w14:val="standardContextual"/>
              </w:rPr>
              <w:tab/>
            </w:r>
            <w:r w:rsidR="009A5D6A" w:rsidRPr="00696A03">
              <w:rPr>
                <w:rStyle w:val="Hyperlink"/>
                <w:noProof/>
              </w:rPr>
              <w:t>Operating Plan</w:t>
            </w:r>
            <w:r w:rsidR="009A5D6A">
              <w:rPr>
                <w:noProof/>
                <w:webHidden/>
              </w:rPr>
              <w:tab/>
            </w:r>
            <w:r w:rsidR="009A5D6A">
              <w:rPr>
                <w:noProof/>
                <w:webHidden/>
              </w:rPr>
              <w:fldChar w:fldCharType="begin"/>
            </w:r>
            <w:r w:rsidR="009A5D6A">
              <w:rPr>
                <w:noProof/>
                <w:webHidden/>
              </w:rPr>
              <w:instrText xml:space="preserve"> PAGEREF _Toc155284814 \h </w:instrText>
            </w:r>
            <w:r w:rsidR="009A5D6A">
              <w:rPr>
                <w:noProof/>
                <w:webHidden/>
              </w:rPr>
            </w:r>
            <w:r w:rsidR="009A5D6A">
              <w:rPr>
                <w:noProof/>
                <w:webHidden/>
              </w:rPr>
              <w:fldChar w:fldCharType="separate"/>
            </w:r>
            <w:r w:rsidR="009A5D6A">
              <w:rPr>
                <w:noProof/>
                <w:webHidden/>
              </w:rPr>
              <w:t>7</w:t>
            </w:r>
            <w:r w:rsidR="009A5D6A">
              <w:rPr>
                <w:noProof/>
                <w:webHidden/>
              </w:rPr>
              <w:fldChar w:fldCharType="end"/>
            </w:r>
          </w:hyperlink>
        </w:p>
        <w:p w14:paraId="2A0752D3" w14:textId="7A19C250" w:rsidR="009A5D6A" w:rsidRDefault="00000000">
          <w:pPr>
            <w:pStyle w:val="TOC1"/>
            <w:tabs>
              <w:tab w:val="left" w:pos="440"/>
              <w:tab w:val="right" w:leader="dot" w:pos="5030"/>
            </w:tabs>
            <w:rPr>
              <w:rFonts w:eastAsiaTheme="minorEastAsia"/>
              <w:noProof/>
              <w:color w:val="auto"/>
              <w:kern w:val="2"/>
              <w:sz w:val="22"/>
              <w:lang w:val="en-AU" w:eastAsia="en-AU"/>
              <w14:ligatures w14:val="standardContextual"/>
            </w:rPr>
          </w:pPr>
          <w:hyperlink w:anchor="_Toc155284815" w:history="1">
            <w:r w:rsidR="009A5D6A" w:rsidRPr="00696A03">
              <w:rPr>
                <w:rStyle w:val="Hyperlink"/>
                <w:noProof/>
              </w:rPr>
              <w:t>4.</w:t>
            </w:r>
            <w:r w:rsidR="009A5D6A">
              <w:rPr>
                <w:rFonts w:eastAsiaTheme="minorEastAsia"/>
                <w:noProof/>
                <w:color w:val="auto"/>
                <w:kern w:val="2"/>
                <w:sz w:val="22"/>
                <w:lang w:val="en-AU" w:eastAsia="en-AU"/>
                <w14:ligatures w14:val="standardContextual"/>
              </w:rPr>
              <w:tab/>
            </w:r>
            <w:r w:rsidR="009A5D6A" w:rsidRPr="00696A03">
              <w:rPr>
                <w:rStyle w:val="Hyperlink"/>
                <w:noProof/>
              </w:rPr>
              <w:t>Marketing and Sales Plan</w:t>
            </w:r>
            <w:r w:rsidR="009A5D6A">
              <w:rPr>
                <w:noProof/>
                <w:webHidden/>
              </w:rPr>
              <w:tab/>
            </w:r>
            <w:r w:rsidR="009A5D6A">
              <w:rPr>
                <w:noProof/>
                <w:webHidden/>
              </w:rPr>
              <w:fldChar w:fldCharType="begin"/>
            </w:r>
            <w:r w:rsidR="009A5D6A">
              <w:rPr>
                <w:noProof/>
                <w:webHidden/>
              </w:rPr>
              <w:instrText xml:space="preserve"> PAGEREF _Toc155284815 \h </w:instrText>
            </w:r>
            <w:r w:rsidR="009A5D6A">
              <w:rPr>
                <w:noProof/>
                <w:webHidden/>
              </w:rPr>
            </w:r>
            <w:r w:rsidR="009A5D6A">
              <w:rPr>
                <w:noProof/>
                <w:webHidden/>
              </w:rPr>
              <w:fldChar w:fldCharType="separate"/>
            </w:r>
            <w:r w:rsidR="009A5D6A">
              <w:rPr>
                <w:noProof/>
                <w:webHidden/>
              </w:rPr>
              <w:t>8</w:t>
            </w:r>
            <w:r w:rsidR="009A5D6A">
              <w:rPr>
                <w:noProof/>
                <w:webHidden/>
              </w:rPr>
              <w:fldChar w:fldCharType="end"/>
            </w:r>
          </w:hyperlink>
        </w:p>
        <w:p w14:paraId="76013527" w14:textId="7EC4263A" w:rsidR="009A5D6A" w:rsidRDefault="00000000">
          <w:pPr>
            <w:pStyle w:val="TOC1"/>
            <w:tabs>
              <w:tab w:val="left" w:pos="440"/>
              <w:tab w:val="right" w:leader="dot" w:pos="5030"/>
            </w:tabs>
            <w:rPr>
              <w:rFonts w:eastAsiaTheme="minorEastAsia"/>
              <w:noProof/>
              <w:color w:val="auto"/>
              <w:kern w:val="2"/>
              <w:sz w:val="22"/>
              <w:lang w:val="en-AU" w:eastAsia="en-AU"/>
              <w14:ligatures w14:val="standardContextual"/>
            </w:rPr>
          </w:pPr>
          <w:hyperlink w:anchor="_Toc155284816" w:history="1">
            <w:r w:rsidR="009A5D6A" w:rsidRPr="00696A03">
              <w:rPr>
                <w:rStyle w:val="Hyperlink"/>
                <w:noProof/>
              </w:rPr>
              <w:t>5.</w:t>
            </w:r>
            <w:r w:rsidR="009A5D6A">
              <w:rPr>
                <w:rFonts w:eastAsiaTheme="minorEastAsia"/>
                <w:noProof/>
                <w:color w:val="auto"/>
                <w:kern w:val="2"/>
                <w:sz w:val="22"/>
                <w:lang w:val="en-AU" w:eastAsia="en-AU"/>
                <w14:ligatures w14:val="standardContextual"/>
              </w:rPr>
              <w:tab/>
            </w:r>
            <w:r w:rsidR="009A5D6A" w:rsidRPr="00696A03">
              <w:rPr>
                <w:rStyle w:val="Hyperlink"/>
                <w:noProof/>
              </w:rPr>
              <w:t>Financial Plan</w:t>
            </w:r>
            <w:r w:rsidR="009A5D6A">
              <w:rPr>
                <w:noProof/>
                <w:webHidden/>
              </w:rPr>
              <w:tab/>
            </w:r>
            <w:r w:rsidR="009A5D6A">
              <w:rPr>
                <w:noProof/>
                <w:webHidden/>
              </w:rPr>
              <w:fldChar w:fldCharType="begin"/>
            </w:r>
            <w:r w:rsidR="009A5D6A">
              <w:rPr>
                <w:noProof/>
                <w:webHidden/>
              </w:rPr>
              <w:instrText xml:space="preserve"> PAGEREF _Toc155284816 \h </w:instrText>
            </w:r>
            <w:r w:rsidR="009A5D6A">
              <w:rPr>
                <w:noProof/>
                <w:webHidden/>
              </w:rPr>
            </w:r>
            <w:r w:rsidR="009A5D6A">
              <w:rPr>
                <w:noProof/>
                <w:webHidden/>
              </w:rPr>
              <w:fldChar w:fldCharType="separate"/>
            </w:r>
            <w:r w:rsidR="009A5D6A">
              <w:rPr>
                <w:noProof/>
                <w:webHidden/>
              </w:rPr>
              <w:t>10</w:t>
            </w:r>
            <w:r w:rsidR="009A5D6A">
              <w:rPr>
                <w:noProof/>
                <w:webHidden/>
              </w:rPr>
              <w:fldChar w:fldCharType="end"/>
            </w:r>
          </w:hyperlink>
        </w:p>
        <w:p w14:paraId="27610478" w14:textId="7BA5C9DC" w:rsidR="009A5D6A" w:rsidRDefault="00000000">
          <w:pPr>
            <w:pStyle w:val="TOC1"/>
            <w:tabs>
              <w:tab w:val="right" w:leader="dot" w:pos="5030"/>
            </w:tabs>
            <w:rPr>
              <w:rFonts w:eastAsiaTheme="minorEastAsia"/>
              <w:noProof/>
              <w:color w:val="auto"/>
              <w:kern w:val="2"/>
              <w:sz w:val="22"/>
              <w:lang w:val="en-AU" w:eastAsia="en-AU"/>
              <w14:ligatures w14:val="standardContextual"/>
            </w:rPr>
          </w:pPr>
          <w:hyperlink w:anchor="_Toc155284817" w:history="1">
            <w:r w:rsidR="009A5D6A" w:rsidRPr="00696A03">
              <w:rPr>
                <w:rStyle w:val="Hyperlink"/>
                <w:noProof/>
              </w:rPr>
              <w:t>Appendix</w:t>
            </w:r>
            <w:r w:rsidR="009A5D6A">
              <w:rPr>
                <w:noProof/>
                <w:webHidden/>
              </w:rPr>
              <w:tab/>
            </w:r>
            <w:r w:rsidR="009A5D6A">
              <w:rPr>
                <w:noProof/>
                <w:webHidden/>
              </w:rPr>
              <w:fldChar w:fldCharType="begin"/>
            </w:r>
            <w:r w:rsidR="009A5D6A">
              <w:rPr>
                <w:noProof/>
                <w:webHidden/>
              </w:rPr>
              <w:instrText xml:space="preserve"> PAGEREF _Toc155284817 \h </w:instrText>
            </w:r>
            <w:r w:rsidR="009A5D6A">
              <w:rPr>
                <w:noProof/>
                <w:webHidden/>
              </w:rPr>
            </w:r>
            <w:r w:rsidR="009A5D6A">
              <w:rPr>
                <w:noProof/>
                <w:webHidden/>
              </w:rPr>
              <w:fldChar w:fldCharType="separate"/>
            </w:r>
            <w:r w:rsidR="009A5D6A">
              <w:rPr>
                <w:noProof/>
                <w:webHidden/>
              </w:rPr>
              <w:t>13</w:t>
            </w:r>
            <w:r w:rsidR="009A5D6A">
              <w:rPr>
                <w:noProof/>
                <w:webHidden/>
              </w:rPr>
              <w:fldChar w:fldCharType="end"/>
            </w:r>
          </w:hyperlink>
        </w:p>
        <w:p w14:paraId="4FF52744" w14:textId="0142B39F" w:rsidR="009A5D6A" w:rsidRDefault="00000000">
          <w:pPr>
            <w:pStyle w:val="TOC2"/>
            <w:rPr>
              <w:rFonts w:eastAsiaTheme="minorEastAsia"/>
              <w:noProof/>
              <w:color w:val="auto"/>
              <w:kern w:val="2"/>
              <w:sz w:val="22"/>
              <w:lang w:val="en-AU" w:eastAsia="en-AU"/>
              <w14:ligatures w14:val="standardContextual"/>
            </w:rPr>
          </w:pPr>
          <w:hyperlink w:anchor="_Toc155284818" w:history="1">
            <w:r w:rsidR="009A5D6A" w:rsidRPr="00696A03">
              <w:rPr>
                <w:rStyle w:val="Hyperlink"/>
                <w:noProof/>
              </w:rPr>
              <w:t>Instructions for Getting Started with Estimated Start-Up Costs</w:t>
            </w:r>
            <w:r w:rsidR="009A5D6A">
              <w:rPr>
                <w:noProof/>
                <w:webHidden/>
              </w:rPr>
              <w:tab/>
            </w:r>
            <w:r w:rsidR="009A5D6A">
              <w:rPr>
                <w:noProof/>
                <w:webHidden/>
              </w:rPr>
              <w:fldChar w:fldCharType="begin"/>
            </w:r>
            <w:r w:rsidR="009A5D6A">
              <w:rPr>
                <w:noProof/>
                <w:webHidden/>
              </w:rPr>
              <w:instrText xml:space="preserve"> PAGEREF _Toc155284818 \h </w:instrText>
            </w:r>
            <w:r w:rsidR="009A5D6A">
              <w:rPr>
                <w:noProof/>
                <w:webHidden/>
              </w:rPr>
            </w:r>
            <w:r w:rsidR="009A5D6A">
              <w:rPr>
                <w:noProof/>
                <w:webHidden/>
              </w:rPr>
              <w:fldChar w:fldCharType="separate"/>
            </w:r>
            <w:r w:rsidR="009A5D6A">
              <w:rPr>
                <w:noProof/>
                <w:webHidden/>
              </w:rPr>
              <w:t>14</w:t>
            </w:r>
            <w:r w:rsidR="009A5D6A">
              <w:rPr>
                <w:noProof/>
                <w:webHidden/>
              </w:rPr>
              <w:fldChar w:fldCharType="end"/>
            </w:r>
          </w:hyperlink>
        </w:p>
        <w:p w14:paraId="0AF033F9" w14:textId="290EC606" w:rsidR="009A5D6A" w:rsidRDefault="00000000">
          <w:pPr>
            <w:pStyle w:val="TOC2"/>
            <w:rPr>
              <w:rFonts w:eastAsiaTheme="minorEastAsia"/>
              <w:noProof/>
              <w:color w:val="auto"/>
              <w:kern w:val="2"/>
              <w:sz w:val="22"/>
              <w:lang w:val="en-AU" w:eastAsia="en-AU"/>
              <w14:ligatures w14:val="standardContextual"/>
            </w:rPr>
          </w:pPr>
          <w:hyperlink w:anchor="_Toc155284819" w:history="1">
            <w:r w:rsidR="009A5D6A" w:rsidRPr="00696A03">
              <w:rPr>
                <w:rStyle w:val="Hyperlink"/>
                <w:noProof/>
              </w:rPr>
              <w:t>Instructions for Getting Started on Profit &amp; Loss Projections</w:t>
            </w:r>
            <w:r w:rsidR="009A5D6A">
              <w:rPr>
                <w:noProof/>
                <w:webHidden/>
              </w:rPr>
              <w:tab/>
            </w:r>
            <w:r w:rsidR="009A5D6A">
              <w:rPr>
                <w:noProof/>
                <w:webHidden/>
              </w:rPr>
              <w:fldChar w:fldCharType="begin"/>
            </w:r>
            <w:r w:rsidR="009A5D6A">
              <w:rPr>
                <w:noProof/>
                <w:webHidden/>
              </w:rPr>
              <w:instrText xml:space="preserve"> PAGEREF _Toc155284819 \h </w:instrText>
            </w:r>
            <w:r w:rsidR="009A5D6A">
              <w:rPr>
                <w:noProof/>
                <w:webHidden/>
              </w:rPr>
            </w:r>
            <w:r w:rsidR="009A5D6A">
              <w:rPr>
                <w:noProof/>
                <w:webHidden/>
              </w:rPr>
              <w:fldChar w:fldCharType="separate"/>
            </w:r>
            <w:r w:rsidR="009A5D6A">
              <w:rPr>
                <w:noProof/>
                <w:webHidden/>
              </w:rPr>
              <w:t>16</w:t>
            </w:r>
            <w:r w:rsidR="009A5D6A">
              <w:rPr>
                <w:noProof/>
                <w:webHidden/>
              </w:rPr>
              <w:fldChar w:fldCharType="end"/>
            </w:r>
          </w:hyperlink>
        </w:p>
        <w:p w14:paraId="79638125" w14:textId="3C0689E2" w:rsidR="001E1E58" w:rsidRPr="00E237E8" w:rsidRDefault="001E1E58" w:rsidP="00974BF8">
          <w:pPr>
            <w:tabs>
              <w:tab w:val="left" w:pos="5670"/>
            </w:tabs>
            <w:ind w:left="5103"/>
          </w:pPr>
          <w:r w:rsidRPr="00E237E8">
            <w:rPr>
              <w:b/>
              <w:bCs/>
              <w:noProof/>
            </w:rPr>
            <w:fldChar w:fldCharType="end"/>
          </w:r>
        </w:p>
      </w:sdtContent>
    </w:sdt>
    <w:p w14:paraId="795E5130" w14:textId="77777777" w:rsidR="000A7626" w:rsidRPr="00E237E8" w:rsidRDefault="000A7626" w:rsidP="000A7626"/>
    <w:p w14:paraId="325D9C3E" w14:textId="77777777" w:rsidR="000A7626" w:rsidRPr="00E237E8" w:rsidRDefault="000A7626" w:rsidP="000A7626">
      <w:pPr>
        <w:sectPr w:rsidR="000A7626" w:rsidRPr="00E237E8" w:rsidSect="00AC4859">
          <w:footerReference w:type="first" r:id="rId14"/>
          <w:pgSz w:w="12240" w:h="15840" w:code="1"/>
          <w:pgMar w:top="2160" w:right="1080" w:bottom="720" w:left="6120" w:header="432" w:footer="432" w:gutter="0"/>
          <w:pgNumType w:fmt="lowerRoman"/>
          <w:cols w:space="708"/>
          <w:titlePg/>
          <w:docGrid w:linePitch="360"/>
        </w:sectPr>
      </w:pPr>
    </w:p>
    <w:bookmarkStart w:id="0" w:name="_Toc155284811"/>
    <w:p w14:paraId="4C3FCF77" w14:textId="77777777" w:rsidR="001E1E58" w:rsidRPr="00E237E8" w:rsidRDefault="00000000" w:rsidP="0003123C">
      <w:pPr>
        <w:pStyle w:val="Heading1"/>
      </w:pPr>
      <w:sdt>
        <w:sdtPr>
          <w:id w:val="1498622095"/>
          <w:placeholder>
            <w:docPart w:val="3E4400E7A6A44226AB8207B2FB2C87D4"/>
          </w:placeholder>
          <w:temporary/>
          <w:showingPlcHdr/>
          <w15:appearance w15:val="hidden"/>
        </w:sdtPr>
        <w:sdtContent>
          <w:r w:rsidR="00347AF5" w:rsidRPr="00E237E8">
            <w:t>Introduction</w:t>
          </w:r>
        </w:sdtContent>
      </w:sdt>
      <w:bookmarkEnd w:id="0"/>
    </w:p>
    <w:p w14:paraId="26721A2C" w14:textId="77777777" w:rsidR="009A5D6A" w:rsidRPr="009A5D6A" w:rsidRDefault="009A5D6A" w:rsidP="009A5D6A">
      <w:pPr>
        <w:pStyle w:val="NormalWeb"/>
        <w:shd w:val="clear" w:color="auto" w:fill="FFFFFF"/>
        <w:spacing w:before="360" w:beforeAutospacing="0" w:after="360" w:afterAutospacing="0"/>
        <w:rPr>
          <w:rFonts w:asciiTheme="minorHAnsi" w:eastAsiaTheme="minorHAnsi" w:hAnsiTheme="minorHAnsi" w:cstheme="minorBidi"/>
          <w:color w:val="595959" w:themeColor="text1" w:themeTint="A6"/>
          <w:szCs w:val="22"/>
          <w:lang w:val="en-US" w:eastAsia="en-US"/>
        </w:rPr>
      </w:pPr>
      <w:proofErr w:type="spellStart"/>
      <w:r w:rsidRPr="009A5D6A">
        <w:rPr>
          <w:rFonts w:asciiTheme="minorHAnsi" w:eastAsiaTheme="minorHAnsi" w:hAnsiTheme="minorHAnsi" w:cstheme="minorBidi"/>
          <w:color w:val="595959" w:themeColor="text1" w:themeTint="A6"/>
          <w:szCs w:val="22"/>
          <w:lang w:val="en-US" w:eastAsia="en-US"/>
        </w:rPr>
        <w:t>NestFinder</w:t>
      </w:r>
      <w:proofErr w:type="spellEnd"/>
      <w:r w:rsidRPr="009A5D6A">
        <w:rPr>
          <w:rFonts w:asciiTheme="minorHAnsi" w:eastAsiaTheme="minorHAnsi" w:hAnsiTheme="minorHAnsi" w:cstheme="minorBidi"/>
          <w:color w:val="595959" w:themeColor="text1" w:themeTint="A6"/>
          <w:szCs w:val="22"/>
          <w:lang w:val="en-US" w:eastAsia="en-US"/>
        </w:rPr>
        <w:t xml:space="preserve"> is a revolutionary web-based platform powered by AI that promises to transform the property search experience for both buyers and renters. By leveraging cutting-edge algorithms and a user-friendly interface, </w:t>
      </w:r>
      <w:proofErr w:type="spellStart"/>
      <w:r w:rsidRPr="009A5D6A">
        <w:rPr>
          <w:rFonts w:asciiTheme="minorHAnsi" w:eastAsiaTheme="minorHAnsi" w:hAnsiTheme="minorHAnsi" w:cstheme="minorBidi"/>
          <w:color w:val="595959" w:themeColor="text1" w:themeTint="A6"/>
          <w:szCs w:val="22"/>
          <w:lang w:val="en-US" w:eastAsia="en-US"/>
        </w:rPr>
        <w:t>NestFinder</w:t>
      </w:r>
      <w:proofErr w:type="spellEnd"/>
      <w:r w:rsidRPr="009A5D6A">
        <w:rPr>
          <w:rFonts w:asciiTheme="minorHAnsi" w:eastAsiaTheme="minorHAnsi" w:hAnsiTheme="minorHAnsi" w:cstheme="minorBidi"/>
          <w:color w:val="595959" w:themeColor="text1" w:themeTint="A6"/>
          <w:szCs w:val="22"/>
          <w:lang w:val="en-US" w:eastAsia="en-US"/>
        </w:rPr>
        <w:t xml:space="preserve"> aims to efficiently match individuals with their ideal homes, saving them time, effort, and stress throughout the housing market journey. This document serves as the cornerstone of </w:t>
      </w:r>
      <w:proofErr w:type="spellStart"/>
      <w:r w:rsidRPr="009A5D6A">
        <w:rPr>
          <w:rFonts w:asciiTheme="minorHAnsi" w:eastAsiaTheme="minorHAnsi" w:hAnsiTheme="minorHAnsi" w:cstheme="minorBidi"/>
          <w:color w:val="595959" w:themeColor="text1" w:themeTint="A6"/>
          <w:szCs w:val="22"/>
          <w:lang w:val="en-US" w:eastAsia="en-US"/>
        </w:rPr>
        <w:t>NestFinder's</w:t>
      </w:r>
      <w:proofErr w:type="spellEnd"/>
      <w:r w:rsidRPr="009A5D6A">
        <w:rPr>
          <w:rFonts w:asciiTheme="minorHAnsi" w:eastAsiaTheme="minorHAnsi" w:hAnsiTheme="minorHAnsi" w:cstheme="minorBidi"/>
          <w:color w:val="595959" w:themeColor="text1" w:themeTint="A6"/>
          <w:szCs w:val="22"/>
          <w:lang w:val="en-US" w:eastAsia="en-US"/>
        </w:rPr>
        <w:t xml:space="preserve"> technical development, outlining the essential components, functionalities, and implementation roadmap for bringing this innovative platform to life.</w:t>
      </w:r>
    </w:p>
    <w:p w14:paraId="0262DCEF" w14:textId="77777777" w:rsidR="009A5D6A" w:rsidRPr="009A5D6A" w:rsidRDefault="009A5D6A" w:rsidP="009A5D6A">
      <w:pPr>
        <w:pStyle w:val="NormalWeb"/>
        <w:shd w:val="clear" w:color="auto" w:fill="FFFFFF"/>
        <w:spacing w:before="360" w:beforeAutospacing="0" w:after="360" w:afterAutospacing="0"/>
        <w:rPr>
          <w:rFonts w:asciiTheme="minorHAnsi" w:eastAsiaTheme="minorHAnsi" w:hAnsiTheme="minorHAnsi" w:cstheme="minorBidi"/>
          <w:color w:val="595959" w:themeColor="text1" w:themeTint="A6"/>
          <w:szCs w:val="22"/>
          <w:lang w:val="en-US" w:eastAsia="en-US"/>
        </w:rPr>
      </w:pPr>
      <w:r w:rsidRPr="009A5D6A">
        <w:rPr>
          <w:rFonts w:asciiTheme="minorHAnsi" w:eastAsiaTheme="minorHAnsi" w:hAnsiTheme="minorHAnsi" w:cstheme="minorBidi"/>
          <w:color w:val="595959" w:themeColor="text1" w:themeTint="A6"/>
          <w:szCs w:val="22"/>
          <w:lang w:val="en-US" w:eastAsia="en-US"/>
        </w:rPr>
        <w:t xml:space="preserve">The document is primarily targeted towards developers, architects, and technical stakeholders involved in building and launching </w:t>
      </w:r>
      <w:proofErr w:type="spellStart"/>
      <w:r w:rsidRPr="009A5D6A">
        <w:rPr>
          <w:rFonts w:asciiTheme="minorHAnsi" w:eastAsiaTheme="minorHAnsi" w:hAnsiTheme="minorHAnsi" w:cstheme="minorBidi"/>
          <w:color w:val="595959" w:themeColor="text1" w:themeTint="A6"/>
          <w:szCs w:val="22"/>
          <w:lang w:val="en-US" w:eastAsia="en-US"/>
        </w:rPr>
        <w:t>NestFinder</w:t>
      </w:r>
      <w:proofErr w:type="spellEnd"/>
      <w:r w:rsidRPr="009A5D6A">
        <w:rPr>
          <w:rFonts w:asciiTheme="minorHAnsi" w:eastAsiaTheme="minorHAnsi" w:hAnsiTheme="minorHAnsi" w:cstheme="minorBidi"/>
          <w:color w:val="595959" w:themeColor="text1" w:themeTint="A6"/>
          <w:szCs w:val="22"/>
          <w:lang w:val="en-US" w:eastAsia="en-US"/>
        </w:rPr>
        <w:t>. It provides a comprehensive overview of the project, encompassing its architecture, database design, APIs, AI integration, and key implementation stages. This document aims to guide the development team, ensuring clarity, coherence, and efficient collaboration throughout the project's lifecycle.</w:t>
      </w:r>
    </w:p>
    <w:p w14:paraId="25C27339" w14:textId="77777777" w:rsidR="009A5D6A" w:rsidRPr="009A5D6A" w:rsidRDefault="009A5D6A" w:rsidP="009A5D6A">
      <w:pPr>
        <w:pStyle w:val="NormalWeb"/>
        <w:shd w:val="clear" w:color="auto" w:fill="FFFFFF"/>
        <w:spacing w:before="360" w:beforeAutospacing="0" w:after="360" w:afterAutospacing="0"/>
        <w:rPr>
          <w:rFonts w:asciiTheme="minorHAnsi" w:eastAsiaTheme="minorHAnsi" w:hAnsiTheme="minorHAnsi" w:cstheme="minorBidi"/>
          <w:color w:val="595959" w:themeColor="text1" w:themeTint="A6"/>
          <w:szCs w:val="22"/>
          <w:lang w:val="en-US" w:eastAsia="en-US"/>
        </w:rPr>
      </w:pPr>
      <w:r w:rsidRPr="009A5D6A">
        <w:rPr>
          <w:rFonts w:asciiTheme="minorHAnsi" w:eastAsiaTheme="minorHAnsi" w:hAnsiTheme="minorHAnsi" w:cstheme="minorBidi"/>
          <w:color w:val="595959" w:themeColor="text1" w:themeTint="A6"/>
          <w:szCs w:val="22"/>
          <w:lang w:val="en-US" w:eastAsia="en-US"/>
        </w:rPr>
        <w:t>Beyond serving as a technical roadmap, this document also fosters transparency and communication with other stakeholders, including investors, product managers, and even future users. By articulating the underlying technology and architecture, this document lays the foundation for building a robust, scalable, and user-centric platform that revolutionizes the online property search landscape.</w:t>
      </w:r>
    </w:p>
    <w:p w14:paraId="2FCB269B" w14:textId="77777777" w:rsidR="009A5D6A" w:rsidRPr="009A5D6A" w:rsidRDefault="009A5D6A" w:rsidP="009A5D6A">
      <w:pPr>
        <w:pStyle w:val="NormalWeb"/>
        <w:shd w:val="clear" w:color="auto" w:fill="FFFFFF"/>
        <w:spacing w:before="360" w:beforeAutospacing="0" w:after="360" w:afterAutospacing="0"/>
        <w:rPr>
          <w:rFonts w:asciiTheme="minorHAnsi" w:eastAsiaTheme="minorHAnsi" w:hAnsiTheme="minorHAnsi" w:cstheme="minorBidi"/>
          <w:color w:val="595959" w:themeColor="text1" w:themeTint="A6"/>
          <w:szCs w:val="22"/>
          <w:lang w:val="en-US" w:eastAsia="en-US"/>
        </w:rPr>
      </w:pPr>
      <w:r w:rsidRPr="009A5D6A">
        <w:rPr>
          <w:rFonts w:asciiTheme="minorHAnsi" w:eastAsiaTheme="minorHAnsi" w:hAnsiTheme="minorHAnsi" w:cstheme="minorBidi"/>
          <w:color w:val="595959" w:themeColor="text1" w:themeTint="A6"/>
          <w:szCs w:val="22"/>
          <w:lang w:val="en-US" w:eastAsia="en-US"/>
        </w:rPr>
        <w:t xml:space="preserve">With thorough planning, efficient implementation, and continuous improvement, </w:t>
      </w:r>
      <w:proofErr w:type="spellStart"/>
      <w:r w:rsidRPr="009A5D6A">
        <w:rPr>
          <w:rFonts w:asciiTheme="minorHAnsi" w:eastAsiaTheme="minorHAnsi" w:hAnsiTheme="minorHAnsi" w:cstheme="minorBidi"/>
          <w:color w:val="595959" w:themeColor="text1" w:themeTint="A6"/>
          <w:szCs w:val="22"/>
          <w:lang w:val="en-US" w:eastAsia="en-US"/>
        </w:rPr>
        <w:t>NestFinder</w:t>
      </w:r>
      <w:proofErr w:type="spellEnd"/>
      <w:r w:rsidRPr="009A5D6A">
        <w:rPr>
          <w:rFonts w:asciiTheme="minorHAnsi" w:eastAsiaTheme="minorHAnsi" w:hAnsiTheme="minorHAnsi" w:cstheme="minorBidi"/>
          <w:color w:val="595959" w:themeColor="text1" w:themeTint="A6"/>
          <w:szCs w:val="22"/>
          <w:lang w:val="en-US" w:eastAsia="en-US"/>
        </w:rPr>
        <w:t xml:space="preserve"> has the potential to become the gold standard for property search, empowering individuals to navigate the housing market with confidence and ease.</w:t>
      </w:r>
    </w:p>
    <w:p w14:paraId="1F94CB12" w14:textId="77777777" w:rsidR="009A5D6A" w:rsidRPr="009A5D6A" w:rsidRDefault="009A5D6A" w:rsidP="009A5D6A">
      <w:pPr>
        <w:pStyle w:val="NormalWeb"/>
        <w:shd w:val="clear" w:color="auto" w:fill="FFFFFF"/>
        <w:spacing w:before="360" w:beforeAutospacing="0" w:after="360" w:afterAutospacing="0"/>
        <w:rPr>
          <w:rFonts w:asciiTheme="minorHAnsi" w:eastAsiaTheme="minorHAnsi" w:hAnsiTheme="minorHAnsi" w:cstheme="minorBidi"/>
          <w:color w:val="595959" w:themeColor="text1" w:themeTint="A6"/>
          <w:szCs w:val="22"/>
          <w:lang w:val="en-US" w:eastAsia="en-US"/>
        </w:rPr>
      </w:pPr>
      <w:r w:rsidRPr="009A5D6A">
        <w:rPr>
          <w:rFonts w:asciiTheme="minorHAnsi" w:eastAsiaTheme="minorHAnsi" w:hAnsiTheme="minorHAnsi" w:cstheme="minorBidi"/>
          <w:color w:val="595959" w:themeColor="text1" w:themeTint="A6"/>
          <w:szCs w:val="22"/>
          <w:lang w:val="en-US" w:eastAsia="en-US"/>
        </w:rPr>
        <w:t xml:space="preserve">This introductory section sets the stage for the detailed technical information that follows, highlighting the importance of this document while establishing its intended audience and broader impact. Feel free to customize and expand upon this intro to further reflect the specific context and objectives of your </w:t>
      </w:r>
      <w:proofErr w:type="spellStart"/>
      <w:r w:rsidRPr="009A5D6A">
        <w:rPr>
          <w:rFonts w:asciiTheme="minorHAnsi" w:eastAsiaTheme="minorHAnsi" w:hAnsiTheme="minorHAnsi" w:cstheme="minorBidi"/>
          <w:color w:val="595959" w:themeColor="text1" w:themeTint="A6"/>
          <w:szCs w:val="22"/>
          <w:lang w:val="en-US" w:eastAsia="en-US"/>
        </w:rPr>
        <w:t>NestFinder</w:t>
      </w:r>
      <w:proofErr w:type="spellEnd"/>
      <w:r w:rsidRPr="009A5D6A">
        <w:rPr>
          <w:rFonts w:asciiTheme="minorHAnsi" w:eastAsiaTheme="minorHAnsi" w:hAnsiTheme="minorHAnsi" w:cstheme="minorBidi"/>
          <w:color w:val="595959" w:themeColor="text1" w:themeTint="A6"/>
          <w:szCs w:val="22"/>
          <w:lang w:val="en-US" w:eastAsia="en-US"/>
        </w:rPr>
        <w:t xml:space="preserve"> project.</w:t>
      </w:r>
    </w:p>
    <w:p w14:paraId="6DD62664" w14:textId="77777777" w:rsidR="009A5D6A" w:rsidRPr="00E237E8" w:rsidRDefault="009A5D6A" w:rsidP="0003123C">
      <w:pPr>
        <w:sectPr w:rsidR="009A5D6A" w:rsidRPr="00E237E8" w:rsidSect="00AC4859">
          <w:headerReference w:type="default" r:id="rId15"/>
          <w:pgSz w:w="12240" w:h="15840" w:code="1"/>
          <w:pgMar w:top="2160" w:right="1080" w:bottom="720" w:left="1080" w:header="648" w:footer="432" w:gutter="0"/>
          <w:cols w:space="708"/>
          <w:docGrid w:linePitch="360"/>
        </w:sectPr>
      </w:pPr>
    </w:p>
    <w:p w14:paraId="4B8BCC41" w14:textId="39D78BC2" w:rsidR="00D27AF8" w:rsidRPr="00E237E8" w:rsidRDefault="00185405" w:rsidP="00185405">
      <w:pPr>
        <w:pStyle w:val="Heading1"/>
        <w:numPr>
          <w:ilvl w:val="0"/>
          <w:numId w:val="40"/>
        </w:numPr>
      </w:pPr>
      <w:bookmarkStart w:id="1" w:name="_Toc155284812"/>
      <w:r>
        <w:lastRenderedPageBreak/>
        <w:t>Technology Stack</w:t>
      </w:r>
      <w:bookmarkEnd w:id="1"/>
    </w:p>
    <w:p w14:paraId="56D49D7E" w14:textId="77777777" w:rsidR="00185405" w:rsidRPr="00185405" w:rsidRDefault="00185405" w:rsidP="00185405">
      <w:pPr>
        <w:numPr>
          <w:ilvl w:val="0"/>
          <w:numId w:val="39"/>
        </w:numPr>
        <w:shd w:val="clear" w:color="auto" w:fill="FFFFFF"/>
        <w:spacing w:before="100" w:beforeAutospacing="1" w:after="150" w:line="240" w:lineRule="auto"/>
      </w:pPr>
      <w:r w:rsidRPr="00185405">
        <w:t>Programming Language: C#</w:t>
      </w:r>
    </w:p>
    <w:p w14:paraId="35AABD6C" w14:textId="77777777" w:rsidR="00185405" w:rsidRPr="00185405" w:rsidRDefault="00185405" w:rsidP="00185405">
      <w:pPr>
        <w:numPr>
          <w:ilvl w:val="0"/>
          <w:numId w:val="39"/>
        </w:numPr>
        <w:shd w:val="clear" w:color="auto" w:fill="FFFFFF"/>
        <w:spacing w:before="100" w:beforeAutospacing="1" w:after="150" w:line="240" w:lineRule="auto"/>
      </w:pPr>
      <w:r w:rsidRPr="00185405">
        <w:t>Web Framework: ASP.NET Core (lightweight, cross-platform, and performant)</w:t>
      </w:r>
    </w:p>
    <w:p w14:paraId="7231991F" w14:textId="66BBF921" w:rsidR="00185405" w:rsidRPr="00185405" w:rsidRDefault="00185405" w:rsidP="00185405">
      <w:pPr>
        <w:numPr>
          <w:ilvl w:val="0"/>
          <w:numId w:val="39"/>
        </w:numPr>
        <w:shd w:val="clear" w:color="auto" w:fill="FFFFFF"/>
        <w:spacing w:before="100" w:beforeAutospacing="1" w:after="150" w:line="240" w:lineRule="auto"/>
      </w:pPr>
      <w:r w:rsidRPr="00185405">
        <w:t>Database: SQL</w:t>
      </w:r>
      <w:r>
        <w:t xml:space="preserve"> Server</w:t>
      </w:r>
      <w:r w:rsidRPr="00185405">
        <w:t xml:space="preserve"> (reliable, feature-rich relational database)</w:t>
      </w:r>
    </w:p>
    <w:p w14:paraId="73CC1FA3" w14:textId="6021229B" w:rsidR="00185405" w:rsidRPr="00185405" w:rsidRDefault="00185405" w:rsidP="00185405">
      <w:pPr>
        <w:numPr>
          <w:ilvl w:val="0"/>
          <w:numId w:val="39"/>
        </w:numPr>
        <w:shd w:val="clear" w:color="auto" w:fill="FFFFFF"/>
        <w:spacing w:before="100" w:beforeAutospacing="1" w:after="150" w:line="240" w:lineRule="auto"/>
      </w:pPr>
      <w:r w:rsidRPr="00185405">
        <w:t>Cloud Platform: </w:t>
      </w:r>
      <w:r>
        <w:t>Azure</w:t>
      </w:r>
      <w:r w:rsidRPr="00185405">
        <w:t xml:space="preserve"> (for scalability and infrastructure needs)</w:t>
      </w:r>
    </w:p>
    <w:p w14:paraId="78E6A746" w14:textId="77777777" w:rsidR="00185405" w:rsidRPr="00185405" w:rsidRDefault="00185405" w:rsidP="00185405">
      <w:pPr>
        <w:numPr>
          <w:ilvl w:val="0"/>
          <w:numId w:val="39"/>
        </w:numPr>
        <w:shd w:val="clear" w:color="auto" w:fill="FFFFFF"/>
        <w:spacing w:before="100" w:beforeAutospacing="1" w:after="150" w:line="240" w:lineRule="auto"/>
      </w:pPr>
      <w:r w:rsidRPr="00185405">
        <w:t>Frontend Framework: React (for dynamic and interactive user interfaces)</w:t>
      </w:r>
    </w:p>
    <w:p w14:paraId="43AC1A65" w14:textId="77777777" w:rsidR="00185405" w:rsidRPr="00185405" w:rsidRDefault="00185405" w:rsidP="00185405">
      <w:pPr>
        <w:numPr>
          <w:ilvl w:val="0"/>
          <w:numId w:val="39"/>
        </w:numPr>
        <w:shd w:val="clear" w:color="auto" w:fill="FFFFFF"/>
        <w:spacing w:before="100" w:beforeAutospacing="1" w:after="150" w:line="240" w:lineRule="auto"/>
      </w:pPr>
      <w:r w:rsidRPr="00185405">
        <w:t>AI and Machine Learning: ML.NET (open-source framework for .NET developers)</w:t>
      </w:r>
    </w:p>
    <w:p w14:paraId="3C7D792C" w14:textId="77777777" w:rsidR="00185405" w:rsidRPr="00185405" w:rsidRDefault="00185405" w:rsidP="00185405">
      <w:pPr>
        <w:numPr>
          <w:ilvl w:val="0"/>
          <w:numId w:val="39"/>
        </w:numPr>
        <w:shd w:val="clear" w:color="auto" w:fill="FFFFFF"/>
        <w:spacing w:before="100" w:beforeAutospacing="1" w:after="150" w:line="240" w:lineRule="auto"/>
      </w:pPr>
      <w:r w:rsidRPr="00185405">
        <w:t>Additional Tools:</w:t>
      </w:r>
    </w:p>
    <w:p w14:paraId="349E56B7" w14:textId="254783DD" w:rsidR="00185405" w:rsidRPr="00185405" w:rsidRDefault="00185405" w:rsidP="00185405">
      <w:pPr>
        <w:numPr>
          <w:ilvl w:val="1"/>
          <w:numId w:val="39"/>
        </w:numPr>
        <w:shd w:val="clear" w:color="auto" w:fill="FFFFFF"/>
        <w:spacing w:before="100" w:beforeAutospacing="1" w:after="150" w:line="240" w:lineRule="auto"/>
      </w:pPr>
      <w:r w:rsidRPr="00185405">
        <w:t>Elasticsearch</w:t>
      </w:r>
      <w:r>
        <w:t>/</w:t>
      </w:r>
      <w:proofErr w:type="spellStart"/>
      <w:r>
        <w:t>Solr</w:t>
      </w:r>
      <w:proofErr w:type="spellEnd"/>
      <w:r w:rsidRPr="00185405">
        <w:t xml:space="preserve"> (for search functionality)</w:t>
      </w:r>
    </w:p>
    <w:p w14:paraId="39717A21" w14:textId="77777777" w:rsidR="00185405" w:rsidRPr="00185405" w:rsidRDefault="00185405" w:rsidP="00185405">
      <w:pPr>
        <w:numPr>
          <w:ilvl w:val="1"/>
          <w:numId w:val="39"/>
        </w:numPr>
        <w:shd w:val="clear" w:color="auto" w:fill="FFFFFF"/>
        <w:spacing w:before="100" w:beforeAutospacing="1" w:after="150" w:line="240" w:lineRule="auto"/>
      </w:pPr>
      <w:r w:rsidRPr="00185405">
        <w:t>Twilio (for communication features)</w:t>
      </w:r>
    </w:p>
    <w:p w14:paraId="5167210C" w14:textId="77777777" w:rsidR="00185405" w:rsidRPr="00185405" w:rsidRDefault="00185405" w:rsidP="00185405">
      <w:pPr>
        <w:numPr>
          <w:ilvl w:val="1"/>
          <w:numId w:val="39"/>
        </w:numPr>
        <w:shd w:val="clear" w:color="auto" w:fill="FFFFFF"/>
        <w:spacing w:before="100" w:beforeAutospacing="1" w:after="150" w:line="240" w:lineRule="auto"/>
      </w:pPr>
      <w:r w:rsidRPr="00185405">
        <w:t>Stripe or PayPal (for payment integration)</w:t>
      </w:r>
    </w:p>
    <w:p w14:paraId="6D9CFDFB" w14:textId="77777777" w:rsidR="00D27AF8" w:rsidRPr="00E237E8" w:rsidRDefault="00D27AF8" w:rsidP="00D27AF8"/>
    <w:p w14:paraId="3AC8844A" w14:textId="77777777" w:rsidR="00D27AF8" w:rsidRPr="00E237E8" w:rsidRDefault="00D27AF8" w:rsidP="00D27AF8">
      <w:pPr>
        <w:sectPr w:rsidR="00D27AF8" w:rsidRPr="00E237E8" w:rsidSect="00AC4859">
          <w:pgSz w:w="12240" w:h="15840" w:code="1"/>
          <w:pgMar w:top="2160" w:right="1080" w:bottom="720" w:left="1080" w:header="648" w:footer="432" w:gutter="0"/>
          <w:cols w:space="708"/>
          <w:docGrid w:linePitch="360"/>
        </w:sectPr>
      </w:pPr>
    </w:p>
    <w:bookmarkStart w:id="2" w:name="_Toc155284813" w:displacedByCustomXml="next"/>
    <w:sdt>
      <w:sdtPr>
        <w:id w:val="1182855387"/>
        <w:placeholder>
          <w:docPart w:val="33299FA586E54DD6BF3E4CCB553BA237"/>
        </w:placeholder>
        <w:temporary/>
        <w:showingPlcHdr/>
        <w15:appearance w15:val="hidden"/>
      </w:sdtPr>
      <w:sdtContent>
        <w:p w14:paraId="3987D955" w14:textId="77777777" w:rsidR="00D27AF8" w:rsidRPr="00E237E8" w:rsidRDefault="00347AF5" w:rsidP="00185405">
          <w:pPr>
            <w:pStyle w:val="Heading1"/>
            <w:numPr>
              <w:ilvl w:val="0"/>
              <w:numId w:val="40"/>
            </w:numPr>
            <w:ind w:left="0" w:firstLine="0"/>
          </w:pPr>
          <w:r w:rsidRPr="00E237E8">
            <w:t>Market Analysis</w:t>
          </w:r>
        </w:p>
      </w:sdtContent>
    </w:sdt>
    <w:bookmarkEnd w:id="2" w:displacedByCustomXml="prev"/>
    <w:p w14:paraId="1100FB45" w14:textId="6888B320" w:rsidR="009A5D6A" w:rsidRPr="009A5D6A" w:rsidRDefault="009A5D6A" w:rsidP="009A5D6A">
      <w:pPr>
        <w:shd w:val="clear" w:color="auto" w:fill="FFFFFF"/>
        <w:spacing w:before="360" w:after="360" w:line="240" w:lineRule="auto"/>
      </w:pPr>
      <w:r w:rsidRPr="009A5D6A">
        <w:t xml:space="preserve">This analysis dives deep into the potential of </w:t>
      </w:r>
      <w:proofErr w:type="spellStart"/>
      <w:r w:rsidRPr="009A5D6A">
        <w:t>NestFinder</w:t>
      </w:r>
      <w:proofErr w:type="spellEnd"/>
      <w:r w:rsidRPr="009A5D6A">
        <w:t xml:space="preserve"> in the Australian and Indian property </w:t>
      </w:r>
    </w:p>
    <w:p w14:paraId="6DB43BDD" w14:textId="77777777" w:rsidR="009A5D6A" w:rsidRPr="009A5D6A" w:rsidRDefault="009A5D6A" w:rsidP="009A5D6A">
      <w:pPr>
        <w:shd w:val="clear" w:color="auto" w:fill="FFFFFF"/>
        <w:spacing w:before="360" w:after="360" w:line="240" w:lineRule="auto"/>
        <w:rPr>
          <w:rFonts w:ascii="Arial" w:eastAsia="Times New Roman" w:hAnsi="Arial" w:cs="Arial"/>
          <w:color w:val="1F1F1F"/>
          <w:szCs w:val="24"/>
          <w:lang w:val="en-AU" w:eastAsia="en-AU"/>
        </w:rPr>
      </w:pPr>
    </w:p>
    <w:p w14:paraId="36697729" w14:textId="77777777" w:rsidR="009A5D6A" w:rsidRPr="009A5D6A" w:rsidRDefault="009A5D6A" w:rsidP="009A5D6A">
      <w:pPr>
        <w:shd w:val="clear" w:color="auto" w:fill="FFFFFF"/>
        <w:spacing w:before="360" w:after="360" w:line="240" w:lineRule="auto"/>
      </w:pPr>
      <w:r w:rsidRPr="009A5D6A">
        <w:t>Australia:</w:t>
      </w:r>
    </w:p>
    <w:p w14:paraId="070D2CB3" w14:textId="77777777" w:rsidR="009A5D6A" w:rsidRPr="009A5D6A" w:rsidRDefault="009A5D6A" w:rsidP="009A5D6A">
      <w:pPr>
        <w:shd w:val="clear" w:color="auto" w:fill="FFFFFF"/>
        <w:spacing w:before="360" w:after="360" w:line="240" w:lineRule="auto"/>
      </w:pPr>
      <w:r w:rsidRPr="009A5D6A">
        <w:t>Demographics: 67% of internet users access online property search platforms. Millennials and Gen Z are the largest demographics, with over 70% using online platforms.</w:t>
      </w:r>
    </w:p>
    <w:p w14:paraId="1F788979" w14:textId="77777777" w:rsidR="009A5D6A" w:rsidRPr="009A5D6A" w:rsidRDefault="009A5D6A" w:rsidP="009A5D6A">
      <w:pPr>
        <w:shd w:val="clear" w:color="auto" w:fill="FFFFFF"/>
        <w:spacing w:before="360" w:after="360" w:line="240" w:lineRule="auto"/>
      </w:pPr>
      <w:r w:rsidRPr="009A5D6A">
        <w:t>Property Trends: Median house price: $981,770. Rental vacancy rate: 1.4%. Growing demand for sustainable and smart homes.</w:t>
      </w:r>
    </w:p>
    <w:p w14:paraId="6E3EB481" w14:textId="77777777" w:rsidR="009A5D6A" w:rsidRPr="009A5D6A" w:rsidRDefault="009A5D6A" w:rsidP="009A5D6A">
      <w:pPr>
        <w:shd w:val="clear" w:color="auto" w:fill="FFFFFF"/>
        <w:spacing w:before="360" w:after="360" w:line="240" w:lineRule="auto"/>
      </w:pPr>
      <w:r w:rsidRPr="009A5D6A">
        <w:t>Online Search Habits: Google dominates search engine use with 95% market share. Mobile device usage for property search exceeds 75%.</w:t>
      </w:r>
    </w:p>
    <w:p w14:paraId="741E647F" w14:textId="769FB8FD" w:rsidR="009A5D6A" w:rsidRDefault="009A5D6A" w:rsidP="009A5D6A">
      <w:pPr>
        <w:shd w:val="clear" w:color="auto" w:fill="FFFFFF"/>
        <w:spacing w:before="360" w:after="360" w:line="240" w:lineRule="auto"/>
      </w:pPr>
      <w:r w:rsidRPr="009A5D6A">
        <w:t>Technology Adoption: High smartphone penetration (95%) and internet access (92%).</w:t>
      </w:r>
    </w:p>
    <w:p w14:paraId="7E936673" w14:textId="77777777" w:rsidR="00DB6C8E" w:rsidRDefault="00DB6C8E" w:rsidP="009A5D6A">
      <w:pPr>
        <w:shd w:val="clear" w:color="auto" w:fill="FFFFFF"/>
        <w:spacing w:before="360" w:after="360" w:line="240" w:lineRule="auto"/>
      </w:pPr>
    </w:p>
    <w:p w14:paraId="068374C7" w14:textId="77777777" w:rsidR="00DB6C8E" w:rsidRDefault="00DB6C8E" w:rsidP="00DB6C8E">
      <w:pPr>
        <w:pStyle w:val="Heading2"/>
        <w:shd w:val="clear" w:color="auto" w:fill="FFFFFF"/>
        <w:spacing w:before="60" w:after="60"/>
        <w:rPr>
          <w:rFonts w:ascii="Arial" w:hAnsi="Arial" w:cs="Arial"/>
          <w:b w:val="0"/>
          <w:color w:val="1F1F1F"/>
          <w:sz w:val="36"/>
        </w:rPr>
      </w:pPr>
      <w:r>
        <w:rPr>
          <w:rFonts w:ascii="Arial" w:hAnsi="Arial" w:cs="Arial"/>
          <w:b w:val="0"/>
          <w:bCs/>
          <w:color w:val="1F1F1F"/>
        </w:rPr>
        <w:t>Online Property Market Analysis and Research: Australia vs. India</w:t>
      </w:r>
    </w:p>
    <w:p w14:paraId="7C23ABCA" w14:textId="77777777" w:rsidR="00DB6C8E" w:rsidRDefault="00DB6C8E" w:rsidP="00DB6C8E">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Australian Property Market:</w:t>
      </w:r>
    </w:p>
    <w:p w14:paraId="7F8258BE" w14:textId="77777777" w:rsidR="00DB6C8E" w:rsidRDefault="00DB6C8E" w:rsidP="00DB6C8E">
      <w:pPr>
        <w:numPr>
          <w:ilvl w:val="0"/>
          <w:numId w:val="42"/>
        </w:numPr>
        <w:shd w:val="clear" w:color="auto" w:fill="FFFFFF"/>
        <w:spacing w:before="100" w:beforeAutospacing="1" w:after="150" w:line="240" w:lineRule="auto"/>
        <w:rPr>
          <w:rFonts w:ascii="Arial" w:hAnsi="Arial" w:cs="Arial"/>
          <w:color w:val="1F1F1F"/>
        </w:rPr>
      </w:pPr>
      <w:r>
        <w:rPr>
          <w:rStyle w:val="Strong"/>
          <w:rFonts w:ascii="Arial" w:hAnsi="Arial" w:cs="Arial"/>
          <w:b w:val="0"/>
          <w:bCs w:val="0"/>
          <w:color w:val="1F1F1F"/>
        </w:rPr>
        <w:t>Current Trends:</w:t>
      </w:r>
      <w:r>
        <w:rPr>
          <w:rFonts w:ascii="Arial" w:hAnsi="Arial" w:cs="Arial"/>
          <w:color w:val="1F1F1F"/>
        </w:rPr>
        <w:t> The Australian property market has experienced moderate growth in 2023, with house prices rising by about 3.5% nationally. However, there are significant variations across regions, with some cities like Sydney and Melbourne witnessing a slight decline, while others like Brisbane and Perth remain buoyant.</w:t>
      </w:r>
    </w:p>
    <w:p w14:paraId="469374AC" w14:textId="77777777" w:rsidR="00DB6C8E" w:rsidRDefault="00DB6C8E" w:rsidP="00DB6C8E">
      <w:pPr>
        <w:numPr>
          <w:ilvl w:val="0"/>
          <w:numId w:val="42"/>
        </w:numPr>
        <w:shd w:val="clear" w:color="auto" w:fill="FFFFFF"/>
        <w:spacing w:before="100" w:beforeAutospacing="1" w:after="150" w:line="240" w:lineRule="auto"/>
        <w:rPr>
          <w:rFonts w:ascii="Arial" w:hAnsi="Arial" w:cs="Arial"/>
          <w:color w:val="1F1F1F"/>
        </w:rPr>
      </w:pPr>
      <w:r>
        <w:rPr>
          <w:rStyle w:val="Strong"/>
          <w:rFonts w:ascii="Arial" w:hAnsi="Arial" w:cs="Arial"/>
          <w:b w:val="0"/>
          <w:bCs w:val="0"/>
          <w:color w:val="1F1F1F"/>
        </w:rPr>
        <w:t>Key drivers:</w:t>
      </w:r>
      <w:r>
        <w:rPr>
          <w:rFonts w:ascii="Arial" w:hAnsi="Arial" w:cs="Arial"/>
          <w:color w:val="1F1F1F"/>
        </w:rPr>
        <w:t> Strong economic growth, low interest rates, and population increase are major drivers of the market. However, affordability concerns and government measures to cool down the market are also playing a role.</w:t>
      </w:r>
    </w:p>
    <w:p w14:paraId="21EFC9DF" w14:textId="77777777" w:rsidR="00DB6C8E" w:rsidRDefault="00DB6C8E" w:rsidP="00DB6C8E">
      <w:pPr>
        <w:numPr>
          <w:ilvl w:val="0"/>
          <w:numId w:val="42"/>
        </w:numPr>
        <w:shd w:val="clear" w:color="auto" w:fill="FFFFFF"/>
        <w:spacing w:before="100" w:beforeAutospacing="1" w:after="150" w:line="240" w:lineRule="auto"/>
        <w:rPr>
          <w:rFonts w:ascii="Arial" w:hAnsi="Arial" w:cs="Arial"/>
          <w:color w:val="1F1F1F"/>
        </w:rPr>
      </w:pPr>
      <w:r>
        <w:rPr>
          <w:rStyle w:val="Strong"/>
          <w:rFonts w:ascii="Arial" w:hAnsi="Arial" w:cs="Arial"/>
          <w:b w:val="0"/>
          <w:bCs w:val="0"/>
          <w:color w:val="1F1F1F"/>
        </w:rPr>
        <w:t>Future Demand:</w:t>
      </w:r>
      <w:r>
        <w:rPr>
          <w:rFonts w:ascii="Arial" w:hAnsi="Arial" w:cs="Arial"/>
          <w:color w:val="1F1F1F"/>
        </w:rPr>
        <w:t> Forecasts suggest continued moderate growth in the coming years, with regional variations persisting. The affordability issue might dampen demand in major cities, while smaller cities and regional areas could see stronger growth.</w:t>
      </w:r>
    </w:p>
    <w:p w14:paraId="07202C42" w14:textId="77777777" w:rsidR="00DB6C8E" w:rsidRDefault="00DB6C8E" w:rsidP="00DB6C8E">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Indian Property Market:</w:t>
      </w:r>
    </w:p>
    <w:p w14:paraId="784E94F3" w14:textId="77777777" w:rsidR="00DB6C8E" w:rsidRDefault="00DB6C8E" w:rsidP="00DB6C8E">
      <w:pPr>
        <w:numPr>
          <w:ilvl w:val="0"/>
          <w:numId w:val="43"/>
        </w:numPr>
        <w:shd w:val="clear" w:color="auto" w:fill="FFFFFF"/>
        <w:spacing w:before="100" w:beforeAutospacing="1" w:after="150" w:line="240" w:lineRule="auto"/>
        <w:rPr>
          <w:rFonts w:ascii="Arial" w:hAnsi="Arial" w:cs="Arial"/>
          <w:color w:val="1F1F1F"/>
        </w:rPr>
      </w:pPr>
      <w:r>
        <w:rPr>
          <w:rStyle w:val="Strong"/>
          <w:rFonts w:ascii="Arial" w:hAnsi="Arial" w:cs="Arial"/>
          <w:b w:val="0"/>
          <w:bCs w:val="0"/>
          <w:color w:val="1F1F1F"/>
        </w:rPr>
        <w:lastRenderedPageBreak/>
        <w:t>Current Trends:</w:t>
      </w:r>
      <w:r>
        <w:rPr>
          <w:rFonts w:ascii="Arial" w:hAnsi="Arial" w:cs="Arial"/>
          <w:color w:val="1F1F1F"/>
        </w:rPr>
        <w:t> The Indian property market witnessed a revival in 2023 after facing headwinds in previous years. Increased housing affordability due to lower interest rates, government infrastructure initiatives, and a growing urban middle class are fueling demand.</w:t>
      </w:r>
    </w:p>
    <w:p w14:paraId="3D277451" w14:textId="77777777" w:rsidR="00DB6C8E" w:rsidRPr="009A5D6A" w:rsidRDefault="00DB6C8E" w:rsidP="009A5D6A">
      <w:pPr>
        <w:shd w:val="clear" w:color="auto" w:fill="FFFFFF"/>
        <w:spacing w:before="360" w:after="360" w:line="240" w:lineRule="auto"/>
      </w:pPr>
    </w:p>
    <w:p w14:paraId="2BA9728A" w14:textId="08A4950B" w:rsidR="009A5D6A" w:rsidRDefault="009A5D6A" w:rsidP="009A5D6A"/>
    <w:p w14:paraId="39A64381" w14:textId="7654848E" w:rsidR="00E53724" w:rsidRPr="00E237E8" w:rsidRDefault="00E53724" w:rsidP="009A5D6A">
      <w:pPr>
        <w:pStyle w:val="ListBullet"/>
        <w:numPr>
          <w:ilvl w:val="0"/>
          <w:numId w:val="0"/>
        </w:numPr>
        <w:ind w:left="340"/>
      </w:pPr>
    </w:p>
    <w:p w14:paraId="3A7872D2" w14:textId="77777777" w:rsidR="003E78A7" w:rsidRPr="00E237E8" w:rsidRDefault="003E78A7"/>
    <w:tbl>
      <w:tblPr>
        <w:tblW w:w="10080" w:type="dxa"/>
        <w:tblLayout w:type="fixed"/>
        <w:tblCellMar>
          <w:left w:w="115" w:type="dxa"/>
          <w:right w:w="115" w:type="dxa"/>
        </w:tblCellMar>
        <w:tblLook w:val="0600" w:firstRow="0" w:lastRow="0" w:firstColumn="0" w:lastColumn="0" w:noHBand="1" w:noVBand="1"/>
      </w:tblPr>
      <w:tblGrid>
        <w:gridCol w:w="2592"/>
        <w:gridCol w:w="4896"/>
        <w:gridCol w:w="2592"/>
      </w:tblGrid>
      <w:tr w:rsidR="003E78A7" w:rsidRPr="00E237E8" w14:paraId="7731877E" w14:textId="77777777" w:rsidTr="008965F6">
        <w:trPr>
          <w:trHeight w:val="2535"/>
        </w:trPr>
        <w:tc>
          <w:tcPr>
            <w:tcW w:w="2592" w:type="dxa"/>
          </w:tcPr>
          <w:p w14:paraId="30C88593" w14:textId="65B3D2BB" w:rsidR="008965F6" w:rsidRPr="00E237E8" w:rsidRDefault="008965F6" w:rsidP="008965F6">
            <w:pPr>
              <w:pStyle w:val="Graphbullet"/>
            </w:pPr>
          </w:p>
        </w:tc>
        <w:tc>
          <w:tcPr>
            <w:tcW w:w="4896" w:type="dxa"/>
            <w:vMerge w:val="restart"/>
            <w:vAlign w:val="center"/>
          </w:tcPr>
          <w:p w14:paraId="17B935C4" w14:textId="6A01E4CF" w:rsidR="003E78A7" w:rsidRPr="00E237E8" w:rsidRDefault="003E78A7" w:rsidP="008965F6">
            <w:pPr>
              <w:pStyle w:val="ListBullet"/>
              <w:numPr>
                <w:ilvl w:val="0"/>
                <w:numId w:val="0"/>
              </w:numPr>
              <w:jc w:val="center"/>
            </w:pPr>
          </w:p>
        </w:tc>
        <w:tc>
          <w:tcPr>
            <w:tcW w:w="2592" w:type="dxa"/>
          </w:tcPr>
          <w:p w14:paraId="7CCA47CD" w14:textId="3A1C47F9" w:rsidR="008965F6" w:rsidRPr="00E237E8" w:rsidRDefault="008965F6" w:rsidP="008965F6">
            <w:pPr>
              <w:pStyle w:val="Graphbullet2"/>
            </w:pPr>
          </w:p>
        </w:tc>
      </w:tr>
      <w:tr w:rsidR="003E78A7" w:rsidRPr="00E237E8" w14:paraId="7021B947" w14:textId="77777777" w:rsidTr="008965F6">
        <w:trPr>
          <w:trHeight w:val="2535"/>
        </w:trPr>
        <w:tc>
          <w:tcPr>
            <w:tcW w:w="2592" w:type="dxa"/>
          </w:tcPr>
          <w:p w14:paraId="288AD027" w14:textId="57E9797A" w:rsidR="008965F6" w:rsidRPr="00E237E8" w:rsidRDefault="008965F6" w:rsidP="008965F6">
            <w:pPr>
              <w:pStyle w:val="Graphbullet3"/>
            </w:pPr>
          </w:p>
        </w:tc>
        <w:tc>
          <w:tcPr>
            <w:tcW w:w="4896" w:type="dxa"/>
            <w:vMerge/>
          </w:tcPr>
          <w:p w14:paraId="70603C03" w14:textId="77777777" w:rsidR="003E78A7" w:rsidRPr="00E237E8" w:rsidRDefault="003E78A7" w:rsidP="003E78A7">
            <w:pPr>
              <w:pStyle w:val="ListBullet"/>
              <w:numPr>
                <w:ilvl w:val="0"/>
                <w:numId w:val="0"/>
              </w:numPr>
            </w:pPr>
          </w:p>
        </w:tc>
        <w:tc>
          <w:tcPr>
            <w:tcW w:w="2592" w:type="dxa"/>
          </w:tcPr>
          <w:p w14:paraId="695B56E7" w14:textId="3EA8419A" w:rsidR="008965F6" w:rsidRPr="00E237E8" w:rsidRDefault="008965F6" w:rsidP="008965F6">
            <w:pPr>
              <w:pStyle w:val="Graphbullet4"/>
            </w:pPr>
          </w:p>
        </w:tc>
      </w:tr>
    </w:tbl>
    <w:p w14:paraId="58CDBF12" w14:textId="77777777" w:rsidR="003E78A7" w:rsidRPr="00E237E8" w:rsidRDefault="003E78A7" w:rsidP="003E78A7">
      <w:pPr>
        <w:pStyle w:val="ListBullet"/>
        <w:numPr>
          <w:ilvl w:val="0"/>
          <w:numId w:val="0"/>
        </w:numPr>
        <w:ind w:left="340" w:hanging="340"/>
      </w:pPr>
    </w:p>
    <w:p w14:paraId="6827ED21" w14:textId="77777777" w:rsidR="003E78A7" w:rsidRPr="00E237E8" w:rsidRDefault="003E78A7" w:rsidP="003E78A7">
      <w:pPr>
        <w:pStyle w:val="ListBullet"/>
        <w:numPr>
          <w:ilvl w:val="0"/>
          <w:numId w:val="0"/>
        </w:numPr>
        <w:ind w:left="340" w:hanging="340"/>
        <w:sectPr w:rsidR="003E78A7" w:rsidRPr="00E237E8" w:rsidSect="00AC4859">
          <w:pgSz w:w="12240" w:h="15840" w:code="1"/>
          <w:pgMar w:top="2160" w:right="1080" w:bottom="720" w:left="1080" w:header="648" w:footer="432" w:gutter="0"/>
          <w:cols w:space="708"/>
          <w:docGrid w:linePitch="360"/>
        </w:sectPr>
      </w:pPr>
    </w:p>
    <w:bookmarkStart w:id="3" w:name="_Toc155284814" w:displacedByCustomXml="next"/>
    <w:sdt>
      <w:sdtPr>
        <w:id w:val="1143771334"/>
        <w:placeholder>
          <w:docPart w:val="16FD5427C5F34EB9B1978A6801F90E85"/>
        </w:placeholder>
        <w:temporary/>
        <w:showingPlcHdr/>
        <w15:appearance w15:val="hidden"/>
      </w:sdtPr>
      <w:sdtContent>
        <w:p w14:paraId="5EC0F1CA" w14:textId="77777777" w:rsidR="003E78A7" w:rsidRPr="00E237E8" w:rsidRDefault="00347AF5" w:rsidP="00185405">
          <w:pPr>
            <w:pStyle w:val="Heading1"/>
            <w:numPr>
              <w:ilvl w:val="0"/>
              <w:numId w:val="40"/>
            </w:numPr>
            <w:ind w:left="0" w:firstLine="0"/>
          </w:pPr>
          <w:r w:rsidRPr="00E237E8">
            <w:t>Operating Plan</w:t>
          </w:r>
        </w:p>
      </w:sdtContent>
    </w:sdt>
    <w:bookmarkEnd w:id="3" w:displacedByCustomXml="prev"/>
    <w:p w14:paraId="412A5F39" w14:textId="77777777" w:rsidR="00DE65A2" w:rsidRPr="00E237E8" w:rsidRDefault="00DE65A2" w:rsidP="00974DD3">
      <w:pPr>
        <w:spacing w:before="0" w:after="0"/>
        <w:sectPr w:rsidR="00DE65A2" w:rsidRPr="00E237E8" w:rsidSect="00AC4859">
          <w:pgSz w:w="12240" w:h="15840" w:code="1"/>
          <w:pgMar w:top="2160" w:right="1080" w:bottom="720" w:left="1080" w:header="648" w:footer="432" w:gutter="0"/>
          <w:cols w:space="708"/>
          <w:docGrid w:linePitch="360"/>
        </w:sectPr>
      </w:pPr>
    </w:p>
    <w:bookmarkStart w:id="4" w:name="_Toc155284815" w:displacedByCustomXml="next"/>
    <w:sdt>
      <w:sdtPr>
        <w:id w:val="-976210796"/>
        <w:placeholder>
          <w:docPart w:val="51CD2109B8314F5089716BC8DC97EA5B"/>
        </w:placeholder>
        <w:temporary/>
        <w:showingPlcHdr/>
        <w15:appearance w15:val="hidden"/>
      </w:sdtPr>
      <w:sdtContent>
        <w:p w14:paraId="1193D8CA" w14:textId="77777777" w:rsidR="00DE65A2" w:rsidRPr="00E237E8" w:rsidRDefault="00347AF5" w:rsidP="00185405">
          <w:pPr>
            <w:pStyle w:val="Heading1"/>
            <w:numPr>
              <w:ilvl w:val="0"/>
              <w:numId w:val="40"/>
            </w:numPr>
            <w:ind w:left="0" w:firstLine="0"/>
          </w:pPr>
          <w:r w:rsidRPr="00E237E8">
            <w:t>Marketing and Sales Plan</w:t>
          </w:r>
        </w:p>
      </w:sdtContent>
    </w:sdt>
    <w:bookmarkEnd w:id="4" w:displacedByCustomXml="prev"/>
    <w:p w14:paraId="242813AE" w14:textId="77777777" w:rsidR="00026EAE" w:rsidRPr="00E237E8" w:rsidRDefault="00026EAE" w:rsidP="00026EAE">
      <w:pPr>
        <w:pStyle w:val="ListBullet"/>
        <w:numPr>
          <w:ilvl w:val="0"/>
          <w:numId w:val="0"/>
        </w:numPr>
        <w:ind w:left="340" w:hanging="340"/>
      </w:pPr>
    </w:p>
    <w:p w14:paraId="3087C451" w14:textId="77777777" w:rsidR="00026EAE" w:rsidRPr="00E237E8" w:rsidRDefault="00026EAE" w:rsidP="00026EAE">
      <w:pPr>
        <w:pStyle w:val="ListBullet"/>
        <w:numPr>
          <w:ilvl w:val="0"/>
          <w:numId w:val="0"/>
        </w:numPr>
        <w:ind w:left="340" w:hanging="340"/>
        <w:sectPr w:rsidR="00026EAE" w:rsidRPr="00E237E8" w:rsidSect="00AC4859">
          <w:pgSz w:w="12240" w:h="15840" w:code="1"/>
          <w:pgMar w:top="2160" w:right="1080" w:bottom="720" w:left="1080" w:header="648" w:footer="432" w:gutter="0"/>
          <w:cols w:space="708"/>
          <w:docGrid w:linePitch="360"/>
        </w:sectPr>
      </w:pPr>
    </w:p>
    <w:bookmarkStart w:id="5" w:name="_Toc155284816" w:displacedByCustomXml="next"/>
    <w:sdt>
      <w:sdtPr>
        <w:id w:val="-1666310198"/>
        <w:placeholder>
          <w:docPart w:val="CEDEE9878A91459EAA4FFEECB4FDE8EC"/>
        </w:placeholder>
        <w:temporary/>
        <w:showingPlcHdr/>
        <w15:appearance w15:val="hidden"/>
      </w:sdtPr>
      <w:sdtContent>
        <w:p w14:paraId="6383238D" w14:textId="77777777" w:rsidR="00026EAE" w:rsidRPr="00E237E8" w:rsidRDefault="00347AF5" w:rsidP="00185405">
          <w:pPr>
            <w:pStyle w:val="Heading1"/>
            <w:numPr>
              <w:ilvl w:val="0"/>
              <w:numId w:val="40"/>
            </w:numPr>
            <w:ind w:left="0" w:firstLine="0"/>
          </w:pPr>
          <w:r w:rsidRPr="00E237E8">
            <w:t>Financial Plan</w:t>
          </w:r>
        </w:p>
      </w:sdtContent>
    </w:sdt>
    <w:bookmarkEnd w:id="5" w:displacedByCustomXml="prev"/>
    <w:p w14:paraId="551CAD14" w14:textId="77777777" w:rsidR="00B37B3B" w:rsidRPr="00E237E8" w:rsidRDefault="00B37B3B" w:rsidP="00B37B3B">
      <w:pPr>
        <w:pStyle w:val="ListBullet"/>
        <w:numPr>
          <w:ilvl w:val="0"/>
          <w:numId w:val="0"/>
        </w:numPr>
        <w:ind w:left="340" w:hanging="340"/>
        <w:sectPr w:rsidR="00B37B3B" w:rsidRPr="00E237E8" w:rsidSect="00AC4859">
          <w:pgSz w:w="12240" w:h="15840" w:code="1"/>
          <w:pgMar w:top="2160" w:right="1080" w:bottom="720" w:left="1080" w:header="648" w:footer="432" w:gutter="0"/>
          <w:cols w:space="708"/>
          <w:docGrid w:linePitch="360"/>
        </w:sectPr>
      </w:pPr>
    </w:p>
    <w:tbl>
      <w:tblPr>
        <w:tblpPr w:leftFromText="180" w:rightFromText="180" w:vertAnchor="text" w:horzAnchor="margin" w:tblpY="89"/>
        <w:tblW w:w="5000" w:type="pct"/>
        <w:tblCellMar>
          <w:left w:w="115" w:type="dxa"/>
          <w:right w:w="115" w:type="dxa"/>
        </w:tblCellMar>
        <w:tblLook w:val="04A0" w:firstRow="1" w:lastRow="0" w:firstColumn="1" w:lastColumn="0" w:noHBand="0" w:noVBand="1"/>
      </w:tblPr>
      <w:tblGrid>
        <w:gridCol w:w="4554"/>
        <w:gridCol w:w="2276"/>
        <w:gridCol w:w="2276"/>
        <w:gridCol w:w="2276"/>
        <w:gridCol w:w="2298"/>
      </w:tblGrid>
      <w:tr w:rsidR="008F704C" w:rsidRPr="00E237E8" w14:paraId="5DB2970E" w14:textId="77777777" w:rsidTr="008F704C">
        <w:trPr>
          <w:trHeight w:val="312"/>
        </w:trPr>
        <w:sdt>
          <w:sdtPr>
            <w:id w:val="-449472158"/>
            <w:placeholder>
              <w:docPart w:val="2092C39F2140401389015E6615BEC4BF"/>
            </w:placeholder>
            <w:temporary/>
            <w:showingPlcHdr/>
            <w15:appearance w15:val="hidden"/>
          </w:sdtPr>
          <w:sdtContent>
            <w:tc>
              <w:tcPr>
                <w:tcW w:w="5000" w:type="pct"/>
                <w:gridSpan w:val="5"/>
                <w:shd w:val="clear" w:color="auto" w:fill="107082" w:themeFill="accent2"/>
                <w:noWrap/>
                <w:vAlign w:val="center"/>
                <w:hideMark/>
              </w:tcPr>
              <w:p w14:paraId="4828BB9F" w14:textId="77777777" w:rsidR="008F704C" w:rsidRPr="00E237E8" w:rsidRDefault="00A162A9" w:rsidP="00974DD3">
                <w:pPr>
                  <w:pStyle w:val="TableHeadings"/>
                </w:pPr>
                <w:r w:rsidRPr="00E237E8">
                  <w:t>START-UP COSTS</w:t>
                </w:r>
              </w:p>
            </w:tc>
          </w:sdtContent>
        </w:sdt>
      </w:tr>
      <w:tr w:rsidR="008F704C" w:rsidRPr="00E237E8" w14:paraId="0BE16B9B" w14:textId="77777777" w:rsidTr="00974DD3">
        <w:trPr>
          <w:trHeight w:val="312"/>
        </w:trPr>
        <w:sdt>
          <w:sdtPr>
            <w:id w:val="-1826195481"/>
            <w:placeholder>
              <w:docPart w:val="90D01E639FC54B3FA6E6B75C49E8C5FF"/>
            </w:placeholder>
            <w:temporary/>
            <w:showingPlcHdr/>
            <w15:appearance w15:val="hidden"/>
          </w:sdtPr>
          <w:sdtContent>
            <w:tc>
              <w:tcPr>
                <w:tcW w:w="1664" w:type="pct"/>
                <w:shd w:val="clear" w:color="auto" w:fill="auto"/>
                <w:noWrap/>
                <w:vAlign w:val="center"/>
                <w:hideMark/>
              </w:tcPr>
              <w:p w14:paraId="2759DB30" w14:textId="77777777" w:rsidR="008F704C" w:rsidRPr="00E237E8" w:rsidRDefault="00A162A9" w:rsidP="00974DD3">
                <w:pPr>
                  <w:pStyle w:val="TableTextLarge"/>
                </w:pPr>
                <w:r w:rsidRPr="00E237E8">
                  <w:t>Your Office-Based Agency</w:t>
                </w:r>
              </w:p>
            </w:tc>
          </w:sdtContent>
        </w:sdt>
        <w:sdt>
          <w:sdtPr>
            <w:id w:val="1219636841"/>
            <w:placeholder>
              <w:docPart w:val="79324056FF1B478E986D429223ECAA4E"/>
            </w:placeholder>
            <w:temporary/>
            <w:showingPlcHdr/>
            <w15:appearance w15:val="hidden"/>
          </w:sdtPr>
          <w:sdtContent>
            <w:tc>
              <w:tcPr>
                <w:tcW w:w="3336" w:type="pct"/>
                <w:gridSpan w:val="4"/>
                <w:shd w:val="clear" w:color="auto" w:fill="auto"/>
                <w:noWrap/>
                <w:vAlign w:val="center"/>
                <w:hideMark/>
              </w:tcPr>
              <w:p w14:paraId="3D3A97E1" w14:textId="77777777" w:rsidR="008F704C" w:rsidRPr="00E237E8" w:rsidRDefault="009500FA" w:rsidP="00974DD3">
                <w:pPr>
                  <w:pStyle w:val="TableTextLarge"/>
                  <w:jc w:val="right"/>
                </w:pPr>
                <w:r w:rsidRPr="00E237E8">
                  <w:t>January 1, 20xx</w:t>
                </w:r>
              </w:p>
            </w:tc>
          </w:sdtContent>
        </w:sdt>
      </w:tr>
      <w:tr w:rsidR="008F704C" w:rsidRPr="00E237E8" w14:paraId="15EAE083" w14:textId="77777777" w:rsidTr="008F704C">
        <w:trPr>
          <w:trHeight w:val="312"/>
        </w:trPr>
        <w:tc>
          <w:tcPr>
            <w:tcW w:w="1664" w:type="pct"/>
            <w:shd w:val="clear" w:color="auto" w:fill="107082" w:themeFill="accent2"/>
            <w:vAlign w:val="center"/>
            <w:hideMark/>
          </w:tcPr>
          <w:p w14:paraId="61E9DD1E" w14:textId="77777777" w:rsidR="008F704C" w:rsidRPr="00E237E8" w:rsidRDefault="00000000" w:rsidP="00974DD3">
            <w:pPr>
              <w:pStyle w:val="TableHeadings"/>
            </w:pPr>
            <w:sdt>
              <w:sdtPr>
                <w:id w:val="1046951958"/>
                <w:placeholder>
                  <w:docPart w:val="6F9ADBD37F1D4E6C8C7AD99381CF6E95"/>
                </w:placeholder>
                <w:temporary/>
                <w:showingPlcHdr/>
                <w15:appearance w15:val="hidden"/>
              </w:sdtPr>
              <w:sdtContent>
                <w:r w:rsidR="00A162A9" w:rsidRPr="00E237E8">
                  <w:t>COST ITEMS</w:t>
                </w:r>
              </w:sdtContent>
            </w:sdt>
          </w:p>
        </w:tc>
        <w:tc>
          <w:tcPr>
            <w:tcW w:w="832" w:type="pct"/>
            <w:shd w:val="clear" w:color="auto" w:fill="107082" w:themeFill="accent2"/>
            <w:noWrap/>
            <w:vAlign w:val="center"/>
            <w:hideMark/>
          </w:tcPr>
          <w:p w14:paraId="63D4B07F" w14:textId="77777777" w:rsidR="008F704C" w:rsidRPr="00E237E8" w:rsidRDefault="00000000" w:rsidP="00974DD3">
            <w:pPr>
              <w:pStyle w:val="TableHeadings"/>
            </w:pPr>
            <w:sdt>
              <w:sdtPr>
                <w:id w:val="1842581838"/>
                <w:placeholder>
                  <w:docPart w:val="1494AB2007784B589D27A5AF9B1EA5A0"/>
                </w:placeholder>
                <w:temporary/>
                <w:showingPlcHdr/>
                <w15:appearance w15:val="hidden"/>
              </w:sdtPr>
              <w:sdtContent>
                <w:r w:rsidR="00A162A9" w:rsidRPr="00E237E8">
                  <w:t>MONTHS</w:t>
                </w:r>
              </w:sdtContent>
            </w:sdt>
          </w:p>
        </w:tc>
        <w:tc>
          <w:tcPr>
            <w:tcW w:w="832" w:type="pct"/>
            <w:shd w:val="clear" w:color="auto" w:fill="107082" w:themeFill="accent2"/>
            <w:noWrap/>
            <w:vAlign w:val="center"/>
            <w:hideMark/>
          </w:tcPr>
          <w:p w14:paraId="7183E7DA" w14:textId="77777777" w:rsidR="008F704C" w:rsidRPr="00E237E8" w:rsidRDefault="00000000" w:rsidP="00974DD3">
            <w:pPr>
              <w:pStyle w:val="TableHeadings"/>
            </w:pPr>
            <w:sdt>
              <w:sdtPr>
                <w:id w:val="327489404"/>
                <w:placeholder>
                  <w:docPart w:val="3D7DBACAC4084D9F955053B73ABFB074"/>
                </w:placeholder>
                <w:temporary/>
                <w:showingPlcHdr/>
                <w15:appearance w15:val="hidden"/>
              </w:sdtPr>
              <w:sdtContent>
                <w:r w:rsidR="00A162A9" w:rsidRPr="00E237E8">
                  <w:t>COST/ MONTH</w:t>
                </w:r>
              </w:sdtContent>
            </w:sdt>
          </w:p>
        </w:tc>
        <w:tc>
          <w:tcPr>
            <w:tcW w:w="832" w:type="pct"/>
            <w:shd w:val="clear" w:color="auto" w:fill="107082" w:themeFill="accent2"/>
            <w:noWrap/>
            <w:vAlign w:val="center"/>
            <w:hideMark/>
          </w:tcPr>
          <w:p w14:paraId="6C628FBA" w14:textId="77777777" w:rsidR="008F704C" w:rsidRPr="00E237E8" w:rsidRDefault="00000000" w:rsidP="00974DD3">
            <w:pPr>
              <w:pStyle w:val="TableHeadings"/>
            </w:pPr>
            <w:sdt>
              <w:sdtPr>
                <w:id w:val="-210656952"/>
                <w:placeholder>
                  <w:docPart w:val="96A2F9A8B2C746958A2026E5BCD03649"/>
                </w:placeholder>
                <w:temporary/>
                <w:showingPlcHdr/>
                <w15:appearance w15:val="hidden"/>
              </w:sdtPr>
              <w:sdtContent>
                <w:r w:rsidR="00A162A9" w:rsidRPr="00E237E8">
                  <w:t>ONE-TIME COST</w:t>
                </w:r>
              </w:sdtContent>
            </w:sdt>
          </w:p>
        </w:tc>
        <w:tc>
          <w:tcPr>
            <w:tcW w:w="842" w:type="pct"/>
            <w:shd w:val="clear" w:color="auto" w:fill="107082" w:themeFill="accent2"/>
            <w:noWrap/>
            <w:vAlign w:val="center"/>
            <w:hideMark/>
          </w:tcPr>
          <w:p w14:paraId="1C30C464" w14:textId="77777777" w:rsidR="008F704C" w:rsidRPr="00E237E8" w:rsidRDefault="00000000" w:rsidP="00974DD3">
            <w:pPr>
              <w:pStyle w:val="TableHeadings"/>
            </w:pPr>
            <w:sdt>
              <w:sdtPr>
                <w:id w:val="-296214297"/>
                <w:placeholder>
                  <w:docPart w:val="9EB0ED8CB8DD4BED935843CC2666241B"/>
                </w:placeholder>
                <w:temporary/>
                <w:showingPlcHdr/>
                <w15:appearance w15:val="hidden"/>
              </w:sdtPr>
              <w:sdtContent>
                <w:r w:rsidR="00A162A9" w:rsidRPr="00E237E8">
                  <w:t>TOTAL COST</w:t>
                </w:r>
              </w:sdtContent>
            </w:sdt>
          </w:p>
        </w:tc>
      </w:tr>
      <w:tr w:rsidR="008F704C" w:rsidRPr="00E237E8" w14:paraId="74E25AA8" w14:textId="77777777" w:rsidTr="008F704C">
        <w:trPr>
          <w:trHeight w:val="312"/>
        </w:trPr>
        <w:tc>
          <w:tcPr>
            <w:tcW w:w="1664" w:type="pct"/>
            <w:shd w:val="clear" w:color="auto" w:fill="F2F2F2" w:themeFill="background1" w:themeFillShade="F2"/>
            <w:vAlign w:val="center"/>
            <w:hideMark/>
          </w:tcPr>
          <w:p w14:paraId="6EB3AD32" w14:textId="77777777" w:rsidR="008F704C" w:rsidRPr="00E237E8" w:rsidRDefault="00000000" w:rsidP="00974DD3">
            <w:pPr>
              <w:pStyle w:val="TableTextLarge"/>
            </w:pPr>
            <w:sdt>
              <w:sdtPr>
                <w:id w:val="1427618116"/>
                <w:placeholder>
                  <w:docPart w:val="0E5829CB601641378AEB7DEAA43566E7"/>
                </w:placeholder>
                <w:temporary/>
                <w:showingPlcHdr/>
                <w15:appearance w15:val="hidden"/>
              </w:sdtPr>
              <w:sdtContent>
                <w:r w:rsidR="00A162A9" w:rsidRPr="00E237E8">
                  <w:t>Advertising/Marketing</w:t>
                </w:r>
              </w:sdtContent>
            </w:sdt>
          </w:p>
        </w:tc>
        <w:sdt>
          <w:sdtPr>
            <w:id w:val="-1321188434"/>
            <w:placeholder>
              <w:docPart w:val="216E8C69A9504B128D5CE655F8C6F326"/>
            </w:placeholder>
            <w:temporary/>
            <w:showingPlcHdr/>
            <w15:appearance w15:val="hidden"/>
          </w:sdtPr>
          <w:sdtContent>
            <w:tc>
              <w:tcPr>
                <w:tcW w:w="832" w:type="pct"/>
                <w:shd w:val="clear" w:color="auto" w:fill="F2F2F2" w:themeFill="background1" w:themeFillShade="F2"/>
                <w:noWrap/>
                <w:vAlign w:val="center"/>
                <w:hideMark/>
              </w:tcPr>
              <w:p w14:paraId="7E084C6C" w14:textId="77777777" w:rsidR="008F704C" w:rsidRPr="00E237E8" w:rsidRDefault="00C46402" w:rsidP="00974DD3">
                <w:pPr>
                  <w:pStyle w:val="TableTextLarge"/>
                </w:pPr>
                <w:r w:rsidRPr="00E237E8">
                  <w:t>3</w:t>
                </w:r>
              </w:p>
            </w:tc>
          </w:sdtContent>
        </w:sdt>
        <w:tc>
          <w:tcPr>
            <w:tcW w:w="832" w:type="pct"/>
            <w:shd w:val="clear" w:color="auto" w:fill="F2F2F2" w:themeFill="background1" w:themeFillShade="F2"/>
            <w:noWrap/>
            <w:vAlign w:val="center"/>
            <w:hideMark/>
          </w:tcPr>
          <w:p w14:paraId="1F68D5C7" w14:textId="77777777" w:rsidR="008F704C" w:rsidRPr="00E237E8" w:rsidRDefault="00000000" w:rsidP="00974DD3">
            <w:pPr>
              <w:pStyle w:val="TableTextLarge"/>
            </w:pPr>
            <w:sdt>
              <w:sdtPr>
                <w:id w:val="1657179827"/>
                <w:placeholder>
                  <w:docPart w:val="2B79869ED0644FA88CF97DF826735649"/>
                </w:placeholder>
                <w:temporary/>
                <w:showingPlcHdr/>
                <w15:appearance w15:val="hidden"/>
              </w:sdtPr>
              <w:sdtContent>
                <w:r w:rsidR="006C07E8" w:rsidRPr="00E237E8">
                  <w:t>$300</w:t>
                </w:r>
              </w:sdtContent>
            </w:sdt>
          </w:p>
        </w:tc>
        <w:tc>
          <w:tcPr>
            <w:tcW w:w="832" w:type="pct"/>
            <w:shd w:val="clear" w:color="auto" w:fill="F2F2F2" w:themeFill="background1" w:themeFillShade="F2"/>
            <w:noWrap/>
            <w:vAlign w:val="center"/>
            <w:hideMark/>
          </w:tcPr>
          <w:p w14:paraId="13DE0797" w14:textId="77777777" w:rsidR="008F704C" w:rsidRPr="00E237E8" w:rsidRDefault="00000000" w:rsidP="00974DD3">
            <w:pPr>
              <w:pStyle w:val="TableTextLarge"/>
            </w:pPr>
            <w:sdt>
              <w:sdtPr>
                <w:id w:val="555515059"/>
                <w:placeholder>
                  <w:docPart w:val="1E0D98B2B9774FD4B67C3118EFDE13E2"/>
                </w:placeholder>
                <w:temporary/>
                <w:showingPlcHdr/>
                <w15:appearance w15:val="hidden"/>
              </w:sdtPr>
              <w:sdtContent>
                <w:r w:rsidR="006C07E8" w:rsidRPr="00E237E8">
                  <w:t>$2,000</w:t>
                </w:r>
              </w:sdtContent>
            </w:sdt>
          </w:p>
        </w:tc>
        <w:tc>
          <w:tcPr>
            <w:tcW w:w="842" w:type="pct"/>
            <w:shd w:val="clear" w:color="auto" w:fill="F2F2F2" w:themeFill="background1" w:themeFillShade="F2"/>
            <w:noWrap/>
            <w:vAlign w:val="center"/>
            <w:hideMark/>
          </w:tcPr>
          <w:p w14:paraId="47D5EC98" w14:textId="77777777" w:rsidR="008F704C" w:rsidRPr="00E237E8" w:rsidRDefault="00000000" w:rsidP="00974DD3">
            <w:pPr>
              <w:pStyle w:val="TableTextLarge"/>
            </w:pPr>
            <w:sdt>
              <w:sdtPr>
                <w:id w:val="-1566648548"/>
                <w:placeholder>
                  <w:docPart w:val="56AF3DB8428E41C8AAE010FC7B37546B"/>
                </w:placeholder>
                <w:temporary/>
                <w:showingPlcHdr/>
                <w15:appearance w15:val="hidden"/>
              </w:sdtPr>
              <w:sdtContent>
                <w:r w:rsidR="00051A24" w:rsidRPr="00E237E8">
                  <w:t>$2,900</w:t>
                </w:r>
              </w:sdtContent>
            </w:sdt>
          </w:p>
        </w:tc>
      </w:tr>
      <w:tr w:rsidR="008F704C" w:rsidRPr="00E237E8" w14:paraId="7901D860" w14:textId="77777777" w:rsidTr="008F704C">
        <w:trPr>
          <w:trHeight w:val="312"/>
        </w:trPr>
        <w:tc>
          <w:tcPr>
            <w:tcW w:w="1664" w:type="pct"/>
            <w:shd w:val="clear" w:color="auto" w:fill="auto"/>
            <w:vAlign w:val="center"/>
            <w:hideMark/>
          </w:tcPr>
          <w:p w14:paraId="2ABCDE43" w14:textId="77777777" w:rsidR="008F704C" w:rsidRPr="00E237E8" w:rsidRDefault="00000000" w:rsidP="00974DD3">
            <w:pPr>
              <w:pStyle w:val="TableTextLarge"/>
            </w:pPr>
            <w:sdt>
              <w:sdtPr>
                <w:id w:val="-508359941"/>
                <w:placeholder>
                  <w:docPart w:val="2BE5292822394909B4E8FDE78F3484E6"/>
                </w:placeholder>
                <w:temporary/>
                <w:showingPlcHdr/>
                <w15:appearance w15:val="hidden"/>
              </w:sdtPr>
              <w:sdtContent>
                <w:r w:rsidR="00A162A9" w:rsidRPr="00E237E8">
                  <w:t>Employee Salaries*</w:t>
                </w:r>
              </w:sdtContent>
            </w:sdt>
          </w:p>
        </w:tc>
        <w:tc>
          <w:tcPr>
            <w:tcW w:w="832" w:type="pct"/>
            <w:shd w:val="clear" w:color="auto" w:fill="auto"/>
            <w:noWrap/>
            <w:vAlign w:val="center"/>
            <w:hideMark/>
          </w:tcPr>
          <w:p w14:paraId="2AA7744D" w14:textId="77777777" w:rsidR="008F704C" w:rsidRPr="00E237E8" w:rsidRDefault="00000000" w:rsidP="00974DD3">
            <w:pPr>
              <w:pStyle w:val="TableTextLarge"/>
            </w:pPr>
            <w:sdt>
              <w:sdtPr>
                <w:id w:val="1365479450"/>
                <w:placeholder>
                  <w:docPart w:val="A409B42CEA114FC8A2EC29771BFD3E28"/>
                </w:placeholder>
                <w:temporary/>
                <w:showingPlcHdr/>
                <w15:appearance w15:val="hidden"/>
              </w:sdtPr>
              <w:sdtContent>
                <w:r w:rsidR="00C46402" w:rsidRPr="00E237E8">
                  <w:t>4</w:t>
                </w:r>
              </w:sdtContent>
            </w:sdt>
          </w:p>
        </w:tc>
        <w:tc>
          <w:tcPr>
            <w:tcW w:w="832" w:type="pct"/>
            <w:shd w:val="clear" w:color="auto" w:fill="auto"/>
            <w:noWrap/>
            <w:vAlign w:val="center"/>
            <w:hideMark/>
          </w:tcPr>
          <w:p w14:paraId="75257E25" w14:textId="77777777" w:rsidR="008F704C" w:rsidRPr="00E237E8" w:rsidRDefault="00000000" w:rsidP="00974DD3">
            <w:pPr>
              <w:pStyle w:val="TableTextLarge"/>
            </w:pPr>
            <w:sdt>
              <w:sdtPr>
                <w:id w:val="1680307673"/>
                <w:placeholder>
                  <w:docPart w:val="6CE1EC045A0D4A75A04284F9C38B4237"/>
                </w:placeholder>
                <w:temporary/>
                <w:showingPlcHdr/>
                <w15:appearance w15:val="hidden"/>
              </w:sdtPr>
              <w:sdtContent>
                <w:r w:rsidR="006C07E8" w:rsidRPr="00E237E8">
                  <w:t>$500</w:t>
                </w:r>
              </w:sdtContent>
            </w:sdt>
          </w:p>
        </w:tc>
        <w:tc>
          <w:tcPr>
            <w:tcW w:w="832" w:type="pct"/>
            <w:shd w:val="clear" w:color="auto" w:fill="auto"/>
            <w:noWrap/>
            <w:vAlign w:val="center"/>
            <w:hideMark/>
          </w:tcPr>
          <w:p w14:paraId="3A6538EB" w14:textId="77777777" w:rsidR="008F704C" w:rsidRPr="00E237E8" w:rsidRDefault="00000000" w:rsidP="00974DD3">
            <w:pPr>
              <w:pStyle w:val="TableTextLarge"/>
            </w:pPr>
            <w:sdt>
              <w:sdtPr>
                <w:id w:val="1491604615"/>
                <w:placeholder>
                  <w:docPart w:val="E5889C4D2DC94BC685BC83C8F5A85058"/>
                </w:placeholder>
                <w:temporary/>
                <w:showingPlcHdr/>
                <w15:appearance w15:val="hidden"/>
              </w:sdtPr>
              <w:sdtContent>
                <w:r w:rsidR="006C07E8" w:rsidRPr="00E237E8">
                  <w:t>$2</w:t>
                </w:r>
              </w:sdtContent>
            </w:sdt>
          </w:p>
        </w:tc>
        <w:tc>
          <w:tcPr>
            <w:tcW w:w="842" w:type="pct"/>
            <w:shd w:val="clear" w:color="auto" w:fill="auto"/>
            <w:noWrap/>
            <w:vAlign w:val="center"/>
            <w:hideMark/>
          </w:tcPr>
          <w:p w14:paraId="5845635D" w14:textId="77777777" w:rsidR="008F704C" w:rsidRPr="00E237E8" w:rsidRDefault="00000000" w:rsidP="00974DD3">
            <w:pPr>
              <w:pStyle w:val="TableTextLarge"/>
            </w:pPr>
            <w:sdt>
              <w:sdtPr>
                <w:id w:val="-1069336809"/>
                <w:placeholder>
                  <w:docPart w:val="687854D20E204D229ECF4BD43D935E17"/>
                </w:placeholder>
                <w:temporary/>
                <w:showingPlcHdr/>
                <w15:appearance w15:val="hidden"/>
              </w:sdtPr>
              <w:sdtContent>
                <w:r w:rsidR="00051A24" w:rsidRPr="00E237E8">
                  <w:t>$2,002</w:t>
                </w:r>
              </w:sdtContent>
            </w:sdt>
          </w:p>
        </w:tc>
      </w:tr>
      <w:tr w:rsidR="008F704C" w:rsidRPr="00E237E8" w14:paraId="6BF68012" w14:textId="77777777" w:rsidTr="008F704C">
        <w:trPr>
          <w:trHeight w:val="312"/>
        </w:trPr>
        <w:tc>
          <w:tcPr>
            <w:tcW w:w="1664" w:type="pct"/>
            <w:shd w:val="clear" w:color="auto" w:fill="F2F2F2" w:themeFill="background1" w:themeFillShade="F2"/>
            <w:vAlign w:val="center"/>
            <w:hideMark/>
          </w:tcPr>
          <w:p w14:paraId="56D6C2CD" w14:textId="77777777" w:rsidR="008F704C" w:rsidRPr="00E237E8" w:rsidRDefault="00000000" w:rsidP="00974DD3">
            <w:pPr>
              <w:pStyle w:val="TableTextLarge"/>
            </w:pPr>
            <w:sdt>
              <w:sdtPr>
                <w:id w:val="742682170"/>
                <w:placeholder>
                  <w:docPart w:val="F46E1FF861BD435DB1A04DC71597BF69"/>
                </w:placeholder>
                <w:temporary/>
                <w:showingPlcHdr/>
                <w15:appearance w15:val="hidden"/>
              </w:sdtPr>
              <w:sdtContent>
                <w:r w:rsidR="00A162A9" w:rsidRPr="00E237E8">
                  <w:t>Employee Payroll Taxes and Benefits</w:t>
                </w:r>
              </w:sdtContent>
            </w:sdt>
          </w:p>
        </w:tc>
        <w:tc>
          <w:tcPr>
            <w:tcW w:w="832" w:type="pct"/>
            <w:shd w:val="clear" w:color="auto" w:fill="F2F2F2" w:themeFill="background1" w:themeFillShade="F2"/>
            <w:noWrap/>
            <w:vAlign w:val="center"/>
            <w:hideMark/>
          </w:tcPr>
          <w:p w14:paraId="07FC09EB" w14:textId="77777777" w:rsidR="008F704C" w:rsidRPr="00E237E8" w:rsidRDefault="00000000" w:rsidP="00974DD3">
            <w:pPr>
              <w:pStyle w:val="TableTextLarge"/>
            </w:pPr>
            <w:sdt>
              <w:sdtPr>
                <w:id w:val="1014043812"/>
                <w:placeholder>
                  <w:docPart w:val="07A31DC3BDA344A89053D9B39D2083C8"/>
                </w:placeholder>
                <w:temporary/>
                <w:showingPlcHdr/>
                <w15:appearance w15:val="hidden"/>
              </w:sdtPr>
              <w:sdtContent>
                <w:r w:rsidR="00C46402" w:rsidRPr="00E237E8">
                  <w:t>4</w:t>
                </w:r>
              </w:sdtContent>
            </w:sdt>
          </w:p>
        </w:tc>
        <w:tc>
          <w:tcPr>
            <w:tcW w:w="832" w:type="pct"/>
            <w:shd w:val="clear" w:color="auto" w:fill="F2F2F2" w:themeFill="background1" w:themeFillShade="F2"/>
            <w:noWrap/>
            <w:vAlign w:val="center"/>
            <w:hideMark/>
          </w:tcPr>
          <w:p w14:paraId="6B152EDF" w14:textId="77777777" w:rsidR="008F704C" w:rsidRPr="00E237E8" w:rsidRDefault="00000000" w:rsidP="00974DD3">
            <w:pPr>
              <w:pStyle w:val="TableTextLarge"/>
            </w:pPr>
            <w:sdt>
              <w:sdtPr>
                <w:id w:val="1549802258"/>
                <w:placeholder>
                  <w:docPart w:val="EC858560D90244D1A3289CE6EEA1558F"/>
                </w:placeholder>
                <w:temporary/>
                <w:showingPlcHdr/>
                <w15:appearance w15:val="hidden"/>
              </w:sdtPr>
              <w:sdtContent>
                <w:r w:rsidR="006C07E8" w:rsidRPr="00E237E8">
                  <w:t>$100</w:t>
                </w:r>
              </w:sdtContent>
            </w:sdt>
          </w:p>
        </w:tc>
        <w:tc>
          <w:tcPr>
            <w:tcW w:w="832" w:type="pct"/>
            <w:shd w:val="clear" w:color="auto" w:fill="F2F2F2" w:themeFill="background1" w:themeFillShade="F2"/>
            <w:noWrap/>
            <w:vAlign w:val="center"/>
            <w:hideMark/>
          </w:tcPr>
          <w:p w14:paraId="26B40B30" w14:textId="77777777" w:rsidR="008F704C" w:rsidRPr="00E237E8" w:rsidRDefault="00000000" w:rsidP="00974DD3">
            <w:pPr>
              <w:pStyle w:val="TableTextLarge"/>
            </w:pPr>
            <w:sdt>
              <w:sdtPr>
                <w:id w:val="307442573"/>
                <w:placeholder>
                  <w:docPart w:val="1501482BEE954B4BBA38D40FE771A9B2"/>
                </w:placeholder>
                <w:temporary/>
                <w:showingPlcHdr/>
                <w15:appearance w15:val="hidden"/>
              </w:sdtPr>
              <w:sdtContent>
                <w:r w:rsidR="006C07E8" w:rsidRPr="00E237E8">
                  <w:t>$1,500</w:t>
                </w:r>
              </w:sdtContent>
            </w:sdt>
          </w:p>
        </w:tc>
        <w:tc>
          <w:tcPr>
            <w:tcW w:w="842" w:type="pct"/>
            <w:shd w:val="clear" w:color="auto" w:fill="F2F2F2" w:themeFill="background1" w:themeFillShade="F2"/>
            <w:noWrap/>
            <w:vAlign w:val="center"/>
            <w:hideMark/>
          </w:tcPr>
          <w:p w14:paraId="641DF2BF" w14:textId="77777777" w:rsidR="008F704C" w:rsidRPr="00E237E8" w:rsidRDefault="00000000" w:rsidP="00974DD3">
            <w:pPr>
              <w:pStyle w:val="TableTextLarge"/>
            </w:pPr>
            <w:sdt>
              <w:sdtPr>
                <w:id w:val="637306496"/>
                <w:placeholder>
                  <w:docPart w:val="40F896832A62450186EDF0D674A1EE66"/>
                </w:placeholder>
                <w:temporary/>
                <w:showingPlcHdr/>
                <w15:appearance w15:val="hidden"/>
              </w:sdtPr>
              <w:sdtContent>
                <w:r w:rsidR="00051A24" w:rsidRPr="00E237E8">
                  <w:t>$1,600</w:t>
                </w:r>
              </w:sdtContent>
            </w:sdt>
          </w:p>
        </w:tc>
      </w:tr>
      <w:tr w:rsidR="008F704C" w:rsidRPr="00E237E8" w14:paraId="4D79ABBE" w14:textId="77777777" w:rsidTr="008F704C">
        <w:trPr>
          <w:trHeight w:val="312"/>
        </w:trPr>
        <w:tc>
          <w:tcPr>
            <w:tcW w:w="1664" w:type="pct"/>
            <w:shd w:val="clear" w:color="auto" w:fill="auto"/>
            <w:vAlign w:val="center"/>
            <w:hideMark/>
          </w:tcPr>
          <w:p w14:paraId="6A9C27F3" w14:textId="77777777" w:rsidR="008F704C" w:rsidRPr="00E237E8" w:rsidRDefault="00000000" w:rsidP="00974DD3">
            <w:pPr>
              <w:pStyle w:val="TableTextLarge"/>
            </w:pPr>
            <w:sdt>
              <w:sdtPr>
                <w:id w:val="-1837762740"/>
                <w:placeholder>
                  <w:docPart w:val="0FE5C87DF0CA43AEAA74177223CB8215"/>
                </w:placeholder>
                <w:temporary/>
                <w:showingPlcHdr/>
                <w15:appearance w15:val="hidden"/>
              </w:sdtPr>
              <w:sdtContent>
                <w:r w:rsidR="00A162A9" w:rsidRPr="00E237E8">
                  <w:t>Rent/Lease Payments/Utilities</w:t>
                </w:r>
              </w:sdtContent>
            </w:sdt>
          </w:p>
        </w:tc>
        <w:tc>
          <w:tcPr>
            <w:tcW w:w="832" w:type="pct"/>
            <w:shd w:val="clear" w:color="auto" w:fill="auto"/>
            <w:noWrap/>
            <w:vAlign w:val="center"/>
            <w:hideMark/>
          </w:tcPr>
          <w:p w14:paraId="03B58766" w14:textId="77777777" w:rsidR="008F704C" w:rsidRPr="00E237E8" w:rsidRDefault="00000000" w:rsidP="00974DD3">
            <w:pPr>
              <w:pStyle w:val="TableTextLarge"/>
            </w:pPr>
            <w:sdt>
              <w:sdtPr>
                <w:id w:val="279155701"/>
                <w:placeholder>
                  <w:docPart w:val="C87F1213823C41FBA417DFB68DB6B33D"/>
                </w:placeholder>
                <w:temporary/>
                <w:showingPlcHdr/>
                <w15:appearance w15:val="hidden"/>
              </w:sdtPr>
              <w:sdtContent>
                <w:r w:rsidR="00C46402" w:rsidRPr="00E237E8">
                  <w:t>4</w:t>
                </w:r>
              </w:sdtContent>
            </w:sdt>
          </w:p>
        </w:tc>
        <w:tc>
          <w:tcPr>
            <w:tcW w:w="832" w:type="pct"/>
            <w:shd w:val="clear" w:color="auto" w:fill="auto"/>
            <w:noWrap/>
            <w:vAlign w:val="center"/>
            <w:hideMark/>
          </w:tcPr>
          <w:p w14:paraId="6617F9AB" w14:textId="77777777" w:rsidR="008F704C" w:rsidRPr="00E237E8" w:rsidRDefault="00000000" w:rsidP="00974DD3">
            <w:pPr>
              <w:pStyle w:val="TableTextLarge"/>
            </w:pPr>
            <w:sdt>
              <w:sdtPr>
                <w:id w:val="1094050229"/>
                <w:placeholder>
                  <w:docPart w:val="8AB89E28C59E4218B30646C79E4181DC"/>
                </w:placeholder>
                <w:temporary/>
                <w:showingPlcHdr/>
                <w15:appearance w15:val="hidden"/>
              </w:sdtPr>
              <w:sdtContent>
                <w:r w:rsidR="006C07E8" w:rsidRPr="00E237E8">
                  <w:t>$750</w:t>
                </w:r>
              </w:sdtContent>
            </w:sdt>
          </w:p>
        </w:tc>
        <w:tc>
          <w:tcPr>
            <w:tcW w:w="832" w:type="pct"/>
            <w:shd w:val="clear" w:color="auto" w:fill="auto"/>
            <w:noWrap/>
            <w:vAlign w:val="center"/>
            <w:hideMark/>
          </w:tcPr>
          <w:p w14:paraId="40D1F601" w14:textId="77777777" w:rsidR="008F704C" w:rsidRPr="00E237E8" w:rsidRDefault="00000000" w:rsidP="00974DD3">
            <w:pPr>
              <w:pStyle w:val="TableTextLarge"/>
            </w:pPr>
            <w:sdt>
              <w:sdtPr>
                <w:id w:val="-1973811003"/>
                <w:placeholder>
                  <w:docPart w:val="4AA79D6D7F6C43E6A831703C406B4A4B"/>
                </w:placeholder>
                <w:temporary/>
                <w:showingPlcHdr/>
                <w15:appearance w15:val="hidden"/>
              </w:sdtPr>
              <w:sdtContent>
                <w:r w:rsidR="006C07E8" w:rsidRPr="00E237E8">
                  <w:t>$2,500</w:t>
                </w:r>
              </w:sdtContent>
            </w:sdt>
          </w:p>
        </w:tc>
        <w:tc>
          <w:tcPr>
            <w:tcW w:w="842" w:type="pct"/>
            <w:shd w:val="clear" w:color="auto" w:fill="auto"/>
            <w:noWrap/>
            <w:vAlign w:val="center"/>
            <w:hideMark/>
          </w:tcPr>
          <w:p w14:paraId="51D758E2" w14:textId="77777777" w:rsidR="008F704C" w:rsidRPr="00E237E8" w:rsidRDefault="00000000" w:rsidP="00974DD3">
            <w:pPr>
              <w:pStyle w:val="TableTextLarge"/>
            </w:pPr>
            <w:sdt>
              <w:sdtPr>
                <w:id w:val="-446233727"/>
                <w:placeholder>
                  <w:docPart w:val="928C448EC50245478B46862B62038433"/>
                </w:placeholder>
                <w:temporary/>
                <w:showingPlcHdr/>
                <w15:appearance w15:val="hidden"/>
              </w:sdtPr>
              <w:sdtContent>
                <w:r w:rsidR="00051A24" w:rsidRPr="00E237E8">
                  <w:t>$5,500</w:t>
                </w:r>
              </w:sdtContent>
            </w:sdt>
          </w:p>
        </w:tc>
      </w:tr>
      <w:tr w:rsidR="008F704C" w:rsidRPr="00E237E8" w14:paraId="23541536" w14:textId="77777777" w:rsidTr="008F704C">
        <w:trPr>
          <w:trHeight w:val="312"/>
        </w:trPr>
        <w:tc>
          <w:tcPr>
            <w:tcW w:w="1664" w:type="pct"/>
            <w:shd w:val="clear" w:color="auto" w:fill="F2F2F2" w:themeFill="background1" w:themeFillShade="F2"/>
            <w:vAlign w:val="center"/>
            <w:hideMark/>
          </w:tcPr>
          <w:p w14:paraId="4FBE8977" w14:textId="77777777" w:rsidR="008F704C" w:rsidRPr="00E237E8" w:rsidRDefault="00000000" w:rsidP="00974DD3">
            <w:pPr>
              <w:pStyle w:val="TableTextLarge"/>
            </w:pPr>
            <w:sdt>
              <w:sdtPr>
                <w:id w:val="990065685"/>
                <w:placeholder>
                  <w:docPart w:val="AE7F3299A5FE4F109E0A0BDEE778A713"/>
                </w:placeholder>
                <w:temporary/>
                <w:showingPlcHdr/>
                <w15:appearance w15:val="hidden"/>
              </w:sdtPr>
              <w:sdtContent>
                <w:r w:rsidR="00A162A9" w:rsidRPr="00E237E8">
                  <w:t>Postage/Shipping</w:t>
                </w:r>
              </w:sdtContent>
            </w:sdt>
          </w:p>
        </w:tc>
        <w:tc>
          <w:tcPr>
            <w:tcW w:w="832" w:type="pct"/>
            <w:shd w:val="clear" w:color="auto" w:fill="F2F2F2" w:themeFill="background1" w:themeFillShade="F2"/>
            <w:noWrap/>
            <w:vAlign w:val="center"/>
            <w:hideMark/>
          </w:tcPr>
          <w:p w14:paraId="5BAC7438" w14:textId="77777777" w:rsidR="008F704C" w:rsidRPr="00E237E8" w:rsidRDefault="00000000" w:rsidP="00974DD3">
            <w:pPr>
              <w:pStyle w:val="TableTextLarge"/>
            </w:pPr>
            <w:sdt>
              <w:sdtPr>
                <w:id w:val="586504376"/>
                <w:placeholder>
                  <w:docPart w:val="E584E3CC169645BEAF9E023D4B09D98F"/>
                </w:placeholder>
                <w:temporary/>
                <w:showingPlcHdr/>
                <w15:appearance w15:val="hidden"/>
              </w:sdtPr>
              <w:sdtContent>
                <w:r w:rsidR="00C46402" w:rsidRPr="00E237E8">
                  <w:t>1</w:t>
                </w:r>
              </w:sdtContent>
            </w:sdt>
          </w:p>
        </w:tc>
        <w:tc>
          <w:tcPr>
            <w:tcW w:w="832" w:type="pct"/>
            <w:shd w:val="clear" w:color="auto" w:fill="F2F2F2" w:themeFill="background1" w:themeFillShade="F2"/>
            <w:noWrap/>
            <w:vAlign w:val="center"/>
            <w:hideMark/>
          </w:tcPr>
          <w:p w14:paraId="01F367F5" w14:textId="77777777" w:rsidR="008F704C" w:rsidRPr="00E237E8" w:rsidRDefault="00000000" w:rsidP="00974DD3">
            <w:pPr>
              <w:pStyle w:val="TableTextLarge"/>
            </w:pPr>
            <w:sdt>
              <w:sdtPr>
                <w:id w:val="-1568806325"/>
                <w:placeholder>
                  <w:docPart w:val="B6DEBABE0E1A418DA3C8128EEFC77DAC"/>
                </w:placeholder>
                <w:temporary/>
                <w:showingPlcHdr/>
                <w15:appearance w15:val="hidden"/>
              </w:sdtPr>
              <w:sdtContent>
                <w:r w:rsidR="006C07E8" w:rsidRPr="00E237E8">
                  <w:t>$25</w:t>
                </w:r>
              </w:sdtContent>
            </w:sdt>
          </w:p>
        </w:tc>
        <w:tc>
          <w:tcPr>
            <w:tcW w:w="832" w:type="pct"/>
            <w:shd w:val="clear" w:color="auto" w:fill="F2F2F2" w:themeFill="background1" w:themeFillShade="F2"/>
            <w:noWrap/>
            <w:vAlign w:val="center"/>
            <w:hideMark/>
          </w:tcPr>
          <w:p w14:paraId="71E7CCC9" w14:textId="77777777" w:rsidR="008F704C" w:rsidRPr="00E237E8" w:rsidRDefault="00000000" w:rsidP="00974DD3">
            <w:pPr>
              <w:pStyle w:val="TableTextLarge"/>
            </w:pPr>
            <w:sdt>
              <w:sdtPr>
                <w:id w:val="1721323711"/>
                <w:placeholder>
                  <w:docPart w:val="0E7AEA1675694745890D27EAAA30985A"/>
                </w:placeholder>
                <w:temporary/>
                <w:showingPlcHdr/>
                <w15:appearance w15:val="hidden"/>
              </w:sdtPr>
              <w:sdtContent>
                <w:r w:rsidR="006C07E8" w:rsidRPr="00E237E8">
                  <w:t>$25</w:t>
                </w:r>
              </w:sdtContent>
            </w:sdt>
          </w:p>
        </w:tc>
        <w:tc>
          <w:tcPr>
            <w:tcW w:w="842" w:type="pct"/>
            <w:shd w:val="clear" w:color="auto" w:fill="F2F2F2" w:themeFill="background1" w:themeFillShade="F2"/>
            <w:noWrap/>
            <w:vAlign w:val="center"/>
            <w:hideMark/>
          </w:tcPr>
          <w:p w14:paraId="64A8305C" w14:textId="77777777" w:rsidR="008F704C" w:rsidRPr="00E237E8" w:rsidRDefault="00000000" w:rsidP="00974DD3">
            <w:pPr>
              <w:pStyle w:val="TableTextLarge"/>
            </w:pPr>
            <w:sdt>
              <w:sdtPr>
                <w:id w:val="-356974943"/>
                <w:placeholder>
                  <w:docPart w:val="A75DD4CCD4EF48FF8403D366737B9209"/>
                </w:placeholder>
                <w:temporary/>
                <w:showingPlcHdr/>
                <w15:appearance w15:val="hidden"/>
              </w:sdtPr>
              <w:sdtContent>
                <w:r w:rsidR="00051A24" w:rsidRPr="00E237E8">
                  <w:t>$50</w:t>
                </w:r>
              </w:sdtContent>
            </w:sdt>
          </w:p>
        </w:tc>
      </w:tr>
      <w:tr w:rsidR="008F704C" w:rsidRPr="00E237E8" w14:paraId="57E62E02" w14:textId="77777777" w:rsidTr="008F704C">
        <w:trPr>
          <w:trHeight w:val="312"/>
        </w:trPr>
        <w:tc>
          <w:tcPr>
            <w:tcW w:w="1664" w:type="pct"/>
            <w:shd w:val="clear" w:color="auto" w:fill="auto"/>
            <w:vAlign w:val="center"/>
            <w:hideMark/>
          </w:tcPr>
          <w:p w14:paraId="6BBE7FA6" w14:textId="77777777" w:rsidR="008F704C" w:rsidRPr="00E237E8" w:rsidRDefault="00000000" w:rsidP="00974DD3">
            <w:pPr>
              <w:pStyle w:val="TableTextLarge"/>
            </w:pPr>
            <w:sdt>
              <w:sdtPr>
                <w:id w:val="1519648073"/>
                <w:placeholder>
                  <w:docPart w:val="9E9307237103436183CD1E764D793B46"/>
                </w:placeholder>
                <w:temporary/>
                <w:showingPlcHdr/>
                <w15:appearance w15:val="hidden"/>
              </w:sdtPr>
              <w:sdtContent>
                <w:r w:rsidR="00A162A9" w:rsidRPr="00E237E8">
                  <w:t>Communication/Telephone</w:t>
                </w:r>
              </w:sdtContent>
            </w:sdt>
          </w:p>
        </w:tc>
        <w:tc>
          <w:tcPr>
            <w:tcW w:w="832" w:type="pct"/>
            <w:shd w:val="clear" w:color="auto" w:fill="auto"/>
            <w:noWrap/>
            <w:vAlign w:val="center"/>
            <w:hideMark/>
          </w:tcPr>
          <w:p w14:paraId="0633E4A4" w14:textId="77777777" w:rsidR="008F704C" w:rsidRPr="00E237E8" w:rsidRDefault="00000000" w:rsidP="00974DD3">
            <w:pPr>
              <w:pStyle w:val="TableTextLarge"/>
            </w:pPr>
            <w:sdt>
              <w:sdtPr>
                <w:id w:val="1200366236"/>
                <w:placeholder>
                  <w:docPart w:val="7B38D50A3CA94E33AA0CAB6291A07FCA"/>
                </w:placeholder>
                <w:temporary/>
                <w:showingPlcHdr/>
                <w15:appearance w15:val="hidden"/>
              </w:sdtPr>
              <w:sdtContent>
                <w:r w:rsidR="00C46402" w:rsidRPr="00E237E8">
                  <w:t>4</w:t>
                </w:r>
              </w:sdtContent>
            </w:sdt>
          </w:p>
        </w:tc>
        <w:tc>
          <w:tcPr>
            <w:tcW w:w="832" w:type="pct"/>
            <w:shd w:val="clear" w:color="auto" w:fill="auto"/>
            <w:noWrap/>
            <w:vAlign w:val="center"/>
            <w:hideMark/>
          </w:tcPr>
          <w:p w14:paraId="0FD71942" w14:textId="77777777" w:rsidR="008F704C" w:rsidRPr="00E237E8" w:rsidRDefault="00000000" w:rsidP="00974DD3">
            <w:pPr>
              <w:pStyle w:val="TableTextLarge"/>
            </w:pPr>
            <w:sdt>
              <w:sdtPr>
                <w:id w:val="856932386"/>
                <w:placeholder>
                  <w:docPart w:val="F9BE8F9805F843D1A1554696E4570E90"/>
                </w:placeholder>
                <w:temporary/>
                <w:showingPlcHdr/>
                <w15:appearance w15:val="hidden"/>
              </w:sdtPr>
              <w:sdtContent>
                <w:r w:rsidR="006C07E8" w:rsidRPr="00E237E8">
                  <w:t>$70</w:t>
                </w:r>
              </w:sdtContent>
            </w:sdt>
          </w:p>
        </w:tc>
        <w:tc>
          <w:tcPr>
            <w:tcW w:w="832" w:type="pct"/>
            <w:shd w:val="clear" w:color="auto" w:fill="auto"/>
            <w:noWrap/>
            <w:vAlign w:val="center"/>
            <w:hideMark/>
          </w:tcPr>
          <w:p w14:paraId="49F0BCDC" w14:textId="77777777" w:rsidR="008F704C" w:rsidRPr="00E237E8" w:rsidRDefault="00000000" w:rsidP="00974DD3">
            <w:pPr>
              <w:pStyle w:val="TableTextLarge"/>
            </w:pPr>
            <w:sdt>
              <w:sdtPr>
                <w:id w:val="-1583834750"/>
                <w:placeholder>
                  <w:docPart w:val="3796641B69E04C84903AFE951A4CF32F"/>
                </w:placeholder>
                <w:temporary/>
                <w:showingPlcHdr/>
                <w15:appearance w15:val="hidden"/>
              </w:sdtPr>
              <w:sdtContent>
                <w:r w:rsidR="006C07E8" w:rsidRPr="00E237E8">
                  <w:t>$280</w:t>
                </w:r>
              </w:sdtContent>
            </w:sdt>
          </w:p>
        </w:tc>
        <w:tc>
          <w:tcPr>
            <w:tcW w:w="842" w:type="pct"/>
            <w:shd w:val="clear" w:color="auto" w:fill="auto"/>
            <w:noWrap/>
            <w:vAlign w:val="center"/>
            <w:hideMark/>
          </w:tcPr>
          <w:p w14:paraId="338A337E" w14:textId="77777777" w:rsidR="008F704C" w:rsidRPr="00E237E8" w:rsidRDefault="00000000" w:rsidP="00974DD3">
            <w:pPr>
              <w:pStyle w:val="TableTextLarge"/>
            </w:pPr>
            <w:sdt>
              <w:sdtPr>
                <w:id w:val="-655996106"/>
                <w:placeholder>
                  <w:docPart w:val="9CC3E4D734814CFFACBA9CC9F041AB44"/>
                </w:placeholder>
                <w:temporary/>
                <w:showingPlcHdr/>
                <w15:appearance w15:val="hidden"/>
              </w:sdtPr>
              <w:sdtContent>
                <w:r w:rsidR="00051A24" w:rsidRPr="00E237E8">
                  <w:t>$560</w:t>
                </w:r>
              </w:sdtContent>
            </w:sdt>
          </w:p>
        </w:tc>
      </w:tr>
      <w:tr w:rsidR="008F704C" w:rsidRPr="00E237E8" w14:paraId="57B5AF1A" w14:textId="77777777" w:rsidTr="008F704C">
        <w:trPr>
          <w:trHeight w:val="312"/>
        </w:trPr>
        <w:tc>
          <w:tcPr>
            <w:tcW w:w="1664" w:type="pct"/>
            <w:shd w:val="clear" w:color="auto" w:fill="F2F2F2" w:themeFill="background1" w:themeFillShade="F2"/>
            <w:vAlign w:val="center"/>
            <w:hideMark/>
          </w:tcPr>
          <w:p w14:paraId="347FD646" w14:textId="77777777" w:rsidR="008F704C" w:rsidRPr="00E237E8" w:rsidRDefault="00000000" w:rsidP="00974DD3">
            <w:pPr>
              <w:pStyle w:val="TableTextLarge"/>
            </w:pPr>
            <w:sdt>
              <w:sdtPr>
                <w:id w:val="-386568423"/>
                <w:placeholder>
                  <w:docPart w:val="B988553F2A2E43FFBBAE0703F84D40D9"/>
                </w:placeholder>
                <w:temporary/>
                <w:showingPlcHdr/>
                <w15:appearance w15:val="hidden"/>
              </w:sdtPr>
              <w:sdtContent>
                <w:r w:rsidR="00F24CB9" w:rsidRPr="00E237E8">
                  <w:t>Computer Equipment</w:t>
                </w:r>
              </w:sdtContent>
            </w:sdt>
          </w:p>
        </w:tc>
        <w:tc>
          <w:tcPr>
            <w:tcW w:w="832" w:type="pct"/>
            <w:shd w:val="clear" w:color="auto" w:fill="F2F2F2" w:themeFill="background1" w:themeFillShade="F2"/>
            <w:noWrap/>
            <w:vAlign w:val="center"/>
            <w:hideMark/>
          </w:tcPr>
          <w:p w14:paraId="274C0336"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2A2408E8" w14:textId="77777777" w:rsidR="008F704C" w:rsidRPr="00E237E8" w:rsidRDefault="00000000" w:rsidP="00974DD3">
            <w:pPr>
              <w:pStyle w:val="TableTextLarge"/>
            </w:pPr>
            <w:sdt>
              <w:sdtPr>
                <w:id w:val="-920482116"/>
                <w:placeholder>
                  <w:docPart w:val="B180DAAF94584822B0E60119E33BE809"/>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43768166" w14:textId="77777777" w:rsidR="008F704C" w:rsidRPr="00E237E8" w:rsidRDefault="00000000" w:rsidP="00974DD3">
            <w:pPr>
              <w:pStyle w:val="TableTextLarge"/>
            </w:pPr>
            <w:sdt>
              <w:sdtPr>
                <w:id w:val="1453595922"/>
                <w:placeholder>
                  <w:docPart w:val="BEF028807EEA45758C5821B8EC0B56D0"/>
                </w:placeholder>
                <w:temporary/>
                <w:showingPlcHdr/>
                <w15:appearance w15:val="hidden"/>
              </w:sdtPr>
              <w:sdtContent>
                <w:r w:rsidR="006C07E8" w:rsidRPr="00E237E8">
                  <w:t>$1,500</w:t>
                </w:r>
              </w:sdtContent>
            </w:sdt>
          </w:p>
        </w:tc>
        <w:tc>
          <w:tcPr>
            <w:tcW w:w="842" w:type="pct"/>
            <w:shd w:val="clear" w:color="auto" w:fill="F2F2F2" w:themeFill="background1" w:themeFillShade="F2"/>
            <w:noWrap/>
            <w:vAlign w:val="center"/>
            <w:hideMark/>
          </w:tcPr>
          <w:p w14:paraId="344F0D15" w14:textId="77777777" w:rsidR="008F704C" w:rsidRPr="00E237E8" w:rsidRDefault="00000000" w:rsidP="00974DD3">
            <w:pPr>
              <w:pStyle w:val="TableTextLarge"/>
            </w:pPr>
            <w:sdt>
              <w:sdtPr>
                <w:id w:val="-181200548"/>
                <w:placeholder>
                  <w:docPart w:val="87241F29270C48D8BF55D73313082DFB"/>
                </w:placeholder>
                <w:temporary/>
                <w:showingPlcHdr/>
                <w15:appearance w15:val="hidden"/>
              </w:sdtPr>
              <w:sdtContent>
                <w:r w:rsidR="006C07E8" w:rsidRPr="00E237E8">
                  <w:t>$1,500</w:t>
                </w:r>
              </w:sdtContent>
            </w:sdt>
          </w:p>
        </w:tc>
      </w:tr>
      <w:tr w:rsidR="008F704C" w:rsidRPr="00E237E8" w14:paraId="2DF0228D" w14:textId="77777777" w:rsidTr="008F704C">
        <w:trPr>
          <w:trHeight w:val="312"/>
        </w:trPr>
        <w:tc>
          <w:tcPr>
            <w:tcW w:w="1664" w:type="pct"/>
            <w:shd w:val="clear" w:color="auto" w:fill="auto"/>
            <w:vAlign w:val="center"/>
            <w:hideMark/>
          </w:tcPr>
          <w:p w14:paraId="700B556E" w14:textId="77777777" w:rsidR="008F704C" w:rsidRPr="00E237E8" w:rsidRDefault="00000000" w:rsidP="00974DD3">
            <w:pPr>
              <w:pStyle w:val="TableTextLarge"/>
            </w:pPr>
            <w:sdt>
              <w:sdtPr>
                <w:id w:val="-887644163"/>
                <w:placeholder>
                  <w:docPart w:val="9229A448E8294873B1D505887A37BCE7"/>
                </w:placeholder>
                <w:temporary/>
                <w:showingPlcHdr/>
                <w15:appearance w15:val="hidden"/>
              </w:sdtPr>
              <w:sdtContent>
                <w:r w:rsidR="00F24CB9" w:rsidRPr="00E237E8">
                  <w:t>Computer Software</w:t>
                </w:r>
              </w:sdtContent>
            </w:sdt>
          </w:p>
        </w:tc>
        <w:tc>
          <w:tcPr>
            <w:tcW w:w="832" w:type="pct"/>
            <w:shd w:val="clear" w:color="auto" w:fill="auto"/>
            <w:noWrap/>
            <w:vAlign w:val="center"/>
            <w:hideMark/>
          </w:tcPr>
          <w:p w14:paraId="7DD946C2" w14:textId="77777777" w:rsidR="008F704C" w:rsidRPr="00E237E8" w:rsidRDefault="008F704C" w:rsidP="00974DD3">
            <w:pPr>
              <w:pStyle w:val="TableTextLarge"/>
            </w:pPr>
          </w:p>
        </w:tc>
        <w:tc>
          <w:tcPr>
            <w:tcW w:w="832" w:type="pct"/>
            <w:shd w:val="clear" w:color="auto" w:fill="auto"/>
            <w:noWrap/>
            <w:vAlign w:val="center"/>
            <w:hideMark/>
          </w:tcPr>
          <w:p w14:paraId="137C6C9A" w14:textId="77777777" w:rsidR="008F704C" w:rsidRPr="00E237E8" w:rsidRDefault="00000000" w:rsidP="00974DD3">
            <w:pPr>
              <w:pStyle w:val="TableTextLarge"/>
            </w:pPr>
            <w:sdt>
              <w:sdtPr>
                <w:id w:val="1336884526"/>
                <w:placeholder>
                  <w:docPart w:val="35ED6DBBB3FF4C358D7FCF1C0DF123C4"/>
                </w:placeholder>
                <w:temporary/>
                <w:showingPlcHdr/>
                <w15:appearance w15:val="hidden"/>
              </w:sdtPr>
              <w:sdtContent>
                <w:r w:rsidR="006C07E8" w:rsidRPr="00E237E8">
                  <w:t>$0</w:t>
                </w:r>
              </w:sdtContent>
            </w:sdt>
          </w:p>
        </w:tc>
        <w:tc>
          <w:tcPr>
            <w:tcW w:w="832" w:type="pct"/>
            <w:shd w:val="clear" w:color="auto" w:fill="auto"/>
            <w:noWrap/>
            <w:vAlign w:val="center"/>
            <w:hideMark/>
          </w:tcPr>
          <w:p w14:paraId="275F079E" w14:textId="77777777" w:rsidR="008F704C" w:rsidRPr="00E237E8" w:rsidRDefault="00000000" w:rsidP="00974DD3">
            <w:pPr>
              <w:pStyle w:val="TableTextLarge"/>
            </w:pPr>
            <w:sdt>
              <w:sdtPr>
                <w:id w:val="643157434"/>
                <w:placeholder>
                  <w:docPart w:val="261D8DD4F3104B7187C00E6E429E47A9"/>
                </w:placeholder>
                <w:temporary/>
                <w:showingPlcHdr/>
                <w15:appearance w15:val="hidden"/>
              </w:sdtPr>
              <w:sdtContent>
                <w:r w:rsidR="006C07E8" w:rsidRPr="00E237E8">
                  <w:t>$300</w:t>
                </w:r>
              </w:sdtContent>
            </w:sdt>
          </w:p>
        </w:tc>
        <w:tc>
          <w:tcPr>
            <w:tcW w:w="842" w:type="pct"/>
            <w:shd w:val="clear" w:color="auto" w:fill="auto"/>
            <w:noWrap/>
            <w:vAlign w:val="center"/>
            <w:hideMark/>
          </w:tcPr>
          <w:p w14:paraId="03B410AB" w14:textId="77777777" w:rsidR="008F704C" w:rsidRPr="00E237E8" w:rsidRDefault="00000000" w:rsidP="00974DD3">
            <w:pPr>
              <w:pStyle w:val="TableTextLarge"/>
            </w:pPr>
            <w:sdt>
              <w:sdtPr>
                <w:id w:val="973494877"/>
                <w:placeholder>
                  <w:docPart w:val="DE4650584C454BA395475A787EAC7526"/>
                </w:placeholder>
                <w:temporary/>
                <w:showingPlcHdr/>
                <w15:appearance w15:val="hidden"/>
              </w:sdtPr>
              <w:sdtContent>
                <w:r w:rsidR="00051A24" w:rsidRPr="00E237E8">
                  <w:t>$300</w:t>
                </w:r>
              </w:sdtContent>
            </w:sdt>
          </w:p>
        </w:tc>
      </w:tr>
      <w:tr w:rsidR="008F704C" w:rsidRPr="00E237E8" w14:paraId="77D9A04D" w14:textId="77777777" w:rsidTr="008F704C">
        <w:trPr>
          <w:trHeight w:val="312"/>
        </w:trPr>
        <w:tc>
          <w:tcPr>
            <w:tcW w:w="1664" w:type="pct"/>
            <w:shd w:val="clear" w:color="auto" w:fill="F2F2F2" w:themeFill="background1" w:themeFillShade="F2"/>
            <w:vAlign w:val="center"/>
            <w:hideMark/>
          </w:tcPr>
          <w:p w14:paraId="706A3810" w14:textId="77777777" w:rsidR="008F704C" w:rsidRPr="00E237E8" w:rsidRDefault="00000000" w:rsidP="00974DD3">
            <w:pPr>
              <w:pStyle w:val="TableTextLarge"/>
            </w:pPr>
            <w:sdt>
              <w:sdtPr>
                <w:id w:val="-1835373605"/>
                <w:placeholder>
                  <w:docPart w:val="94381352A55D4DA6AC5BC5B81FB3802B"/>
                </w:placeholder>
                <w:temporary/>
                <w:showingPlcHdr/>
                <w15:appearance w15:val="hidden"/>
              </w:sdtPr>
              <w:sdtContent>
                <w:r w:rsidR="00F24CB9" w:rsidRPr="00E237E8">
                  <w:t>Insurance</w:t>
                </w:r>
              </w:sdtContent>
            </w:sdt>
          </w:p>
        </w:tc>
        <w:tc>
          <w:tcPr>
            <w:tcW w:w="832" w:type="pct"/>
            <w:shd w:val="clear" w:color="auto" w:fill="F2F2F2" w:themeFill="background1" w:themeFillShade="F2"/>
            <w:noWrap/>
            <w:vAlign w:val="center"/>
            <w:hideMark/>
          </w:tcPr>
          <w:p w14:paraId="35F5AA89"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2C9C12D3" w14:textId="77777777" w:rsidR="008F704C" w:rsidRPr="00E237E8" w:rsidRDefault="00000000" w:rsidP="00974DD3">
            <w:pPr>
              <w:pStyle w:val="TableTextLarge"/>
            </w:pPr>
            <w:sdt>
              <w:sdtPr>
                <w:id w:val="-1486079173"/>
                <w:placeholder>
                  <w:docPart w:val="F3EA86B7AAD141C2B9C47A56682271C8"/>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7A8B064F" w14:textId="77777777" w:rsidR="008F704C" w:rsidRPr="00E237E8" w:rsidRDefault="00000000" w:rsidP="00974DD3">
            <w:pPr>
              <w:pStyle w:val="TableTextLarge"/>
            </w:pPr>
            <w:sdt>
              <w:sdtPr>
                <w:id w:val="-2106710853"/>
                <w:placeholder>
                  <w:docPart w:val="66F7B704848E4EA5AE1E9B372878FE41"/>
                </w:placeholder>
                <w:temporary/>
                <w:showingPlcHdr/>
                <w15:appearance w15:val="hidden"/>
              </w:sdtPr>
              <w:sdtContent>
                <w:r w:rsidR="00051A24" w:rsidRPr="00E237E8">
                  <w:t>$60</w:t>
                </w:r>
              </w:sdtContent>
            </w:sdt>
          </w:p>
        </w:tc>
        <w:tc>
          <w:tcPr>
            <w:tcW w:w="842" w:type="pct"/>
            <w:shd w:val="clear" w:color="auto" w:fill="F2F2F2" w:themeFill="background1" w:themeFillShade="F2"/>
            <w:noWrap/>
            <w:vAlign w:val="center"/>
            <w:hideMark/>
          </w:tcPr>
          <w:p w14:paraId="427E06DA" w14:textId="77777777" w:rsidR="008F704C" w:rsidRPr="00E237E8" w:rsidRDefault="00000000" w:rsidP="00974DD3">
            <w:pPr>
              <w:pStyle w:val="TableTextLarge"/>
            </w:pPr>
            <w:sdt>
              <w:sdtPr>
                <w:id w:val="-613126645"/>
                <w:placeholder>
                  <w:docPart w:val="410DA109C42F4909B392A06FAE7F0A09"/>
                </w:placeholder>
                <w:temporary/>
                <w:showingPlcHdr/>
                <w15:appearance w15:val="hidden"/>
              </w:sdtPr>
              <w:sdtContent>
                <w:r w:rsidR="00051A24" w:rsidRPr="00E237E8">
                  <w:t>$60</w:t>
                </w:r>
              </w:sdtContent>
            </w:sdt>
          </w:p>
        </w:tc>
      </w:tr>
      <w:tr w:rsidR="008F704C" w:rsidRPr="00E237E8" w14:paraId="42427DB7" w14:textId="77777777" w:rsidTr="008F704C">
        <w:trPr>
          <w:trHeight w:val="312"/>
        </w:trPr>
        <w:tc>
          <w:tcPr>
            <w:tcW w:w="1664" w:type="pct"/>
            <w:shd w:val="clear" w:color="auto" w:fill="auto"/>
            <w:vAlign w:val="center"/>
            <w:hideMark/>
          </w:tcPr>
          <w:p w14:paraId="72E79245" w14:textId="77777777" w:rsidR="008F704C" w:rsidRPr="00E237E8" w:rsidRDefault="00000000" w:rsidP="00974DD3">
            <w:pPr>
              <w:pStyle w:val="TableTextLarge"/>
            </w:pPr>
            <w:sdt>
              <w:sdtPr>
                <w:id w:val="-1139406405"/>
                <w:placeholder>
                  <w:docPart w:val="096E88000B4F4CAE9CB3CAA8CC7F214C"/>
                </w:placeholder>
                <w:temporary/>
                <w:showingPlcHdr/>
                <w15:appearance w15:val="hidden"/>
              </w:sdtPr>
              <w:sdtContent>
                <w:r w:rsidR="00F24CB9" w:rsidRPr="00E237E8">
                  <w:t>Interest Expense</w:t>
                </w:r>
              </w:sdtContent>
            </w:sdt>
          </w:p>
        </w:tc>
        <w:tc>
          <w:tcPr>
            <w:tcW w:w="832" w:type="pct"/>
            <w:shd w:val="clear" w:color="auto" w:fill="auto"/>
            <w:noWrap/>
            <w:vAlign w:val="center"/>
            <w:hideMark/>
          </w:tcPr>
          <w:p w14:paraId="38E35B46" w14:textId="77777777" w:rsidR="008F704C" w:rsidRPr="00E237E8" w:rsidRDefault="008F704C" w:rsidP="00974DD3">
            <w:pPr>
              <w:pStyle w:val="TableTextLarge"/>
            </w:pPr>
          </w:p>
        </w:tc>
        <w:tc>
          <w:tcPr>
            <w:tcW w:w="832" w:type="pct"/>
            <w:shd w:val="clear" w:color="auto" w:fill="auto"/>
            <w:noWrap/>
            <w:vAlign w:val="center"/>
            <w:hideMark/>
          </w:tcPr>
          <w:p w14:paraId="0531702A" w14:textId="77777777" w:rsidR="008F704C" w:rsidRPr="00E237E8" w:rsidRDefault="00000000" w:rsidP="00974DD3">
            <w:pPr>
              <w:pStyle w:val="TableTextLarge"/>
            </w:pPr>
            <w:sdt>
              <w:sdtPr>
                <w:id w:val="-1348326349"/>
                <w:placeholder>
                  <w:docPart w:val="3C3C453CE99A4520A7BBC0C22E0C3561"/>
                </w:placeholder>
                <w:temporary/>
                <w:showingPlcHdr/>
                <w15:appearance w15:val="hidden"/>
              </w:sdtPr>
              <w:sdtContent>
                <w:r w:rsidR="006C07E8" w:rsidRPr="00E237E8">
                  <w:t>$0</w:t>
                </w:r>
              </w:sdtContent>
            </w:sdt>
          </w:p>
        </w:tc>
        <w:tc>
          <w:tcPr>
            <w:tcW w:w="832" w:type="pct"/>
            <w:shd w:val="clear" w:color="auto" w:fill="auto"/>
            <w:noWrap/>
            <w:vAlign w:val="center"/>
            <w:hideMark/>
          </w:tcPr>
          <w:p w14:paraId="54A8A5AB" w14:textId="77777777" w:rsidR="008F704C" w:rsidRPr="00E237E8" w:rsidRDefault="00000000" w:rsidP="00974DD3">
            <w:pPr>
              <w:pStyle w:val="TableTextLarge"/>
            </w:pPr>
            <w:sdt>
              <w:sdtPr>
                <w:id w:val="2039929721"/>
                <w:placeholder>
                  <w:docPart w:val="AE3534B314A64801B3FDBEC46B91B28F"/>
                </w:placeholder>
                <w:temporary/>
                <w:showingPlcHdr/>
                <w15:appearance w15:val="hidden"/>
              </w:sdtPr>
              <w:sdtContent>
                <w:r w:rsidR="006C07E8" w:rsidRPr="00E237E8">
                  <w:t>$0</w:t>
                </w:r>
              </w:sdtContent>
            </w:sdt>
          </w:p>
        </w:tc>
        <w:tc>
          <w:tcPr>
            <w:tcW w:w="842" w:type="pct"/>
            <w:shd w:val="clear" w:color="auto" w:fill="auto"/>
            <w:noWrap/>
            <w:vAlign w:val="center"/>
            <w:hideMark/>
          </w:tcPr>
          <w:p w14:paraId="64E8639D" w14:textId="77777777" w:rsidR="008F704C" w:rsidRPr="00E237E8" w:rsidRDefault="00000000" w:rsidP="00974DD3">
            <w:pPr>
              <w:pStyle w:val="TableTextLarge"/>
            </w:pPr>
            <w:sdt>
              <w:sdtPr>
                <w:id w:val="808524520"/>
                <w:placeholder>
                  <w:docPart w:val="42503ED2CBCB4E348EA62C43CE98BDD1"/>
                </w:placeholder>
                <w:temporary/>
                <w:showingPlcHdr/>
                <w15:appearance w15:val="hidden"/>
              </w:sdtPr>
              <w:sdtContent>
                <w:r w:rsidR="006C07E8" w:rsidRPr="00E237E8">
                  <w:t>$0</w:t>
                </w:r>
              </w:sdtContent>
            </w:sdt>
          </w:p>
        </w:tc>
      </w:tr>
      <w:tr w:rsidR="008F704C" w:rsidRPr="00E237E8" w14:paraId="7F02AB1E" w14:textId="77777777" w:rsidTr="008F704C">
        <w:trPr>
          <w:trHeight w:val="312"/>
        </w:trPr>
        <w:tc>
          <w:tcPr>
            <w:tcW w:w="1664" w:type="pct"/>
            <w:shd w:val="clear" w:color="auto" w:fill="F2F2F2" w:themeFill="background1" w:themeFillShade="F2"/>
            <w:vAlign w:val="center"/>
            <w:hideMark/>
          </w:tcPr>
          <w:p w14:paraId="0BDD9CBE" w14:textId="77777777" w:rsidR="008F704C" w:rsidRPr="00E237E8" w:rsidRDefault="00000000" w:rsidP="00974DD3">
            <w:pPr>
              <w:pStyle w:val="TableTextLarge"/>
            </w:pPr>
            <w:sdt>
              <w:sdtPr>
                <w:id w:val="-1475516305"/>
                <w:placeholder>
                  <w:docPart w:val="3C0E080D96F74CAF80E4FF4E16E2A1C9"/>
                </w:placeholder>
                <w:temporary/>
                <w:showingPlcHdr/>
                <w15:appearance w15:val="hidden"/>
              </w:sdtPr>
              <w:sdtContent>
                <w:r w:rsidR="00F24CB9" w:rsidRPr="00E237E8">
                  <w:t>Bank Service Charges</w:t>
                </w:r>
              </w:sdtContent>
            </w:sdt>
          </w:p>
        </w:tc>
        <w:tc>
          <w:tcPr>
            <w:tcW w:w="832" w:type="pct"/>
            <w:shd w:val="clear" w:color="auto" w:fill="F2F2F2" w:themeFill="background1" w:themeFillShade="F2"/>
            <w:noWrap/>
            <w:vAlign w:val="center"/>
            <w:hideMark/>
          </w:tcPr>
          <w:p w14:paraId="4FD2CE88"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654A295F" w14:textId="77777777" w:rsidR="008F704C" w:rsidRPr="00E237E8" w:rsidRDefault="00000000" w:rsidP="00974DD3">
            <w:pPr>
              <w:pStyle w:val="TableTextLarge"/>
            </w:pPr>
            <w:sdt>
              <w:sdtPr>
                <w:id w:val="-19553298"/>
                <w:placeholder>
                  <w:docPart w:val="76D3DF73896045759248F34F62012F16"/>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692205EA" w14:textId="77777777" w:rsidR="008F704C" w:rsidRPr="00E237E8" w:rsidRDefault="00000000" w:rsidP="00974DD3">
            <w:pPr>
              <w:pStyle w:val="TableTextLarge"/>
            </w:pPr>
            <w:sdt>
              <w:sdtPr>
                <w:id w:val="-483315802"/>
                <w:placeholder>
                  <w:docPart w:val="402B77B23A5345EBBCA95251F9831AA0"/>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14:paraId="5949CB22" w14:textId="77777777" w:rsidR="008F704C" w:rsidRPr="00E237E8" w:rsidRDefault="00000000" w:rsidP="00974DD3">
            <w:pPr>
              <w:pStyle w:val="TableTextLarge"/>
            </w:pPr>
            <w:sdt>
              <w:sdtPr>
                <w:id w:val="978647036"/>
                <w:placeholder>
                  <w:docPart w:val="18B96523B4A447928DD2D8CB48CC0EAE"/>
                </w:placeholder>
                <w:temporary/>
                <w:showingPlcHdr/>
                <w15:appearance w15:val="hidden"/>
              </w:sdtPr>
              <w:sdtContent>
                <w:r w:rsidR="006C07E8" w:rsidRPr="00E237E8">
                  <w:t>$0</w:t>
                </w:r>
              </w:sdtContent>
            </w:sdt>
          </w:p>
        </w:tc>
      </w:tr>
      <w:tr w:rsidR="008F704C" w:rsidRPr="00E237E8" w14:paraId="729330E3" w14:textId="77777777" w:rsidTr="008F704C">
        <w:trPr>
          <w:trHeight w:val="312"/>
        </w:trPr>
        <w:tc>
          <w:tcPr>
            <w:tcW w:w="1664" w:type="pct"/>
            <w:shd w:val="clear" w:color="auto" w:fill="auto"/>
            <w:vAlign w:val="center"/>
            <w:hideMark/>
          </w:tcPr>
          <w:p w14:paraId="246BA0F3" w14:textId="77777777" w:rsidR="008F704C" w:rsidRPr="00E237E8" w:rsidRDefault="00000000" w:rsidP="00974DD3">
            <w:pPr>
              <w:pStyle w:val="TableTextLarge"/>
            </w:pPr>
            <w:sdt>
              <w:sdtPr>
                <w:id w:val="1357780758"/>
                <w:placeholder>
                  <w:docPart w:val="5A21DC8CF27F4DE0B82ED0079864FAD4"/>
                </w:placeholder>
                <w:temporary/>
                <w:showingPlcHdr/>
                <w15:appearance w15:val="hidden"/>
              </w:sdtPr>
              <w:sdtContent>
                <w:r w:rsidR="00F24CB9" w:rsidRPr="00E237E8">
                  <w:t>Supplies</w:t>
                </w:r>
              </w:sdtContent>
            </w:sdt>
          </w:p>
        </w:tc>
        <w:tc>
          <w:tcPr>
            <w:tcW w:w="832" w:type="pct"/>
            <w:shd w:val="clear" w:color="auto" w:fill="auto"/>
            <w:noWrap/>
            <w:vAlign w:val="center"/>
            <w:hideMark/>
          </w:tcPr>
          <w:p w14:paraId="500A5847" w14:textId="77777777" w:rsidR="008F704C" w:rsidRPr="00E237E8" w:rsidRDefault="008F704C" w:rsidP="00974DD3">
            <w:pPr>
              <w:pStyle w:val="TableTextLarge"/>
            </w:pPr>
          </w:p>
        </w:tc>
        <w:tc>
          <w:tcPr>
            <w:tcW w:w="832" w:type="pct"/>
            <w:shd w:val="clear" w:color="auto" w:fill="auto"/>
            <w:noWrap/>
            <w:vAlign w:val="center"/>
            <w:hideMark/>
          </w:tcPr>
          <w:p w14:paraId="37E97901" w14:textId="77777777" w:rsidR="008F704C" w:rsidRPr="00E237E8" w:rsidRDefault="00000000" w:rsidP="00974DD3">
            <w:pPr>
              <w:pStyle w:val="TableTextLarge"/>
            </w:pPr>
            <w:sdt>
              <w:sdtPr>
                <w:id w:val="38027369"/>
                <w:placeholder>
                  <w:docPart w:val="2C0E639528E64D52B93DEAD13928AEB8"/>
                </w:placeholder>
                <w:temporary/>
                <w:showingPlcHdr/>
                <w15:appearance w15:val="hidden"/>
              </w:sdtPr>
              <w:sdtContent>
                <w:r w:rsidR="006C07E8" w:rsidRPr="00E237E8">
                  <w:t>$0</w:t>
                </w:r>
              </w:sdtContent>
            </w:sdt>
          </w:p>
        </w:tc>
        <w:tc>
          <w:tcPr>
            <w:tcW w:w="832" w:type="pct"/>
            <w:shd w:val="clear" w:color="auto" w:fill="auto"/>
            <w:noWrap/>
            <w:vAlign w:val="center"/>
            <w:hideMark/>
          </w:tcPr>
          <w:p w14:paraId="12D3F3B5" w14:textId="77777777" w:rsidR="008F704C" w:rsidRPr="00E237E8" w:rsidRDefault="00000000" w:rsidP="00974DD3">
            <w:pPr>
              <w:pStyle w:val="TableTextLarge"/>
            </w:pPr>
            <w:sdt>
              <w:sdtPr>
                <w:id w:val="-1435206966"/>
                <w:placeholder>
                  <w:docPart w:val="53A51E06928E49A68C9DB96BA4E55277"/>
                </w:placeholder>
                <w:temporary/>
                <w:showingPlcHdr/>
                <w15:appearance w15:val="hidden"/>
              </w:sdtPr>
              <w:sdtContent>
                <w:r w:rsidR="006C07E8" w:rsidRPr="00E237E8">
                  <w:t>$0</w:t>
                </w:r>
              </w:sdtContent>
            </w:sdt>
          </w:p>
        </w:tc>
        <w:tc>
          <w:tcPr>
            <w:tcW w:w="842" w:type="pct"/>
            <w:shd w:val="clear" w:color="auto" w:fill="auto"/>
            <w:noWrap/>
            <w:vAlign w:val="center"/>
            <w:hideMark/>
          </w:tcPr>
          <w:p w14:paraId="68392026" w14:textId="77777777" w:rsidR="008F704C" w:rsidRPr="00E237E8" w:rsidRDefault="00000000" w:rsidP="00974DD3">
            <w:pPr>
              <w:pStyle w:val="TableTextLarge"/>
            </w:pPr>
            <w:sdt>
              <w:sdtPr>
                <w:id w:val="25303313"/>
                <w:placeholder>
                  <w:docPart w:val="130CEE58C2834C5C92491C04F831A8C0"/>
                </w:placeholder>
                <w:temporary/>
                <w:showingPlcHdr/>
                <w15:appearance w15:val="hidden"/>
              </w:sdtPr>
              <w:sdtContent>
                <w:r w:rsidR="006C07E8" w:rsidRPr="00E237E8">
                  <w:t>$0</w:t>
                </w:r>
              </w:sdtContent>
            </w:sdt>
          </w:p>
        </w:tc>
      </w:tr>
      <w:tr w:rsidR="008F704C" w:rsidRPr="00E237E8" w14:paraId="400DE62C" w14:textId="77777777" w:rsidTr="008F704C">
        <w:trPr>
          <w:trHeight w:val="312"/>
        </w:trPr>
        <w:tc>
          <w:tcPr>
            <w:tcW w:w="1664" w:type="pct"/>
            <w:shd w:val="clear" w:color="auto" w:fill="F2F2F2" w:themeFill="background1" w:themeFillShade="F2"/>
            <w:vAlign w:val="center"/>
            <w:hideMark/>
          </w:tcPr>
          <w:p w14:paraId="13C76190" w14:textId="77777777" w:rsidR="008F704C" w:rsidRPr="00E237E8" w:rsidRDefault="00000000" w:rsidP="00974DD3">
            <w:pPr>
              <w:pStyle w:val="TableTextLarge"/>
            </w:pPr>
            <w:sdt>
              <w:sdtPr>
                <w:id w:val="-987159155"/>
                <w:placeholder>
                  <w:docPart w:val="C806A22DAA3F4D979181CDBDF0B7DC5A"/>
                </w:placeholder>
                <w:temporary/>
                <w:showingPlcHdr/>
                <w15:appearance w15:val="hidden"/>
              </w:sdtPr>
              <w:sdtContent>
                <w:r w:rsidR="00F24CB9" w:rsidRPr="00E237E8">
                  <w:t>Travel &amp; Entertainment</w:t>
                </w:r>
              </w:sdtContent>
            </w:sdt>
          </w:p>
        </w:tc>
        <w:tc>
          <w:tcPr>
            <w:tcW w:w="832" w:type="pct"/>
            <w:shd w:val="clear" w:color="auto" w:fill="F2F2F2" w:themeFill="background1" w:themeFillShade="F2"/>
            <w:noWrap/>
            <w:vAlign w:val="center"/>
            <w:hideMark/>
          </w:tcPr>
          <w:p w14:paraId="62F696C5"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2902EC05" w14:textId="77777777" w:rsidR="008F704C" w:rsidRPr="00E237E8" w:rsidRDefault="00000000" w:rsidP="00974DD3">
            <w:pPr>
              <w:pStyle w:val="TableTextLarge"/>
            </w:pPr>
            <w:sdt>
              <w:sdtPr>
                <w:id w:val="-644044854"/>
                <w:placeholder>
                  <w:docPart w:val="669279BE7A724EE08C956549160BA404"/>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7025373B" w14:textId="77777777" w:rsidR="008F704C" w:rsidRPr="00E237E8" w:rsidRDefault="00000000" w:rsidP="00974DD3">
            <w:pPr>
              <w:pStyle w:val="TableTextLarge"/>
            </w:pPr>
            <w:sdt>
              <w:sdtPr>
                <w:id w:val="1059914575"/>
                <w:placeholder>
                  <w:docPart w:val="9668A77EE0E14DE09E012D46F51C4495"/>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14:paraId="5EC4D435" w14:textId="77777777" w:rsidR="008F704C" w:rsidRPr="00E237E8" w:rsidRDefault="00000000" w:rsidP="00974DD3">
            <w:pPr>
              <w:pStyle w:val="TableTextLarge"/>
            </w:pPr>
            <w:sdt>
              <w:sdtPr>
                <w:id w:val="-1058467183"/>
                <w:placeholder>
                  <w:docPart w:val="911C9443F49A4F70AEC56DEC02960CF2"/>
                </w:placeholder>
                <w:temporary/>
                <w:showingPlcHdr/>
                <w15:appearance w15:val="hidden"/>
              </w:sdtPr>
              <w:sdtContent>
                <w:r w:rsidR="006C07E8" w:rsidRPr="00E237E8">
                  <w:t>$0</w:t>
                </w:r>
              </w:sdtContent>
            </w:sdt>
          </w:p>
        </w:tc>
      </w:tr>
      <w:tr w:rsidR="008F704C" w:rsidRPr="00E237E8" w14:paraId="6371AB41" w14:textId="77777777" w:rsidTr="008F704C">
        <w:trPr>
          <w:trHeight w:val="312"/>
        </w:trPr>
        <w:tc>
          <w:tcPr>
            <w:tcW w:w="1664" w:type="pct"/>
            <w:shd w:val="clear" w:color="auto" w:fill="auto"/>
            <w:vAlign w:val="center"/>
            <w:hideMark/>
          </w:tcPr>
          <w:p w14:paraId="7043F58E" w14:textId="77777777" w:rsidR="008F704C" w:rsidRPr="00E237E8" w:rsidRDefault="00000000" w:rsidP="00974DD3">
            <w:pPr>
              <w:pStyle w:val="TableTextLarge"/>
            </w:pPr>
            <w:sdt>
              <w:sdtPr>
                <w:id w:val="1721632375"/>
                <w:placeholder>
                  <w:docPart w:val="4899DCF25A4441328F8C4BF54DB65B4D"/>
                </w:placeholder>
                <w:temporary/>
                <w:showingPlcHdr/>
                <w15:appearance w15:val="hidden"/>
              </w:sdtPr>
              <w:sdtContent>
                <w:r w:rsidR="00F24CB9" w:rsidRPr="00E237E8">
                  <w:t>Equipment</w:t>
                </w:r>
              </w:sdtContent>
            </w:sdt>
          </w:p>
        </w:tc>
        <w:tc>
          <w:tcPr>
            <w:tcW w:w="832" w:type="pct"/>
            <w:shd w:val="clear" w:color="auto" w:fill="auto"/>
            <w:noWrap/>
            <w:vAlign w:val="center"/>
            <w:hideMark/>
          </w:tcPr>
          <w:p w14:paraId="7A30450A" w14:textId="77777777" w:rsidR="008F704C" w:rsidRPr="00E237E8" w:rsidRDefault="008F704C" w:rsidP="00974DD3">
            <w:pPr>
              <w:pStyle w:val="TableTextLarge"/>
            </w:pPr>
          </w:p>
        </w:tc>
        <w:tc>
          <w:tcPr>
            <w:tcW w:w="832" w:type="pct"/>
            <w:shd w:val="clear" w:color="auto" w:fill="auto"/>
            <w:noWrap/>
            <w:vAlign w:val="center"/>
            <w:hideMark/>
          </w:tcPr>
          <w:p w14:paraId="28D58599" w14:textId="77777777" w:rsidR="008F704C" w:rsidRPr="00E237E8" w:rsidRDefault="00000000" w:rsidP="00974DD3">
            <w:pPr>
              <w:pStyle w:val="TableTextLarge"/>
            </w:pPr>
            <w:sdt>
              <w:sdtPr>
                <w:id w:val="34555141"/>
                <w:placeholder>
                  <w:docPart w:val="1B692B4CADD04737B2DE523AA032FE98"/>
                </w:placeholder>
                <w:temporary/>
                <w:showingPlcHdr/>
                <w15:appearance w15:val="hidden"/>
              </w:sdtPr>
              <w:sdtContent>
                <w:r w:rsidR="006C07E8" w:rsidRPr="00E237E8">
                  <w:t>$0</w:t>
                </w:r>
              </w:sdtContent>
            </w:sdt>
          </w:p>
        </w:tc>
        <w:tc>
          <w:tcPr>
            <w:tcW w:w="832" w:type="pct"/>
            <w:shd w:val="clear" w:color="auto" w:fill="auto"/>
            <w:noWrap/>
            <w:vAlign w:val="center"/>
            <w:hideMark/>
          </w:tcPr>
          <w:p w14:paraId="227306E4" w14:textId="77777777" w:rsidR="008F704C" w:rsidRPr="00E237E8" w:rsidRDefault="00000000" w:rsidP="00974DD3">
            <w:pPr>
              <w:pStyle w:val="TableTextLarge"/>
            </w:pPr>
            <w:sdt>
              <w:sdtPr>
                <w:id w:val="-1116830233"/>
                <w:placeholder>
                  <w:docPart w:val="5408F88E6B9E4581A428CA9D05D9A37F"/>
                </w:placeholder>
                <w:temporary/>
                <w:showingPlcHdr/>
                <w15:appearance w15:val="hidden"/>
              </w:sdtPr>
              <w:sdtContent>
                <w:r w:rsidR="006C07E8" w:rsidRPr="00E237E8">
                  <w:t>$2,500</w:t>
                </w:r>
              </w:sdtContent>
            </w:sdt>
          </w:p>
        </w:tc>
        <w:tc>
          <w:tcPr>
            <w:tcW w:w="842" w:type="pct"/>
            <w:shd w:val="clear" w:color="auto" w:fill="auto"/>
            <w:noWrap/>
            <w:vAlign w:val="center"/>
            <w:hideMark/>
          </w:tcPr>
          <w:p w14:paraId="31DC172B" w14:textId="77777777" w:rsidR="008F704C" w:rsidRPr="00E237E8" w:rsidRDefault="00000000" w:rsidP="00974DD3">
            <w:pPr>
              <w:pStyle w:val="TableTextLarge"/>
            </w:pPr>
            <w:sdt>
              <w:sdtPr>
                <w:id w:val="-1177428253"/>
                <w:placeholder>
                  <w:docPart w:val="052C2F825B4B4109A265537D0E13194A"/>
                </w:placeholder>
                <w:temporary/>
                <w:showingPlcHdr/>
                <w15:appearance w15:val="hidden"/>
              </w:sdtPr>
              <w:sdtContent>
                <w:r w:rsidR="006C07E8" w:rsidRPr="00E237E8">
                  <w:t>$2,500</w:t>
                </w:r>
              </w:sdtContent>
            </w:sdt>
          </w:p>
        </w:tc>
      </w:tr>
      <w:tr w:rsidR="008F704C" w:rsidRPr="00E237E8" w14:paraId="01AA33A9" w14:textId="77777777" w:rsidTr="008F704C">
        <w:trPr>
          <w:trHeight w:val="312"/>
        </w:trPr>
        <w:tc>
          <w:tcPr>
            <w:tcW w:w="1664" w:type="pct"/>
            <w:shd w:val="clear" w:color="auto" w:fill="F2F2F2" w:themeFill="background1" w:themeFillShade="F2"/>
            <w:vAlign w:val="center"/>
            <w:hideMark/>
          </w:tcPr>
          <w:p w14:paraId="1AC3C644" w14:textId="77777777" w:rsidR="008F704C" w:rsidRPr="00E237E8" w:rsidRDefault="00000000" w:rsidP="00974DD3">
            <w:pPr>
              <w:pStyle w:val="TableTextLarge"/>
            </w:pPr>
            <w:sdt>
              <w:sdtPr>
                <w:id w:val="1990743352"/>
                <w:placeholder>
                  <w:docPart w:val="4F754C3481E94E6F946EDA984ED0A662"/>
                </w:placeholder>
                <w:temporary/>
                <w:showingPlcHdr/>
                <w15:appearance w15:val="hidden"/>
              </w:sdtPr>
              <w:sdtContent>
                <w:r w:rsidR="00F24CB9" w:rsidRPr="00E237E8">
                  <w:t>Furniture &amp; Fixtures</w:t>
                </w:r>
              </w:sdtContent>
            </w:sdt>
          </w:p>
        </w:tc>
        <w:tc>
          <w:tcPr>
            <w:tcW w:w="832" w:type="pct"/>
            <w:shd w:val="clear" w:color="auto" w:fill="F2F2F2" w:themeFill="background1" w:themeFillShade="F2"/>
            <w:noWrap/>
            <w:vAlign w:val="center"/>
            <w:hideMark/>
          </w:tcPr>
          <w:p w14:paraId="6399D686"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1FC7B8E2" w14:textId="77777777" w:rsidR="008F704C" w:rsidRPr="00E237E8" w:rsidRDefault="00000000" w:rsidP="00974DD3">
            <w:pPr>
              <w:pStyle w:val="TableTextLarge"/>
            </w:pPr>
            <w:sdt>
              <w:sdtPr>
                <w:id w:val="322090345"/>
                <w:placeholder>
                  <w:docPart w:val="09953B262F1C4E62AC209A5438686EAC"/>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4C0C86A6" w14:textId="77777777" w:rsidR="008F704C" w:rsidRPr="00E237E8" w:rsidRDefault="00000000" w:rsidP="00974DD3">
            <w:pPr>
              <w:pStyle w:val="TableTextLarge"/>
            </w:pPr>
            <w:sdt>
              <w:sdtPr>
                <w:id w:val="1440105519"/>
                <w:placeholder>
                  <w:docPart w:val="06426575EE8C4CCBBFF38520FFCF63F1"/>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14:paraId="17967243" w14:textId="77777777" w:rsidR="008F704C" w:rsidRPr="00E237E8" w:rsidRDefault="00000000" w:rsidP="00974DD3">
            <w:pPr>
              <w:pStyle w:val="TableTextLarge"/>
            </w:pPr>
            <w:sdt>
              <w:sdtPr>
                <w:id w:val="591048890"/>
                <w:placeholder>
                  <w:docPart w:val="6BF47197739A4A5393EA5EFB27C0F831"/>
                </w:placeholder>
                <w:temporary/>
                <w:showingPlcHdr/>
                <w15:appearance w15:val="hidden"/>
              </w:sdtPr>
              <w:sdtContent>
                <w:r w:rsidR="006C07E8" w:rsidRPr="00E237E8">
                  <w:t>$0</w:t>
                </w:r>
              </w:sdtContent>
            </w:sdt>
          </w:p>
        </w:tc>
      </w:tr>
      <w:tr w:rsidR="008F704C" w:rsidRPr="00E237E8" w14:paraId="4762E37D" w14:textId="77777777" w:rsidTr="008F704C">
        <w:trPr>
          <w:trHeight w:val="312"/>
        </w:trPr>
        <w:tc>
          <w:tcPr>
            <w:tcW w:w="1664" w:type="pct"/>
            <w:shd w:val="clear" w:color="auto" w:fill="auto"/>
            <w:vAlign w:val="center"/>
            <w:hideMark/>
          </w:tcPr>
          <w:p w14:paraId="798C7A29" w14:textId="77777777" w:rsidR="008F704C" w:rsidRPr="00E237E8" w:rsidRDefault="00000000" w:rsidP="00974DD3">
            <w:pPr>
              <w:pStyle w:val="TableTextLarge"/>
            </w:pPr>
            <w:sdt>
              <w:sdtPr>
                <w:id w:val="-1150130107"/>
                <w:placeholder>
                  <w:docPart w:val="41A534C94E644E37ADD9F03F4036FD58"/>
                </w:placeholder>
                <w:temporary/>
                <w:showingPlcHdr/>
                <w15:appearance w15:val="hidden"/>
              </w:sdtPr>
              <w:sdtContent>
                <w:r w:rsidR="00F24CB9" w:rsidRPr="00E237E8">
                  <w:t>Leasehold Improvements</w:t>
                </w:r>
              </w:sdtContent>
            </w:sdt>
          </w:p>
        </w:tc>
        <w:tc>
          <w:tcPr>
            <w:tcW w:w="832" w:type="pct"/>
            <w:shd w:val="clear" w:color="auto" w:fill="auto"/>
            <w:noWrap/>
            <w:vAlign w:val="center"/>
            <w:hideMark/>
          </w:tcPr>
          <w:p w14:paraId="1D3777B3" w14:textId="77777777" w:rsidR="008F704C" w:rsidRPr="00E237E8" w:rsidRDefault="008F704C" w:rsidP="00974DD3">
            <w:pPr>
              <w:pStyle w:val="TableTextLarge"/>
            </w:pPr>
          </w:p>
        </w:tc>
        <w:tc>
          <w:tcPr>
            <w:tcW w:w="832" w:type="pct"/>
            <w:shd w:val="clear" w:color="auto" w:fill="auto"/>
            <w:noWrap/>
            <w:vAlign w:val="center"/>
            <w:hideMark/>
          </w:tcPr>
          <w:p w14:paraId="73F7D655" w14:textId="77777777" w:rsidR="008F704C" w:rsidRPr="00E237E8" w:rsidRDefault="00000000" w:rsidP="00974DD3">
            <w:pPr>
              <w:pStyle w:val="TableTextLarge"/>
            </w:pPr>
            <w:sdt>
              <w:sdtPr>
                <w:id w:val="590126092"/>
                <w:placeholder>
                  <w:docPart w:val="9BE2E2FF576E4B7EBDE8425997E43AC7"/>
                </w:placeholder>
                <w:temporary/>
                <w:showingPlcHdr/>
                <w15:appearance w15:val="hidden"/>
              </w:sdtPr>
              <w:sdtContent>
                <w:r w:rsidR="006C07E8" w:rsidRPr="00E237E8">
                  <w:t>$0</w:t>
                </w:r>
              </w:sdtContent>
            </w:sdt>
          </w:p>
        </w:tc>
        <w:tc>
          <w:tcPr>
            <w:tcW w:w="832" w:type="pct"/>
            <w:shd w:val="clear" w:color="auto" w:fill="auto"/>
            <w:noWrap/>
            <w:vAlign w:val="center"/>
            <w:hideMark/>
          </w:tcPr>
          <w:p w14:paraId="05E65F96" w14:textId="77777777" w:rsidR="008F704C" w:rsidRPr="00E237E8" w:rsidRDefault="00000000" w:rsidP="00974DD3">
            <w:pPr>
              <w:pStyle w:val="TableTextLarge"/>
            </w:pPr>
            <w:sdt>
              <w:sdtPr>
                <w:id w:val="887684722"/>
                <w:placeholder>
                  <w:docPart w:val="982B206E80E04EEC9ED874F1770F64A8"/>
                </w:placeholder>
                <w:temporary/>
                <w:showingPlcHdr/>
                <w15:appearance w15:val="hidden"/>
              </w:sdtPr>
              <w:sdtContent>
                <w:r w:rsidR="006C07E8" w:rsidRPr="00E237E8">
                  <w:t>$0</w:t>
                </w:r>
              </w:sdtContent>
            </w:sdt>
          </w:p>
        </w:tc>
        <w:tc>
          <w:tcPr>
            <w:tcW w:w="842" w:type="pct"/>
            <w:shd w:val="clear" w:color="auto" w:fill="auto"/>
            <w:noWrap/>
            <w:vAlign w:val="center"/>
            <w:hideMark/>
          </w:tcPr>
          <w:p w14:paraId="71EDB5C3" w14:textId="77777777" w:rsidR="008F704C" w:rsidRPr="00E237E8" w:rsidRDefault="00000000" w:rsidP="00974DD3">
            <w:pPr>
              <w:pStyle w:val="TableTextLarge"/>
            </w:pPr>
            <w:sdt>
              <w:sdtPr>
                <w:id w:val="-1578743118"/>
                <w:placeholder>
                  <w:docPart w:val="578F6302492D44EF807D20C910DA3446"/>
                </w:placeholder>
                <w:temporary/>
                <w:showingPlcHdr/>
                <w15:appearance w15:val="hidden"/>
              </w:sdtPr>
              <w:sdtContent>
                <w:r w:rsidR="006C07E8" w:rsidRPr="00E237E8">
                  <w:t>$0</w:t>
                </w:r>
              </w:sdtContent>
            </w:sdt>
          </w:p>
        </w:tc>
      </w:tr>
      <w:tr w:rsidR="008F704C" w:rsidRPr="00E237E8" w14:paraId="14C3FAA5" w14:textId="77777777" w:rsidTr="008F704C">
        <w:trPr>
          <w:trHeight w:val="312"/>
        </w:trPr>
        <w:tc>
          <w:tcPr>
            <w:tcW w:w="1664" w:type="pct"/>
            <w:shd w:val="clear" w:color="auto" w:fill="F2F2F2" w:themeFill="background1" w:themeFillShade="F2"/>
            <w:vAlign w:val="center"/>
            <w:hideMark/>
          </w:tcPr>
          <w:p w14:paraId="37BE10BF" w14:textId="77777777" w:rsidR="008F704C" w:rsidRPr="00E237E8" w:rsidRDefault="00000000" w:rsidP="00974DD3">
            <w:pPr>
              <w:pStyle w:val="TableTextLarge"/>
            </w:pPr>
            <w:sdt>
              <w:sdtPr>
                <w:id w:val="-80834835"/>
                <w:placeholder>
                  <w:docPart w:val="A4EC8EB95B61407C92BEB419F1643982"/>
                </w:placeholder>
                <w:temporary/>
                <w:showingPlcHdr/>
                <w15:appearance w15:val="hidden"/>
              </w:sdtPr>
              <w:sdtContent>
                <w:r w:rsidR="00F24CB9" w:rsidRPr="00E237E8">
                  <w:t>Security Deposit(s)</w:t>
                </w:r>
              </w:sdtContent>
            </w:sdt>
          </w:p>
        </w:tc>
        <w:tc>
          <w:tcPr>
            <w:tcW w:w="832" w:type="pct"/>
            <w:shd w:val="clear" w:color="auto" w:fill="F2F2F2" w:themeFill="background1" w:themeFillShade="F2"/>
            <w:noWrap/>
            <w:vAlign w:val="center"/>
            <w:hideMark/>
          </w:tcPr>
          <w:p w14:paraId="11953D2A"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25583C91" w14:textId="77777777" w:rsidR="008F704C" w:rsidRPr="00E237E8" w:rsidRDefault="00000000" w:rsidP="00974DD3">
            <w:pPr>
              <w:pStyle w:val="TableTextLarge"/>
            </w:pPr>
            <w:sdt>
              <w:sdtPr>
                <w:id w:val="-1559932679"/>
                <w:placeholder>
                  <w:docPart w:val="0771860B1CFB4D0BA7E3329105619342"/>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45184504" w14:textId="77777777" w:rsidR="008F704C" w:rsidRPr="00E237E8" w:rsidRDefault="00000000" w:rsidP="00974DD3">
            <w:pPr>
              <w:pStyle w:val="TableTextLarge"/>
            </w:pPr>
            <w:sdt>
              <w:sdtPr>
                <w:id w:val="879058191"/>
                <w:placeholder>
                  <w:docPart w:val="2316505AE09F44F98DFF2E570FCF91FE"/>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14:paraId="4F1C8916" w14:textId="77777777" w:rsidR="008F704C" w:rsidRPr="00E237E8" w:rsidRDefault="00000000" w:rsidP="00974DD3">
            <w:pPr>
              <w:pStyle w:val="TableTextLarge"/>
            </w:pPr>
            <w:sdt>
              <w:sdtPr>
                <w:id w:val="-1111900501"/>
                <w:placeholder>
                  <w:docPart w:val="26B6FD20C2134DE1AF0BC66F81A1D92D"/>
                </w:placeholder>
                <w:temporary/>
                <w:showingPlcHdr/>
                <w15:appearance w15:val="hidden"/>
              </w:sdtPr>
              <w:sdtContent>
                <w:r w:rsidR="006C07E8" w:rsidRPr="00E237E8">
                  <w:t>$0</w:t>
                </w:r>
              </w:sdtContent>
            </w:sdt>
          </w:p>
        </w:tc>
      </w:tr>
      <w:tr w:rsidR="008F704C" w:rsidRPr="00E237E8" w14:paraId="108567A4" w14:textId="77777777" w:rsidTr="008F704C">
        <w:trPr>
          <w:trHeight w:val="312"/>
        </w:trPr>
        <w:tc>
          <w:tcPr>
            <w:tcW w:w="1664" w:type="pct"/>
            <w:shd w:val="clear" w:color="auto" w:fill="auto"/>
            <w:vAlign w:val="center"/>
            <w:hideMark/>
          </w:tcPr>
          <w:p w14:paraId="3D7343C3" w14:textId="77777777" w:rsidR="008F704C" w:rsidRPr="00E237E8" w:rsidRDefault="00000000" w:rsidP="00974DD3">
            <w:pPr>
              <w:pStyle w:val="TableTextLarge"/>
            </w:pPr>
            <w:sdt>
              <w:sdtPr>
                <w:id w:val="1916820221"/>
                <w:placeholder>
                  <w:docPart w:val="DED19B7B49694E5DBD26566A41852B5E"/>
                </w:placeholder>
                <w:temporary/>
                <w:showingPlcHdr/>
                <w15:appearance w15:val="hidden"/>
              </w:sdtPr>
              <w:sdtContent>
                <w:r w:rsidR="00F24CB9" w:rsidRPr="00E237E8">
                  <w:t>Business Licenses/Permits/Fees</w:t>
                </w:r>
              </w:sdtContent>
            </w:sdt>
          </w:p>
        </w:tc>
        <w:tc>
          <w:tcPr>
            <w:tcW w:w="832" w:type="pct"/>
            <w:shd w:val="clear" w:color="auto" w:fill="auto"/>
            <w:noWrap/>
            <w:vAlign w:val="center"/>
            <w:hideMark/>
          </w:tcPr>
          <w:p w14:paraId="09FB760C" w14:textId="77777777" w:rsidR="008F704C" w:rsidRPr="00E237E8" w:rsidRDefault="008F704C" w:rsidP="00974DD3">
            <w:pPr>
              <w:pStyle w:val="TableTextLarge"/>
            </w:pPr>
          </w:p>
        </w:tc>
        <w:tc>
          <w:tcPr>
            <w:tcW w:w="832" w:type="pct"/>
            <w:shd w:val="clear" w:color="auto" w:fill="auto"/>
            <w:noWrap/>
            <w:vAlign w:val="center"/>
            <w:hideMark/>
          </w:tcPr>
          <w:p w14:paraId="0EEC548C" w14:textId="77777777" w:rsidR="008F704C" w:rsidRPr="00E237E8" w:rsidRDefault="00000000" w:rsidP="00974DD3">
            <w:pPr>
              <w:pStyle w:val="TableTextLarge"/>
            </w:pPr>
            <w:sdt>
              <w:sdtPr>
                <w:id w:val="1772361398"/>
                <w:placeholder>
                  <w:docPart w:val="3A8015662CAD421297154FDD8D22BA66"/>
                </w:placeholder>
                <w:temporary/>
                <w:showingPlcHdr/>
                <w15:appearance w15:val="hidden"/>
              </w:sdtPr>
              <w:sdtContent>
                <w:r w:rsidR="006C07E8" w:rsidRPr="00E237E8">
                  <w:t>$0</w:t>
                </w:r>
              </w:sdtContent>
            </w:sdt>
          </w:p>
        </w:tc>
        <w:tc>
          <w:tcPr>
            <w:tcW w:w="832" w:type="pct"/>
            <w:shd w:val="clear" w:color="auto" w:fill="auto"/>
            <w:noWrap/>
            <w:vAlign w:val="center"/>
            <w:hideMark/>
          </w:tcPr>
          <w:p w14:paraId="1B743C74" w14:textId="77777777" w:rsidR="008F704C" w:rsidRPr="00E237E8" w:rsidRDefault="00000000" w:rsidP="00974DD3">
            <w:pPr>
              <w:pStyle w:val="TableTextLarge"/>
            </w:pPr>
            <w:sdt>
              <w:sdtPr>
                <w:id w:val="-1727142038"/>
                <w:placeholder>
                  <w:docPart w:val="20F341B29DE3403A80B3BCE474E3061B"/>
                </w:placeholder>
                <w:temporary/>
                <w:showingPlcHdr/>
                <w15:appearance w15:val="hidden"/>
              </w:sdtPr>
              <w:sdtContent>
                <w:r w:rsidR="00051A24" w:rsidRPr="00E237E8">
                  <w:t>$5,000</w:t>
                </w:r>
              </w:sdtContent>
            </w:sdt>
          </w:p>
        </w:tc>
        <w:tc>
          <w:tcPr>
            <w:tcW w:w="842" w:type="pct"/>
            <w:shd w:val="clear" w:color="auto" w:fill="auto"/>
            <w:noWrap/>
            <w:vAlign w:val="center"/>
            <w:hideMark/>
          </w:tcPr>
          <w:p w14:paraId="553FED74" w14:textId="77777777" w:rsidR="008F704C" w:rsidRPr="00E237E8" w:rsidRDefault="00000000" w:rsidP="00974DD3">
            <w:pPr>
              <w:pStyle w:val="TableTextLarge"/>
            </w:pPr>
            <w:sdt>
              <w:sdtPr>
                <w:id w:val="672689922"/>
                <w:placeholder>
                  <w:docPart w:val="5795B64A9515489AA262FF6815CAF129"/>
                </w:placeholder>
                <w:temporary/>
                <w:showingPlcHdr/>
                <w15:appearance w15:val="hidden"/>
              </w:sdtPr>
              <w:sdtContent>
                <w:r w:rsidR="00051A24" w:rsidRPr="00E237E8">
                  <w:t>$5,000</w:t>
                </w:r>
              </w:sdtContent>
            </w:sdt>
          </w:p>
        </w:tc>
      </w:tr>
      <w:tr w:rsidR="008F704C" w:rsidRPr="00E237E8" w14:paraId="7F7A2B37" w14:textId="77777777" w:rsidTr="008F704C">
        <w:trPr>
          <w:trHeight w:val="312"/>
        </w:trPr>
        <w:tc>
          <w:tcPr>
            <w:tcW w:w="1664" w:type="pct"/>
            <w:shd w:val="clear" w:color="auto" w:fill="F2F2F2" w:themeFill="background1" w:themeFillShade="F2"/>
            <w:vAlign w:val="center"/>
            <w:hideMark/>
          </w:tcPr>
          <w:p w14:paraId="68E5B2A7" w14:textId="77777777" w:rsidR="008F704C" w:rsidRPr="00E237E8" w:rsidRDefault="00000000" w:rsidP="00974DD3">
            <w:pPr>
              <w:pStyle w:val="TableTextLarge"/>
            </w:pPr>
            <w:sdt>
              <w:sdtPr>
                <w:id w:val="-1469504943"/>
                <w:placeholder>
                  <w:docPart w:val="F39053742EFD4B57B7BF9D053577618E"/>
                </w:placeholder>
                <w:temporary/>
                <w:showingPlcHdr/>
                <w15:appearance w15:val="hidden"/>
              </w:sdtPr>
              <w:sdtContent>
                <w:r w:rsidR="00F24CB9" w:rsidRPr="00E237E8">
                  <w:t>Professional Services - Legal, Accounting</w:t>
                </w:r>
              </w:sdtContent>
            </w:sdt>
          </w:p>
        </w:tc>
        <w:tc>
          <w:tcPr>
            <w:tcW w:w="832" w:type="pct"/>
            <w:shd w:val="clear" w:color="auto" w:fill="F2F2F2" w:themeFill="background1" w:themeFillShade="F2"/>
            <w:noWrap/>
            <w:vAlign w:val="center"/>
            <w:hideMark/>
          </w:tcPr>
          <w:p w14:paraId="4F0393B9"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5746FEFD" w14:textId="77777777" w:rsidR="008F704C" w:rsidRPr="00E237E8" w:rsidRDefault="00000000" w:rsidP="00974DD3">
            <w:pPr>
              <w:pStyle w:val="TableTextLarge"/>
            </w:pPr>
            <w:sdt>
              <w:sdtPr>
                <w:id w:val="-1322586290"/>
                <w:placeholder>
                  <w:docPart w:val="87D0337601934F0294122C83209C7D99"/>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59B1277F" w14:textId="77777777" w:rsidR="008F704C" w:rsidRPr="00E237E8" w:rsidRDefault="00000000" w:rsidP="00974DD3">
            <w:pPr>
              <w:pStyle w:val="TableTextLarge"/>
            </w:pPr>
            <w:sdt>
              <w:sdtPr>
                <w:id w:val="1626119459"/>
                <w:placeholder>
                  <w:docPart w:val="84A1643EBF8C4788852DBE368F0357FF"/>
                </w:placeholder>
                <w:temporary/>
                <w:showingPlcHdr/>
                <w15:appearance w15:val="hidden"/>
              </w:sdtPr>
              <w:sdtContent>
                <w:r w:rsidR="006C07E8" w:rsidRPr="00E237E8">
                  <w:t>$1,500</w:t>
                </w:r>
              </w:sdtContent>
            </w:sdt>
          </w:p>
        </w:tc>
        <w:tc>
          <w:tcPr>
            <w:tcW w:w="842" w:type="pct"/>
            <w:shd w:val="clear" w:color="auto" w:fill="F2F2F2" w:themeFill="background1" w:themeFillShade="F2"/>
            <w:noWrap/>
            <w:vAlign w:val="center"/>
            <w:hideMark/>
          </w:tcPr>
          <w:p w14:paraId="7C450913" w14:textId="77777777" w:rsidR="008F704C" w:rsidRPr="00E237E8" w:rsidRDefault="00000000" w:rsidP="00974DD3">
            <w:pPr>
              <w:pStyle w:val="TableTextLarge"/>
            </w:pPr>
            <w:sdt>
              <w:sdtPr>
                <w:id w:val="967085106"/>
                <w:placeholder>
                  <w:docPart w:val="555BECE248E24D10AC71C8E967845B5C"/>
                </w:placeholder>
                <w:temporary/>
                <w:showingPlcHdr/>
                <w15:appearance w15:val="hidden"/>
              </w:sdtPr>
              <w:sdtContent>
                <w:r w:rsidR="006C07E8" w:rsidRPr="00E237E8">
                  <w:t>$1,500</w:t>
                </w:r>
              </w:sdtContent>
            </w:sdt>
          </w:p>
        </w:tc>
      </w:tr>
      <w:tr w:rsidR="008F704C" w:rsidRPr="00E237E8" w14:paraId="166954C0" w14:textId="77777777" w:rsidTr="008F704C">
        <w:trPr>
          <w:trHeight w:val="312"/>
        </w:trPr>
        <w:tc>
          <w:tcPr>
            <w:tcW w:w="1664" w:type="pct"/>
            <w:shd w:val="clear" w:color="auto" w:fill="auto"/>
            <w:vAlign w:val="center"/>
            <w:hideMark/>
          </w:tcPr>
          <w:p w14:paraId="0CD8CD00" w14:textId="77777777" w:rsidR="008F704C" w:rsidRPr="00E237E8" w:rsidRDefault="00000000" w:rsidP="00974DD3">
            <w:pPr>
              <w:pStyle w:val="TableTextLarge"/>
            </w:pPr>
            <w:sdt>
              <w:sdtPr>
                <w:id w:val="2122649264"/>
                <w:placeholder>
                  <w:docPart w:val="FFC6E2590ED34D7FBE419C134AE32716"/>
                </w:placeholder>
                <w:temporary/>
                <w:showingPlcHdr/>
                <w15:appearance w15:val="hidden"/>
              </w:sdtPr>
              <w:sdtContent>
                <w:r w:rsidR="00F24CB9" w:rsidRPr="00E237E8">
                  <w:t>Consultant(s)</w:t>
                </w:r>
              </w:sdtContent>
            </w:sdt>
          </w:p>
        </w:tc>
        <w:tc>
          <w:tcPr>
            <w:tcW w:w="832" w:type="pct"/>
            <w:shd w:val="clear" w:color="auto" w:fill="auto"/>
            <w:noWrap/>
            <w:vAlign w:val="center"/>
            <w:hideMark/>
          </w:tcPr>
          <w:p w14:paraId="743D41C1" w14:textId="77777777" w:rsidR="008F704C" w:rsidRPr="00E237E8" w:rsidRDefault="008F704C" w:rsidP="00974DD3">
            <w:pPr>
              <w:pStyle w:val="TableTextLarge"/>
            </w:pPr>
          </w:p>
        </w:tc>
        <w:tc>
          <w:tcPr>
            <w:tcW w:w="832" w:type="pct"/>
            <w:shd w:val="clear" w:color="auto" w:fill="auto"/>
            <w:noWrap/>
            <w:vAlign w:val="center"/>
            <w:hideMark/>
          </w:tcPr>
          <w:p w14:paraId="6D107143" w14:textId="77777777" w:rsidR="008F704C" w:rsidRPr="00E237E8" w:rsidRDefault="00000000" w:rsidP="00974DD3">
            <w:pPr>
              <w:pStyle w:val="TableTextLarge"/>
            </w:pPr>
            <w:sdt>
              <w:sdtPr>
                <w:id w:val="-1337377402"/>
                <w:placeholder>
                  <w:docPart w:val="64059033BC5D467584ACB51DBBF52901"/>
                </w:placeholder>
                <w:temporary/>
                <w:showingPlcHdr/>
                <w15:appearance w15:val="hidden"/>
              </w:sdtPr>
              <w:sdtContent>
                <w:r w:rsidR="006C07E8" w:rsidRPr="00E237E8">
                  <w:t>$0</w:t>
                </w:r>
              </w:sdtContent>
            </w:sdt>
          </w:p>
        </w:tc>
        <w:tc>
          <w:tcPr>
            <w:tcW w:w="832" w:type="pct"/>
            <w:shd w:val="clear" w:color="auto" w:fill="auto"/>
            <w:noWrap/>
            <w:vAlign w:val="center"/>
            <w:hideMark/>
          </w:tcPr>
          <w:p w14:paraId="2AD603C3" w14:textId="77777777" w:rsidR="008F704C" w:rsidRPr="00E237E8" w:rsidRDefault="00000000" w:rsidP="00974DD3">
            <w:pPr>
              <w:pStyle w:val="TableTextLarge"/>
            </w:pPr>
            <w:sdt>
              <w:sdtPr>
                <w:id w:val="922452783"/>
                <w:placeholder>
                  <w:docPart w:val="84A6BC4BB6AA453E9DAEAFB18C2AB20A"/>
                </w:placeholder>
                <w:temporary/>
                <w:showingPlcHdr/>
                <w15:appearance w15:val="hidden"/>
              </w:sdtPr>
              <w:sdtContent>
                <w:r w:rsidR="006C07E8" w:rsidRPr="00E237E8">
                  <w:t>$0</w:t>
                </w:r>
              </w:sdtContent>
            </w:sdt>
          </w:p>
        </w:tc>
        <w:tc>
          <w:tcPr>
            <w:tcW w:w="842" w:type="pct"/>
            <w:shd w:val="clear" w:color="auto" w:fill="auto"/>
            <w:noWrap/>
            <w:vAlign w:val="center"/>
            <w:hideMark/>
          </w:tcPr>
          <w:p w14:paraId="6F5B2362" w14:textId="77777777" w:rsidR="008F704C" w:rsidRPr="00E237E8" w:rsidRDefault="00000000" w:rsidP="00974DD3">
            <w:pPr>
              <w:pStyle w:val="TableTextLarge"/>
            </w:pPr>
            <w:sdt>
              <w:sdtPr>
                <w:id w:val="410579709"/>
                <w:placeholder>
                  <w:docPart w:val="14DBE1BE87CC46169372507D8863907B"/>
                </w:placeholder>
                <w:temporary/>
                <w:showingPlcHdr/>
                <w15:appearance w15:val="hidden"/>
              </w:sdtPr>
              <w:sdtContent>
                <w:r w:rsidR="006C07E8" w:rsidRPr="00E237E8">
                  <w:t>$0</w:t>
                </w:r>
              </w:sdtContent>
            </w:sdt>
          </w:p>
        </w:tc>
      </w:tr>
      <w:tr w:rsidR="008F704C" w:rsidRPr="00E237E8" w14:paraId="42EF12F4" w14:textId="77777777" w:rsidTr="008F704C">
        <w:trPr>
          <w:trHeight w:val="312"/>
        </w:trPr>
        <w:tc>
          <w:tcPr>
            <w:tcW w:w="1664" w:type="pct"/>
            <w:shd w:val="clear" w:color="auto" w:fill="F2F2F2" w:themeFill="background1" w:themeFillShade="F2"/>
            <w:vAlign w:val="center"/>
            <w:hideMark/>
          </w:tcPr>
          <w:p w14:paraId="61E4FDD3" w14:textId="77777777" w:rsidR="008F704C" w:rsidRPr="00E237E8" w:rsidRDefault="00000000" w:rsidP="00974DD3">
            <w:pPr>
              <w:pStyle w:val="TableTextLarge"/>
            </w:pPr>
            <w:sdt>
              <w:sdtPr>
                <w:id w:val="1480349045"/>
                <w:placeholder>
                  <w:docPart w:val="419F33F76D4C4402AD3B7235A96CCEEF"/>
                </w:placeholder>
                <w:temporary/>
                <w:showingPlcHdr/>
                <w15:appearance w15:val="hidden"/>
              </w:sdtPr>
              <w:sdtContent>
                <w:r w:rsidR="00F24CB9" w:rsidRPr="00E237E8">
                  <w:t>Inventory</w:t>
                </w:r>
              </w:sdtContent>
            </w:sdt>
          </w:p>
        </w:tc>
        <w:tc>
          <w:tcPr>
            <w:tcW w:w="832" w:type="pct"/>
            <w:shd w:val="clear" w:color="auto" w:fill="F2F2F2" w:themeFill="background1" w:themeFillShade="F2"/>
            <w:noWrap/>
            <w:vAlign w:val="center"/>
            <w:hideMark/>
          </w:tcPr>
          <w:p w14:paraId="28EA6AB6"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440C808A" w14:textId="77777777" w:rsidR="008F704C" w:rsidRPr="00E237E8" w:rsidRDefault="00000000" w:rsidP="00974DD3">
            <w:pPr>
              <w:pStyle w:val="TableTextLarge"/>
            </w:pPr>
            <w:sdt>
              <w:sdtPr>
                <w:id w:val="-306863520"/>
                <w:placeholder>
                  <w:docPart w:val="636B4E169543468B89BF37F3FA56D0D9"/>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2EABFF5B" w14:textId="77777777" w:rsidR="008F704C" w:rsidRPr="00E237E8" w:rsidRDefault="00000000" w:rsidP="00974DD3">
            <w:pPr>
              <w:pStyle w:val="TableTextLarge"/>
            </w:pPr>
            <w:sdt>
              <w:sdtPr>
                <w:id w:val="-667171165"/>
                <w:placeholder>
                  <w:docPart w:val="971C5B55C55647E3987875FBC9D96D0D"/>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14:paraId="17701C01" w14:textId="77777777" w:rsidR="008F704C" w:rsidRPr="00E237E8" w:rsidRDefault="00000000" w:rsidP="00974DD3">
            <w:pPr>
              <w:pStyle w:val="TableTextLarge"/>
            </w:pPr>
            <w:sdt>
              <w:sdtPr>
                <w:id w:val="-313025641"/>
                <w:placeholder>
                  <w:docPart w:val="4F7DD4D1235C4EEBA1056319C373A3CA"/>
                </w:placeholder>
                <w:temporary/>
                <w:showingPlcHdr/>
                <w15:appearance w15:val="hidden"/>
              </w:sdtPr>
              <w:sdtContent>
                <w:r w:rsidR="006C07E8" w:rsidRPr="00E237E8">
                  <w:t>$0</w:t>
                </w:r>
              </w:sdtContent>
            </w:sdt>
          </w:p>
        </w:tc>
      </w:tr>
      <w:tr w:rsidR="008F704C" w:rsidRPr="00E237E8" w14:paraId="69CBA545" w14:textId="77777777" w:rsidTr="008F704C">
        <w:trPr>
          <w:trHeight w:val="312"/>
        </w:trPr>
        <w:tc>
          <w:tcPr>
            <w:tcW w:w="1664" w:type="pct"/>
            <w:shd w:val="clear" w:color="auto" w:fill="auto"/>
            <w:vAlign w:val="center"/>
            <w:hideMark/>
          </w:tcPr>
          <w:p w14:paraId="68B6E425" w14:textId="77777777" w:rsidR="008F704C" w:rsidRPr="00E237E8" w:rsidRDefault="00000000" w:rsidP="00974DD3">
            <w:pPr>
              <w:pStyle w:val="TableTextLarge"/>
            </w:pPr>
            <w:sdt>
              <w:sdtPr>
                <w:id w:val="802361237"/>
                <w:placeholder>
                  <w:docPart w:val="569F751B781A4B4184BCC198676E7DD3"/>
                </w:placeholder>
                <w:temporary/>
                <w:showingPlcHdr/>
                <w15:appearance w15:val="hidden"/>
              </w:sdtPr>
              <w:sdtContent>
                <w:r w:rsidR="00F24CB9" w:rsidRPr="00E237E8">
                  <w:t>Cash-On-Hand (Working Capital)</w:t>
                </w:r>
              </w:sdtContent>
            </w:sdt>
          </w:p>
        </w:tc>
        <w:tc>
          <w:tcPr>
            <w:tcW w:w="832" w:type="pct"/>
            <w:shd w:val="clear" w:color="auto" w:fill="auto"/>
            <w:noWrap/>
            <w:vAlign w:val="center"/>
            <w:hideMark/>
          </w:tcPr>
          <w:p w14:paraId="4B5B408C" w14:textId="77777777" w:rsidR="008F704C" w:rsidRPr="00E237E8" w:rsidRDefault="008F704C" w:rsidP="00974DD3">
            <w:pPr>
              <w:pStyle w:val="TableTextLarge"/>
            </w:pPr>
          </w:p>
        </w:tc>
        <w:tc>
          <w:tcPr>
            <w:tcW w:w="832" w:type="pct"/>
            <w:shd w:val="clear" w:color="auto" w:fill="auto"/>
            <w:noWrap/>
            <w:vAlign w:val="center"/>
            <w:hideMark/>
          </w:tcPr>
          <w:p w14:paraId="06C8244A" w14:textId="77777777" w:rsidR="008F704C" w:rsidRPr="00E237E8" w:rsidRDefault="00000000" w:rsidP="00974DD3">
            <w:pPr>
              <w:pStyle w:val="TableTextLarge"/>
            </w:pPr>
            <w:sdt>
              <w:sdtPr>
                <w:id w:val="-1084528651"/>
                <w:placeholder>
                  <w:docPart w:val="1FC6730292CF4E2CA74C92046A62F6A7"/>
                </w:placeholder>
                <w:temporary/>
                <w:showingPlcHdr/>
                <w15:appearance w15:val="hidden"/>
              </w:sdtPr>
              <w:sdtContent>
                <w:r w:rsidR="006C07E8" w:rsidRPr="00E237E8">
                  <w:t>$0</w:t>
                </w:r>
              </w:sdtContent>
            </w:sdt>
          </w:p>
        </w:tc>
        <w:tc>
          <w:tcPr>
            <w:tcW w:w="832" w:type="pct"/>
            <w:shd w:val="clear" w:color="auto" w:fill="auto"/>
            <w:noWrap/>
            <w:vAlign w:val="center"/>
            <w:hideMark/>
          </w:tcPr>
          <w:p w14:paraId="4724CDCD" w14:textId="77777777" w:rsidR="008F704C" w:rsidRPr="00E237E8" w:rsidRDefault="00000000" w:rsidP="00974DD3">
            <w:pPr>
              <w:pStyle w:val="TableTextLarge"/>
            </w:pPr>
            <w:sdt>
              <w:sdtPr>
                <w:id w:val="-1342775083"/>
                <w:placeholder>
                  <w:docPart w:val="FF0F6D748140418591AE920699155217"/>
                </w:placeholder>
                <w:temporary/>
                <w:showingPlcHdr/>
                <w15:appearance w15:val="hidden"/>
              </w:sdtPr>
              <w:sdtContent>
                <w:r w:rsidR="00051A24" w:rsidRPr="00E237E8">
                  <w:t>$1,000</w:t>
                </w:r>
              </w:sdtContent>
            </w:sdt>
          </w:p>
        </w:tc>
        <w:tc>
          <w:tcPr>
            <w:tcW w:w="842" w:type="pct"/>
            <w:shd w:val="clear" w:color="auto" w:fill="auto"/>
            <w:noWrap/>
            <w:vAlign w:val="center"/>
            <w:hideMark/>
          </w:tcPr>
          <w:p w14:paraId="69F7FDAC" w14:textId="77777777" w:rsidR="008F704C" w:rsidRPr="00E237E8" w:rsidRDefault="00000000" w:rsidP="00974DD3">
            <w:pPr>
              <w:pStyle w:val="TableTextLarge"/>
            </w:pPr>
            <w:sdt>
              <w:sdtPr>
                <w:id w:val="-958786794"/>
                <w:placeholder>
                  <w:docPart w:val="7792C028BD154DD8B83A1CE859C8A1AC"/>
                </w:placeholder>
                <w:temporary/>
                <w:showingPlcHdr/>
                <w15:appearance w15:val="hidden"/>
              </w:sdtPr>
              <w:sdtContent>
                <w:r w:rsidR="00051A24" w:rsidRPr="00E237E8">
                  <w:t>$1,000</w:t>
                </w:r>
              </w:sdtContent>
            </w:sdt>
          </w:p>
        </w:tc>
      </w:tr>
      <w:tr w:rsidR="008F704C" w:rsidRPr="00E237E8" w14:paraId="1FE844DB" w14:textId="77777777" w:rsidTr="008F704C">
        <w:trPr>
          <w:trHeight w:val="312"/>
        </w:trPr>
        <w:tc>
          <w:tcPr>
            <w:tcW w:w="1664" w:type="pct"/>
            <w:shd w:val="clear" w:color="auto" w:fill="F2F2F2" w:themeFill="background1" w:themeFillShade="F2"/>
            <w:vAlign w:val="center"/>
            <w:hideMark/>
          </w:tcPr>
          <w:p w14:paraId="44903696" w14:textId="77777777" w:rsidR="008F704C" w:rsidRPr="00E237E8" w:rsidRDefault="00000000" w:rsidP="00974DD3">
            <w:pPr>
              <w:pStyle w:val="TableTextLarge"/>
            </w:pPr>
            <w:sdt>
              <w:sdtPr>
                <w:id w:val="367719408"/>
                <w:placeholder>
                  <w:docPart w:val="DC66E38FCE834FB5A1A1FFF45B59E59B"/>
                </w:placeholder>
                <w:temporary/>
                <w:showingPlcHdr/>
                <w15:appearance w15:val="hidden"/>
              </w:sdtPr>
              <w:sdtContent>
                <w:r w:rsidR="00F24CB9" w:rsidRPr="00E237E8">
                  <w:t>Miscellaneous</w:t>
                </w:r>
              </w:sdtContent>
            </w:sdt>
          </w:p>
        </w:tc>
        <w:tc>
          <w:tcPr>
            <w:tcW w:w="832" w:type="pct"/>
            <w:shd w:val="clear" w:color="auto" w:fill="F2F2F2" w:themeFill="background1" w:themeFillShade="F2"/>
            <w:noWrap/>
            <w:vAlign w:val="center"/>
            <w:hideMark/>
          </w:tcPr>
          <w:p w14:paraId="6B8AEF42"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4C099DDA" w14:textId="77777777" w:rsidR="008F704C" w:rsidRPr="00E237E8" w:rsidRDefault="00000000" w:rsidP="00974DD3">
            <w:pPr>
              <w:pStyle w:val="TableTextLarge"/>
            </w:pPr>
            <w:sdt>
              <w:sdtPr>
                <w:id w:val="-805622218"/>
                <w:placeholder>
                  <w:docPart w:val="6D04DE757A0E4774BC7FADA43BD29BF6"/>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27F99D2C" w14:textId="77777777" w:rsidR="008F704C" w:rsidRPr="00E237E8" w:rsidRDefault="00000000" w:rsidP="00974DD3">
            <w:pPr>
              <w:pStyle w:val="TableTextLarge"/>
            </w:pPr>
            <w:sdt>
              <w:sdtPr>
                <w:id w:val="-1123693887"/>
                <w:placeholder>
                  <w:docPart w:val="05DC27738A4842249FA2370BEA2B4BB6"/>
                </w:placeholder>
                <w:temporary/>
                <w:showingPlcHdr/>
                <w15:appearance w15:val="hidden"/>
              </w:sdtPr>
              <w:sdtContent>
                <w:r w:rsidR="006C07E8" w:rsidRPr="00E237E8">
                  <w:t>$2,000</w:t>
                </w:r>
              </w:sdtContent>
            </w:sdt>
          </w:p>
        </w:tc>
        <w:tc>
          <w:tcPr>
            <w:tcW w:w="842" w:type="pct"/>
            <w:shd w:val="clear" w:color="auto" w:fill="F2F2F2" w:themeFill="background1" w:themeFillShade="F2"/>
            <w:noWrap/>
            <w:vAlign w:val="center"/>
            <w:hideMark/>
          </w:tcPr>
          <w:p w14:paraId="2E0F66D2" w14:textId="77777777" w:rsidR="008F704C" w:rsidRPr="00E237E8" w:rsidRDefault="00000000" w:rsidP="00974DD3">
            <w:pPr>
              <w:pStyle w:val="TableTextLarge"/>
            </w:pPr>
            <w:sdt>
              <w:sdtPr>
                <w:id w:val="1185480122"/>
                <w:placeholder>
                  <w:docPart w:val="F8F74D164FF1469DB2699E4EB00F821F"/>
                </w:placeholder>
                <w:temporary/>
                <w:showingPlcHdr/>
                <w15:appearance w15:val="hidden"/>
              </w:sdtPr>
              <w:sdtContent>
                <w:r w:rsidR="006C07E8" w:rsidRPr="00E237E8">
                  <w:t>$2,000</w:t>
                </w:r>
              </w:sdtContent>
            </w:sdt>
          </w:p>
        </w:tc>
      </w:tr>
      <w:tr w:rsidR="008F704C" w:rsidRPr="00E237E8" w14:paraId="53430365" w14:textId="77777777" w:rsidTr="008F704C">
        <w:trPr>
          <w:trHeight w:val="312"/>
        </w:trPr>
        <w:sdt>
          <w:sdtPr>
            <w:rPr>
              <w:rStyle w:val="Bold"/>
            </w:rPr>
            <w:id w:val="-1942444704"/>
            <w:placeholder>
              <w:docPart w:val="2E7A2C62CEB0473B8F3C5FE446883D65"/>
            </w:placeholder>
            <w:temporary/>
            <w:showingPlcHdr/>
            <w15:appearance w15:val="hidden"/>
          </w:sdtPr>
          <w:sdtContent>
            <w:tc>
              <w:tcPr>
                <w:tcW w:w="1664" w:type="pct"/>
                <w:shd w:val="clear" w:color="auto" w:fill="F0CDA1" w:themeFill="accent1"/>
                <w:vAlign w:val="center"/>
                <w:hideMark/>
              </w:tcPr>
              <w:p w14:paraId="2CA652BC" w14:textId="77777777" w:rsidR="008F704C" w:rsidRPr="00E237E8" w:rsidRDefault="009500FA" w:rsidP="00974DD3">
                <w:pPr>
                  <w:pStyle w:val="TableTextLarge"/>
                  <w:rPr>
                    <w:rStyle w:val="Bold"/>
                  </w:rPr>
                </w:pPr>
                <w:r w:rsidRPr="00E237E8">
                  <w:t xml:space="preserve"> </w:t>
                </w:r>
                <w:r w:rsidRPr="00E237E8">
                  <w:rPr>
                    <w:rStyle w:val="Bold"/>
                  </w:rPr>
                  <w:t>ESTIMATED START-UP BUDGET</w:t>
                </w:r>
              </w:p>
            </w:tc>
          </w:sdtContent>
        </w:sdt>
        <w:tc>
          <w:tcPr>
            <w:tcW w:w="832" w:type="pct"/>
            <w:shd w:val="clear" w:color="auto" w:fill="F0CDA1" w:themeFill="accent1"/>
            <w:noWrap/>
            <w:vAlign w:val="center"/>
            <w:hideMark/>
          </w:tcPr>
          <w:p w14:paraId="03C0D396" w14:textId="77777777" w:rsidR="008F704C" w:rsidRPr="00E237E8" w:rsidRDefault="008F704C" w:rsidP="00974DD3">
            <w:pPr>
              <w:pStyle w:val="TableTextLarge"/>
              <w:rPr>
                <w:rStyle w:val="Bold"/>
              </w:rPr>
            </w:pPr>
          </w:p>
        </w:tc>
        <w:tc>
          <w:tcPr>
            <w:tcW w:w="832" w:type="pct"/>
            <w:shd w:val="clear" w:color="auto" w:fill="F0CDA1" w:themeFill="accent1"/>
            <w:noWrap/>
            <w:vAlign w:val="center"/>
            <w:hideMark/>
          </w:tcPr>
          <w:p w14:paraId="1781DA71" w14:textId="77777777" w:rsidR="008F704C" w:rsidRPr="00E237E8" w:rsidRDefault="008F704C" w:rsidP="00974DD3">
            <w:pPr>
              <w:pStyle w:val="TableTextLarge"/>
              <w:rPr>
                <w:rStyle w:val="Bold"/>
              </w:rPr>
            </w:pPr>
          </w:p>
        </w:tc>
        <w:tc>
          <w:tcPr>
            <w:tcW w:w="832" w:type="pct"/>
            <w:shd w:val="clear" w:color="auto" w:fill="F0CDA1" w:themeFill="accent1"/>
            <w:noWrap/>
            <w:vAlign w:val="center"/>
            <w:hideMark/>
          </w:tcPr>
          <w:p w14:paraId="6BA5D653" w14:textId="77777777" w:rsidR="008F704C" w:rsidRPr="00E237E8" w:rsidRDefault="008F704C" w:rsidP="00974DD3">
            <w:pPr>
              <w:pStyle w:val="TableTextLarge"/>
              <w:rPr>
                <w:rStyle w:val="Bold"/>
              </w:rPr>
            </w:pPr>
          </w:p>
        </w:tc>
        <w:tc>
          <w:tcPr>
            <w:tcW w:w="842" w:type="pct"/>
            <w:shd w:val="clear" w:color="auto" w:fill="F0CDA1" w:themeFill="accent1"/>
            <w:noWrap/>
            <w:vAlign w:val="center"/>
            <w:hideMark/>
          </w:tcPr>
          <w:p w14:paraId="541C0D9C" w14:textId="77777777" w:rsidR="008F704C" w:rsidRPr="00E237E8" w:rsidRDefault="00000000" w:rsidP="00974DD3">
            <w:pPr>
              <w:pStyle w:val="TableTextLarge"/>
              <w:rPr>
                <w:rStyle w:val="Bold"/>
              </w:rPr>
            </w:pPr>
            <w:sdt>
              <w:sdtPr>
                <w:rPr>
                  <w:rStyle w:val="Bold"/>
                </w:rPr>
                <w:id w:val="8655824"/>
                <w:placeholder>
                  <w:docPart w:val="9744F06262A74006B8B1D9FF45250417"/>
                </w:placeholder>
                <w:temporary/>
                <w:showingPlcHdr/>
                <w15:appearance w15:val="hidden"/>
              </w:sdtPr>
              <w:sdtContent>
                <w:r w:rsidR="009500FA" w:rsidRPr="00E237E8">
                  <w:rPr>
                    <w:rStyle w:val="Bold"/>
                  </w:rPr>
                  <w:t>$26,472</w:t>
                </w:r>
              </w:sdtContent>
            </w:sdt>
          </w:p>
        </w:tc>
      </w:tr>
      <w:tr w:rsidR="008F704C" w:rsidRPr="00E237E8" w14:paraId="333A268D" w14:textId="77777777" w:rsidTr="008F704C">
        <w:trPr>
          <w:trHeight w:val="312"/>
        </w:trPr>
        <w:sdt>
          <w:sdtPr>
            <w:id w:val="-320889793"/>
            <w:placeholder>
              <w:docPart w:val="91036D13747244F3A5FA6BF2DF1CE59F"/>
            </w:placeholder>
            <w:temporary/>
            <w:showingPlcHdr/>
            <w15:appearance w15:val="hidden"/>
          </w:sdtPr>
          <w:sdtContent>
            <w:tc>
              <w:tcPr>
                <w:tcW w:w="5000" w:type="pct"/>
                <w:gridSpan w:val="5"/>
                <w:shd w:val="clear" w:color="auto" w:fill="auto"/>
                <w:vAlign w:val="center"/>
              </w:tcPr>
              <w:p w14:paraId="4CE61ED8" w14:textId="77777777" w:rsidR="008F704C" w:rsidRPr="00E237E8" w:rsidRDefault="009500FA" w:rsidP="009500FA">
                <w:pPr>
                  <w:pStyle w:val="TableTextLarge"/>
                </w:pPr>
                <w:r w:rsidRPr="00E237E8">
                  <w:t>*Based on part-time employees. This may change once you hit your growth benchmark.</w:t>
                </w:r>
              </w:p>
            </w:tc>
          </w:sdtContent>
        </w:sdt>
      </w:tr>
    </w:tbl>
    <w:p w14:paraId="58E5C025" w14:textId="77777777" w:rsidR="008F704C" w:rsidRPr="00E237E8" w:rsidRDefault="008F704C">
      <w:pPr>
        <w:spacing w:before="0" w:after="160" w:line="259" w:lineRule="auto"/>
      </w:pPr>
      <w:r w:rsidRPr="00E237E8">
        <w:br w:type="page"/>
      </w:r>
    </w:p>
    <w:p w14:paraId="01092BE1" w14:textId="77777777" w:rsidR="008F704C" w:rsidRPr="00E237E8" w:rsidRDefault="00000000" w:rsidP="008F704C">
      <w:sdt>
        <w:sdtPr>
          <w:rPr>
            <w:rStyle w:val="Bold"/>
          </w:rPr>
          <w:id w:val="1285316403"/>
          <w:placeholder>
            <w:docPart w:val="2EF8251FAD434B0D8F0B79CAC5859A12"/>
          </w:placeholder>
          <w:temporary/>
          <w:showingPlcHdr/>
          <w15:appearance w15:val="hidden"/>
        </w:sdtPr>
        <w:sdtContent>
          <w:r w:rsidR="008F704C" w:rsidRPr="00E237E8">
            <w:rPr>
              <w:b/>
              <w:bCs/>
            </w:rPr>
            <w:t>Projected profit and loss model:</w:t>
          </w:r>
        </w:sdtContent>
      </w:sdt>
      <w:r w:rsidR="008F704C" w:rsidRPr="00E237E8">
        <w:t xml:space="preserve"> </w:t>
      </w:r>
      <w:sdt>
        <w:sdtPr>
          <w:id w:val="-2025386147"/>
          <w:placeholder>
            <w:docPart w:val="501191C45E304910BE25D2D6A00C6388"/>
          </w:placeholder>
          <w:temporary/>
          <w:showingPlcHdr/>
          <w15:appearance w15:val="hidden"/>
        </w:sdtPr>
        <w:sdtContent>
          <w:r w:rsidR="00A41799" w:rsidRPr="00E237E8">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itemizes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sdtContent>
      </w:sdt>
    </w:p>
    <w:tbl>
      <w:tblPr>
        <w:tblW w:w="5000" w:type="pct"/>
        <w:tblLook w:val="04A0" w:firstRow="1" w:lastRow="0" w:firstColumn="1" w:lastColumn="0" w:noHBand="0" w:noVBand="1"/>
      </w:tblPr>
      <w:tblGrid>
        <w:gridCol w:w="2090"/>
        <w:gridCol w:w="1005"/>
        <w:gridCol w:w="867"/>
        <w:gridCol w:w="867"/>
        <w:gridCol w:w="887"/>
        <w:gridCol w:w="867"/>
        <w:gridCol w:w="434"/>
        <w:gridCol w:w="434"/>
        <w:gridCol w:w="867"/>
        <w:gridCol w:w="867"/>
        <w:gridCol w:w="887"/>
        <w:gridCol w:w="887"/>
        <w:gridCol w:w="867"/>
        <w:gridCol w:w="887"/>
        <w:gridCol w:w="967"/>
      </w:tblGrid>
      <w:tr w:rsidR="00E552C8" w:rsidRPr="00E237E8" w14:paraId="077560CA" w14:textId="77777777" w:rsidTr="000811A0">
        <w:trPr>
          <w:trHeight w:val="244"/>
        </w:trPr>
        <w:sdt>
          <w:sdtPr>
            <w:id w:val="-1657995719"/>
            <w:placeholder>
              <w:docPart w:val="C745F0842D284723B6E847E893C1ED4E"/>
            </w:placeholder>
            <w:temporary/>
            <w:showingPlcHdr/>
            <w15:appearance w15:val="hidden"/>
          </w:sdtPr>
          <w:sdtContent>
            <w:tc>
              <w:tcPr>
                <w:tcW w:w="0" w:type="auto"/>
                <w:gridSpan w:val="15"/>
                <w:shd w:val="clear" w:color="auto" w:fill="107082" w:themeFill="accent2"/>
                <w:noWrap/>
                <w:vAlign w:val="center"/>
                <w:hideMark/>
              </w:tcPr>
              <w:p w14:paraId="57E50172" w14:textId="77777777" w:rsidR="00E552C8" w:rsidRPr="00E237E8" w:rsidRDefault="00B74A29" w:rsidP="00974DD3">
                <w:pPr>
                  <w:pStyle w:val="TableHeadings"/>
                </w:pPr>
                <w:r w:rsidRPr="00E237E8">
                  <w:t>START-UP COSTS</w:t>
                </w:r>
              </w:p>
            </w:tc>
          </w:sdtContent>
        </w:sdt>
      </w:tr>
      <w:tr w:rsidR="00E552C8" w:rsidRPr="00E237E8" w14:paraId="7460A1B2" w14:textId="77777777" w:rsidTr="000811A0">
        <w:trPr>
          <w:trHeight w:val="244"/>
        </w:trPr>
        <w:sdt>
          <w:sdtPr>
            <w:id w:val="-2108496635"/>
            <w:placeholder>
              <w:docPart w:val="43C76324979348538534FFCDE40C77A5"/>
            </w:placeholder>
            <w:temporary/>
            <w:showingPlcHdr/>
            <w15:appearance w15:val="hidden"/>
          </w:sdtPr>
          <w:sdtContent>
            <w:tc>
              <w:tcPr>
                <w:tcW w:w="0" w:type="auto"/>
                <w:gridSpan w:val="7"/>
                <w:shd w:val="clear" w:color="auto" w:fill="auto"/>
                <w:noWrap/>
                <w:vAlign w:val="center"/>
              </w:tcPr>
              <w:p w14:paraId="3D0ED350" w14:textId="77777777" w:rsidR="00E552C8" w:rsidRPr="00E237E8" w:rsidRDefault="006F1C41" w:rsidP="00974DD3">
                <w:pPr>
                  <w:pStyle w:val="TableTextLarge"/>
                </w:pPr>
                <w:r w:rsidRPr="00E237E8">
                  <w:t>Your Office-Based Agency</w:t>
                </w:r>
              </w:p>
            </w:tc>
          </w:sdtContent>
        </w:sdt>
        <w:sdt>
          <w:sdtPr>
            <w:id w:val="58296495"/>
            <w:placeholder>
              <w:docPart w:val="7F8C86BA04F54D28903513AF5392EFD5"/>
            </w:placeholder>
            <w:temporary/>
            <w:showingPlcHdr/>
            <w15:appearance w15:val="hidden"/>
          </w:sdtPr>
          <w:sdtContent>
            <w:tc>
              <w:tcPr>
                <w:tcW w:w="0" w:type="auto"/>
                <w:gridSpan w:val="8"/>
                <w:shd w:val="clear" w:color="auto" w:fill="auto"/>
                <w:vAlign w:val="center"/>
              </w:tcPr>
              <w:p w14:paraId="7CCD8B29" w14:textId="77777777" w:rsidR="00E552C8" w:rsidRPr="00E237E8" w:rsidRDefault="00B74A29" w:rsidP="00974DD3">
                <w:pPr>
                  <w:pStyle w:val="TableTextLarge"/>
                  <w:jc w:val="right"/>
                </w:pPr>
                <w:r w:rsidRPr="00E237E8">
                  <w:t>January 1, 20xx</w:t>
                </w:r>
              </w:p>
            </w:tc>
          </w:sdtContent>
        </w:sdt>
      </w:tr>
      <w:tr w:rsidR="00E237E8" w:rsidRPr="00E237E8" w14:paraId="153E8743" w14:textId="77777777" w:rsidTr="000811A0">
        <w:trPr>
          <w:trHeight w:val="244"/>
        </w:trPr>
        <w:sdt>
          <w:sdtPr>
            <w:rPr>
              <w:rStyle w:val="Bold"/>
            </w:rPr>
            <w:id w:val="1339421856"/>
            <w:placeholder>
              <w:docPart w:val="34C77DA9953D47A4A5E8BBE2A5DFEEA5"/>
            </w:placeholder>
            <w:temporary/>
            <w:showingPlcHdr/>
            <w15:appearance w15:val="hidden"/>
          </w:sdtPr>
          <w:sdtContent>
            <w:tc>
              <w:tcPr>
                <w:tcW w:w="2207" w:type="dxa"/>
                <w:shd w:val="clear" w:color="auto" w:fill="F0CDA1" w:themeFill="accent1"/>
                <w:vAlign w:val="center"/>
                <w:hideMark/>
              </w:tcPr>
              <w:p w14:paraId="3A2828F8" w14:textId="77777777" w:rsidR="00E552C8" w:rsidRPr="00E237E8" w:rsidRDefault="00B74A29" w:rsidP="00974DD3">
                <w:pPr>
                  <w:pStyle w:val="TableTextLarge"/>
                  <w:rPr>
                    <w:rStyle w:val="Bold"/>
                  </w:rPr>
                </w:pPr>
                <w:r w:rsidRPr="00E237E8">
                  <w:rPr>
                    <w:rStyle w:val="Bold"/>
                  </w:rPr>
                  <w:t>REVENUE</w:t>
                </w:r>
              </w:p>
            </w:tc>
          </w:sdtContent>
        </w:sdt>
        <w:tc>
          <w:tcPr>
            <w:tcW w:w="1005" w:type="dxa"/>
            <w:shd w:val="clear" w:color="auto" w:fill="F0CDA1" w:themeFill="accent1"/>
            <w:vAlign w:val="center"/>
            <w:hideMark/>
          </w:tcPr>
          <w:p w14:paraId="31B87CF3" w14:textId="77777777" w:rsidR="00E552C8" w:rsidRPr="00E237E8" w:rsidRDefault="00000000" w:rsidP="00974DD3">
            <w:pPr>
              <w:pStyle w:val="TableTextLarge"/>
              <w:rPr>
                <w:rStyle w:val="Bold"/>
              </w:rPr>
            </w:pPr>
            <w:sdt>
              <w:sdtPr>
                <w:rPr>
                  <w:rStyle w:val="Bold"/>
                </w:rPr>
                <w:id w:val="-992865030"/>
                <w:placeholder>
                  <w:docPart w:val="061728219A3C43A0ABDC779CF2ACD960"/>
                </w:placeholder>
                <w:temporary/>
                <w:showingPlcHdr/>
                <w15:appearance w15:val="hidden"/>
              </w:sdtPr>
              <w:sdtContent>
                <w:r w:rsidR="00B74A29" w:rsidRPr="00E237E8">
                  <w:rPr>
                    <w:rStyle w:val="Bold"/>
                  </w:rPr>
                  <w:t>JAN</w:t>
                </w:r>
              </w:sdtContent>
            </w:sdt>
          </w:p>
        </w:tc>
        <w:tc>
          <w:tcPr>
            <w:tcW w:w="0" w:type="auto"/>
            <w:shd w:val="clear" w:color="auto" w:fill="F0CDA1" w:themeFill="accent1"/>
            <w:vAlign w:val="center"/>
            <w:hideMark/>
          </w:tcPr>
          <w:p w14:paraId="0D9E3B5D" w14:textId="77777777" w:rsidR="00E552C8" w:rsidRPr="00E237E8" w:rsidRDefault="00000000" w:rsidP="00974DD3">
            <w:pPr>
              <w:pStyle w:val="TableTextLarge"/>
              <w:rPr>
                <w:rStyle w:val="Bold"/>
              </w:rPr>
            </w:pPr>
            <w:sdt>
              <w:sdtPr>
                <w:rPr>
                  <w:rStyle w:val="Bold"/>
                </w:rPr>
                <w:id w:val="1235434229"/>
                <w:placeholder>
                  <w:docPart w:val="C7B6DEF82AAF484186C1D347CEB8F6A9"/>
                </w:placeholder>
                <w:temporary/>
                <w:showingPlcHdr/>
                <w15:appearance w15:val="hidden"/>
              </w:sdtPr>
              <w:sdtContent>
                <w:r w:rsidR="00B74A29" w:rsidRPr="00E237E8">
                  <w:rPr>
                    <w:rStyle w:val="Bold"/>
                  </w:rPr>
                  <w:t>FEB</w:t>
                </w:r>
              </w:sdtContent>
            </w:sdt>
          </w:p>
        </w:tc>
        <w:tc>
          <w:tcPr>
            <w:tcW w:w="0" w:type="auto"/>
            <w:shd w:val="clear" w:color="auto" w:fill="F0CDA1" w:themeFill="accent1"/>
            <w:vAlign w:val="center"/>
            <w:hideMark/>
          </w:tcPr>
          <w:p w14:paraId="0A582466" w14:textId="77777777" w:rsidR="00E552C8" w:rsidRPr="00E237E8" w:rsidRDefault="00000000" w:rsidP="00974DD3">
            <w:pPr>
              <w:pStyle w:val="TableTextLarge"/>
              <w:rPr>
                <w:rStyle w:val="Bold"/>
              </w:rPr>
            </w:pPr>
            <w:sdt>
              <w:sdtPr>
                <w:rPr>
                  <w:rStyle w:val="Bold"/>
                </w:rPr>
                <w:id w:val="1178861700"/>
                <w:placeholder>
                  <w:docPart w:val="4135AB107FB043CB9164EE2CDFD424DD"/>
                </w:placeholder>
                <w:temporary/>
                <w:showingPlcHdr/>
                <w15:appearance w15:val="hidden"/>
              </w:sdtPr>
              <w:sdtContent>
                <w:r w:rsidR="00B74A29" w:rsidRPr="00E237E8">
                  <w:rPr>
                    <w:rStyle w:val="Bold"/>
                  </w:rPr>
                  <w:t>MAR</w:t>
                </w:r>
              </w:sdtContent>
            </w:sdt>
          </w:p>
        </w:tc>
        <w:tc>
          <w:tcPr>
            <w:tcW w:w="0" w:type="auto"/>
            <w:shd w:val="clear" w:color="auto" w:fill="F0CDA1" w:themeFill="accent1"/>
            <w:vAlign w:val="center"/>
            <w:hideMark/>
          </w:tcPr>
          <w:p w14:paraId="727906B6" w14:textId="77777777" w:rsidR="00E552C8" w:rsidRPr="00E237E8" w:rsidRDefault="00000000" w:rsidP="00974DD3">
            <w:pPr>
              <w:pStyle w:val="TableTextLarge"/>
              <w:rPr>
                <w:rStyle w:val="Bold"/>
              </w:rPr>
            </w:pPr>
            <w:sdt>
              <w:sdtPr>
                <w:rPr>
                  <w:rStyle w:val="Bold"/>
                </w:rPr>
                <w:id w:val="1895855128"/>
                <w:placeholder>
                  <w:docPart w:val="AD37B5304F274F2CB676C2E1A0DEEF2C"/>
                </w:placeholder>
                <w:temporary/>
                <w:showingPlcHdr/>
                <w15:appearance w15:val="hidden"/>
              </w:sdtPr>
              <w:sdtContent>
                <w:r w:rsidR="00B74A29" w:rsidRPr="00E237E8">
                  <w:rPr>
                    <w:rStyle w:val="Bold"/>
                  </w:rPr>
                  <w:t>APR</w:t>
                </w:r>
              </w:sdtContent>
            </w:sdt>
          </w:p>
        </w:tc>
        <w:tc>
          <w:tcPr>
            <w:tcW w:w="0" w:type="auto"/>
            <w:shd w:val="clear" w:color="auto" w:fill="F0CDA1" w:themeFill="accent1"/>
            <w:vAlign w:val="center"/>
            <w:hideMark/>
          </w:tcPr>
          <w:p w14:paraId="28037406" w14:textId="77777777" w:rsidR="00E552C8" w:rsidRPr="00E237E8" w:rsidRDefault="00000000" w:rsidP="00974DD3">
            <w:pPr>
              <w:pStyle w:val="TableTextLarge"/>
              <w:rPr>
                <w:rStyle w:val="Bold"/>
              </w:rPr>
            </w:pPr>
            <w:sdt>
              <w:sdtPr>
                <w:rPr>
                  <w:rStyle w:val="Bold"/>
                </w:rPr>
                <w:id w:val="-166712684"/>
                <w:placeholder>
                  <w:docPart w:val="7AF70449DBF34F1ABFEE76F3D86A6653"/>
                </w:placeholder>
                <w:temporary/>
                <w:showingPlcHdr/>
                <w15:appearance w15:val="hidden"/>
              </w:sdtPr>
              <w:sdtContent>
                <w:r w:rsidR="00B74A29" w:rsidRPr="00E237E8">
                  <w:rPr>
                    <w:rStyle w:val="Bold"/>
                  </w:rPr>
                  <w:t>MAY</w:t>
                </w:r>
              </w:sdtContent>
            </w:sdt>
          </w:p>
        </w:tc>
        <w:tc>
          <w:tcPr>
            <w:tcW w:w="0" w:type="auto"/>
            <w:gridSpan w:val="2"/>
            <w:shd w:val="clear" w:color="auto" w:fill="F0CDA1" w:themeFill="accent1"/>
            <w:vAlign w:val="center"/>
            <w:hideMark/>
          </w:tcPr>
          <w:p w14:paraId="2786C00E" w14:textId="77777777" w:rsidR="00E552C8" w:rsidRPr="00E237E8" w:rsidRDefault="00000000" w:rsidP="00974DD3">
            <w:pPr>
              <w:pStyle w:val="TableTextLarge"/>
              <w:rPr>
                <w:rStyle w:val="Bold"/>
              </w:rPr>
            </w:pPr>
            <w:sdt>
              <w:sdtPr>
                <w:rPr>
                  <w:rStyle w:val="Bold"/>
                </w:rPr>
                <w:id w:val="111493627"/>
                <w:placeholder>
                  <w:docPart w:val="D38E7EA9595D4ADC89C1E4B318A612F1"/>
                </w:placeholder>
                <w:temporary/>
                <w:showingPlcHdr/>
                <w15:appearance w15:val="hidden"/>
              </w:sdtPr>
              <w:sdtContent>
                <w:r w:rsidR="00B74A29" w:rsidRPr="00E237E8">
                  <w:rPr>
                    <w:rStyle w:val="Bold"/>
                  </w:rPr>
                  <w:t>JUN</w:t>
                </w:r>
              </w:sdtContent>
            </w:sdt>
          </w:p>
        </w:tc>
        <w:tc>
          <w:tcPr>
            <w:tcW w:w="0" w:type="auto"/>
            <w:shd w:val="clear" w:color="auto" w:fill="F0CDA1" w:themeFill="accent1"/>
            <w:vAlign w:val="center"/>
            <w:hideMark/>
          </w:tcPr>
          <w:p w14:paraId="7782A390" w14:textId="77777777" w:rsidR="00E552C8" w:rsidRPr="00E237E8" w:rsidRDefault="00000000" w:rsidP="00974DD3">
            <w:pPr>
              <w:pStyle w:val="TableTextLarge"/>
              <w:rPr>
                <w:rStyle w:val="Bold"/>
              </w:rPr>
            </w:pPr>
            <w:sdt>
              <w:sdtPr>
                <w:rPr>
                  <w:rStyle w:val="Bold"/>
                </w:rPr>
                <w:id w:val="-457190894"/>
                <w:placeholder>
                  <w:docPart w:val="7A5A2CF889524240A9907EBCAE858FF1"/>
                </w:placeholder>
                <w:temporary/>
                <w:showingPlcHdr/>
                <w15:appearance w15:val="hidden"/>
              </w:sdtPr>
              <w:sdtContent>
                <w:r w:rsidR="00B74A29" w:rsidRPr="00E237E8">
                  <w:rPr>
                    <w:rStyle w:val="Bold"/>
                  </w:rPr>
                  <w:t>JUL</w:t>
                </w:r>
              </w:sdtContent>
            </w:sdt>
          </w:p>
        </w:tc>
        <w:tc>
          <w:tcPr>
            <w:tcW w:w="0" w:type="auto"/>
            <w:shd w:val="clear" w:color="auto" w:fill="F0CDA1" w:themeFill="accent1"/>
            <w:vAlign w:val="center"/>
            <w:hideMark/>
          </w:tcPr>
          <w:p w14:paraId="69C9BA47" w14:textId="77777777" w:rsidR="00E552C8" w:rsidRPr="00E237E8" w:rsidRDefault="00000000" w:rsidP="00974DD3">
            <w:pPr>
              <w:pStyle w:val="TableTextLarge"/>
              <w:rPr>
                <w:rStyle w:val="Bold"/>
              </w:rPr>
            </w:pPr>
            <w:sdt>
              <w:sdtPr>
                <w:rPr>
                  <w:rStyle w:val="Bold"/>
                </w:rPr>
                <w:id w:val="-1564556473"/>
                <w:placeholder>
                  <w:docPart w:val="D505B81B360D454FBCCB59597A0E444A"/>
                </w:placeholder>
                <w:temporary/>
                <w:showingPlcHdr/>
                <w15:appearance w15:val="hidden"/>
              </w:sdtPr>
              <w:sdtContent>
                <w:r w:rsidR="00B74A29" w:rsidRPr="00E237E8">
                  <w:rPr>
                    <w:rStyle w:val="Bold"/>
                  </w:rPr>
                  <w:t>AUG</w:t>
                </w:r>
              </w:sdtContent>
            </w:sdt>
          </w:p>
        </w:tc>
        <w:tc>
          <w:tcPr>
            <w:tcW w:w="0" w:type="auto"/>
            <w:shd w:val="clear" w:color="auto" w:fill="F0CDA1" w:themeFill="accent1"/>
            <w:vAlign w:val="center"/>
            <w:hideMark/>
          </w:tcPr>
          <w:p w14:paraId="7AFC3671" w14:textId="77777777" w:rsidR="00E552C8" w:rsidRPr="00E237E8" w:rsidRDefault="00000000" w:rsidP="00974DD3">
            <w:pPr>
              <w:pStyle w:val="TableTextLarge"/>
              <w:rPr>
                <w:rStyle w:val="Bold"/>
              </w:rPr>
            </w:pPr>
            <w:sdt>
              <w:sdtPr>
                <w:rPr>
                  <w:rStyle w:val="Bold"/>
                </w:rPr>
                <w:id w:val="-1503277577"/>
                <w:placeholder>
                  <w:docPart w:val="60B6677383334BEF870F4142327ECC53"/>
                </w:placeholder>
                <w:temporary/>
                <w:showingPlcHdr/>
                <w15:appearance w15:val="hidden"/>
              </w:sdtPr>
              <w:sdtContent>
                <w:r w:rsidR="00B74A29" w:rsidRPr="00E237E8">
                  <w:rPr>
                    <w:rStyle w:val="Bold"/>
                  </w:rPr>
                  <w:t>SEP</w:t>
                </w:r>
              </w:sdtContent>
            </w:sdt>
          </w:p>
        </w:tc>
        <w:tc>
          <w:tcPr>
            <w:tcW w:w="0" w:type="auto"/>
            <w:shd w:val="clear" w:color="auto" w:fill="F0CDA1" w:themeFill="accent1"/>
            <w:vAlign w:val="center"/>
            <w:hideMark/>
          </w:tcPr>
          <w:p w14:paraId="38C18889" w14:textId="77777777" w:rsidR="00E552C8" w:rsidRPr="00E237E8" w:rsidRDefault="00000000" w:rsidP="00974DD3">
            <w:pPr>
              <w:pStyle w:val="TableTextLarge"/>
              <w:rPr>
                <w:rStyle w:val="Bold"/>
              </w:rPr>
            </w:pPr>
            <w:sdt>
              <w:sdtPr>
                <w:rPr>
                  <w:rStyle w:val="Bold"/>
                </w:rPr>
                <w:id w:val="661816647"/>
                <w:placeholder>
                  <w:docPart w:val="D3BC34F3008D42A2991336E20991F553"/>
                </w:placeholder>
                <w:temporary/>
                <w:showingPlcHdr/>
                <w15:appearance w15:val="hidden"/>
              </w:sdtPr>
              <w:sdtContent>
                <w:r w:rsidR="00B74A29" w:rsidRPr="00E237E8">
                  <w:rPr>
                    <w:rStyle w:val="Bold"/>
                  </w:rPr>
                  <w:t>OCT</w:t>
                </w:r>
              </w:sdtContent>
            </w:sdt>
          </w:p>
        </w:tc>
        <w:tc>
          <w:tcPr>
            <w:tcW w:w="0" w:type="auto"/>
            <w:shd w:val="clear" w:color="auto" w:fill="F0CDA1" w:themeFill="accent1"/>
            <w:vAlign w:val="center"/>
            <w:hideMark/>
          </w:tcPr>
          <w:p w14:paraId="739FB06E" w14:textId="77777777" w:rsidR="00E552C8" w:rsidRPr="00E237E8" w:rsidRDefault="00000000" w:rsidP="00974DD3">
            <w:pPr>
              <w:pStyle w:val="TableTextLarge"/>
              <w:rPr>
                <w:rStyle w:val="Bold"/>
              </w:rPr>
            </w:pPr>
            <w:sdt>
              <w:sdtPr>
                <w:rPr>
                  <w:rStyle w:val="Bold"/>
                </w:rPr>
                <w:id w:val="-1072503884"/>
                <w:placeholder>
                  <w:docPart w:val="4517EA2D60264BDE94F09CFFB9D133D1"/>
                </w:placeholder>
                <w:temporary/>
                <w:showingPlcHdr/>
                <w15:appearance w15:val="hidden"/>
              </w:sdtPr>
              <w:sdtContent>
                <w:r w:rsidR="00B74A29" w:rsidRPr="00E237E8">
                  <w:rPr>
                    <w:rStyle w:val="Bold"/>
                  </w:rPr>
                  <w:t>NOV</w:t>
                </w:r>
              </w:sdtContent>
            </w:sdt>
          </w:p>
        </w:tc>
        <w:tc>
          <w:tcPr>
            <w:tcW w:w="0" w:type="auto"/>
            <w:shd w:val="clear" w:color="auto" w:fill="F0CDA1" w:themeFill="accent1"/>
            <w:vAlign w:val="center"/>
            <w:hideMark/>
          </w:tcPr>
          <w:p w14:paraId="504062CC" w14:textId="77777777" w:rsidR="00E552C8" w:rsidRPr="00E237E8" w:rsidRDefault="00000000" w:rsidP="00974DD3">
            <w:pPr>
              <w:pStyle w:val="TableTextLarge"/>
              <w:rPr>
                <w:rStyle w:val="Bold"/>
              </w:rPr>
            </w:pPr>
            <w:sdt>
              <w:sdtPr>
                <w:rPr>
                  <w:rStyle w:val="Bold"/>
                </w:rPr>
                <w:id w:val="526056104"/>
                <w:placeholder>
                  <w:docPart w:val="08B602BFA1BA4299841CB275EA6270D2"/>
                </w:placeholder>
                <w:temporary/>
                <w:showingPlcHdr/>
                <w15:appearance w15:val="hidden"/>
              </w:sdtPr>
              <w:sdtContent>
                <w:r w:rsidR="00B74A29" w:rsidRPr="00E237E8">
                  <w:rPr>
                    <w:rStyle w:val="Bold"/>
                  </w:rPr>
                  <w:t>DEC</w:t>
                </w:r>
              </w:sdtContent>
            </w:sdt>
          </w:p>
        </w:tc>
        <w:tc>
          <w:tcPr>
            <w:tcW w:w="0" w:type="auto"/>
            <w:shd w:val="clear" w:color="auto" w:fill="F0CDA1" w:themeFill="accent1"/>
            <w:vAlign w:val="center"/>
            <w:hideMark/>
          </w:tcPr>
          <w:p w14:paraId="511B093F" w14:textId="77777777" w:rsidR="00E552C8" w:rsidRPr="00E237E8" w:rsidRDefault="00000000" w:rsidP="00974DD3">
            <w:pPr>
              <w:pStyle w:val="TableTextLarge"/>
              <w:rPr>
                <w:rStyle w:val="Bold"/>
              </w:rPr>
            </w:pPr>
            <w:sdt>
              <w:sdtPr>
                <w:rPr>
                  <w:rStyle w:val="Bold"/>
                </w:rPr>
                <w:id w:val="1262187376"/>
                <w:placeholder>
                  <w:docPart w:val="86A5189D44A54A0FB66C9B844111791E"/>
                </w:placeholder>
                <w:temporary/>
                <w:showingPlcHdr/>
                <w15:appearance w15:val="hidden"/>
              </w:sdtPr>
              <w:sdtContent>
                <w:r w:rsidR="00B74A29" w:rsidRPr="00E237E8">
                  <w:rPr>
                    <w:rStyle w:val="Bold"/>
                  </w:rPr>
                  <w:t>YTD</w:t>
                </w:r>
              </w:sdtContent>
            </w:sdt>
          </w:p>
        </w:tc>
      </w:tr>
      <w:tr w:rsidR="00E237E8" w:rsidRPr="00E237E8" w14:paraId="6DC5D61F" w14:textId="77777777" w:rsidTr="000811A0">
        <w:trPr>
          <w:trHeight w:val="244"/>
        </w:trPr>
        <w:sdt>
          <w:sdtPr>
            <w:id w:val="2139451720"/>
            <w:placeholder>
              <w:docPart w:val="732BDF3786504A9D97078E1D55DA86FF"/>
            </w:placeholder>
            <w:temporary/>
            <w:showingPlcHdr/>
            <w15:appearance w15:val="hidden"/>
          </w:sdtPr>
          <w:sdtContent>
            <w:tc>
              <w:tcPr>
                <w:tcW w:w="2207" w:type="dxa"/>
                <w:shd w:val="clear" w:color="auto" w:fill="F2F2F2" w:themeFill="background1" w:themeFillShade="F2"/>
                <w:vAlign w:val="center"/>
                <w:hideMark/>
              </w:tcPr>
              <w:p w14:paraId="1AD7D2DC" w14:textId="77777777" w:rsidR="00E552C8" w:rsidRPr="00E237E8" w:rsidRDefault="004020D0" w:rsidP="00974DD3">
                <w:pPr>
                  <w:pStyle w:val="TableTextLarge"/>
                </w:pPr>
                <w:r w:rsidRPr="00E237E8">
                  <w:t>Estimated Sales</w:t>
                </w:r>
              </w:p>
            </w:tc>
          </w:sdtContent>
        </w:sdt>
        <w:tc>
          <w:tcPr>
            <w:tcW w:w="1005" w:type="dxa"/>
            <w:shd w:val="clear" w:color="auto" w:fill="F2F2F2" w:themeFill="background1" w:themeFillShade="F2"/>
            <w:noWrap/>
            <w:vAlign w:val="center"/>
            <w:hideMark/>
          </w:tcPr>
          <w:p w14:paraId="64C0FA44" w14:textId="77777777" w:rsidR="00E552C8" w:rsidRPr="00E237E8" w:rsidRDefault="00000000" w:rsidP="00974DD3">
            <w:pPr>
              <w:pStyle w:val="TableTextLarge"/>
            </w:pPr>
            <w:sdt>
              <w:sdtPr>
                <w:id w:val="496464129"/>
                <w:placeholder>
                  <w:docPart w:val="AE4508620FB344AA91A7A90E804A5495"/>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14:paraId="5A4DF352" w14:textId="77777777" w:rsidR="00E552C8" w:rsidRPr="00E237E8" w:rsidRDefault="00000000" w:rsidP="00974DD3">
            <w:pPr>
              <w:pStyle w:val="TableTextLarge"/>
            </w:pPr>
            <w:sdt>
              <w:sdtPr>
                <w:id w:val="-1809474289"/>
                <w:placeholder>
                  <w:docPart w:val="5E39532FF31D46A4A6B51F04DB4797E7"/>
                </w:placeholder>
                <w:temporary/>
                <w:showingPlcHdr/>
                <w15:appearance w15:val="hidden"/>
              </w:sdtPr>
              <w:sdtContent>
                <w:r w:rsidR="00234FE7" w:rsidRPr="00E237E8">
                  <w:t>$13,000</w:t>
                </w:r>
              </w:sdtContent>
            </w:sdt>
          </w:p>
        </w:tc>
        <w:tc>
          <w:tcPr>
            <w:tcW w:w="0" w:type="auto"/>
            <w:shd w:val="clear" w:color="auto" w:fill="F2F2F2" w:themeFill="background1" w:themeFillShade="F2"/>
            <w:noWrap/>
            <w:vAlign w:val="center"/>
            <w:hideMark/>
          </w:tcPr>
          <w:p w14:paraId="7B7C6AD9" w14:textId="77777777" w:rsidR="00E552C8" w:rsidRPr="00E237E8" w:rsidRDefault="00000000" w:rsidP="00974DD3">
            <w:pPr>
              <w:pStyle w:val="TableTextLarge"/>
            </w:pPr>
            <w:sdt>
              <w:sdtPr>
                <w:id w:val="495001508"/>
                <w:placeholder>
                  <w:docPart w:val="F59D6615DAFE434E9F4D01BB1ADFA8D2"/>
                </w:placeholder>
                <w:temporary/>
                <w:showingPlcHdr/>
                <w15:appearance w15:val="hidden"/>
              </w:sdtPr>
              <w:sdtContent>
                <w:r w:rsidR="006A359E" w:rsidRPr="00E237E8">
                  <w:t>$16,000</w:t>
                </w:r>
              </w:sdtContent>
            </w:sdt>
          </w:p>
        </w:tc>
        <w:tc>
          <w:tcPr>
            <w:tcW w:w="0" w:type="auto"/>
            <w:shd w:val="clear" w:color="auto" w:fill="F2F2F2" w:themeFill="background1" w:themeFillShade="F2"/>
            <w:noWrap/>
            <w:vAlign w:val="center"/>
            <w:hideMark/>
          </w:tcPr>
          <w:p w14:paraId="6F1C13C5" w14:textId="77777777" w:rsidR="00E552C8" w:rsidRPr="00E237E8" w:rsidRDefault="00000000" w:rsidP="00974DD3">
            <w:pPr>
              <w:pStyle w:val="TableTextLarge"/>
            </w:pPr>
            <w:sdt>
              <w:sdtPr>
                <w:id w:val="-1577812124"/>
                <w:placeholder>
                  <w:docPart w:val="6549BFCCF08D4CC7AB43C270A9818293"/>
                </w:placeholder>
                <w:temporary/>
                <w:showingPlcHdr/>
                <w15:appearance w15:val="hidden"/>
              </w:sdtPr>
              <w:sdtContent>
                <w:r w:rsidR="000B1B5F" w:rsidRPr="00E237E8">
                  <w:t>$7,000</w:t>
                </w:r>
              </w:sdtContent>
            </w:sdt>
          </w:p>
        </w:tc>
        <w:tc>
          <w:tcPr>
            <w:tcW w:w="0" w:type="auto"/>
            <w:shd w:val="clear" w:color="auto" w:fill="F2F2F2" w:themeFill="background1" w:themeFillShade="F2"/>
            <w:noWrap/>
            <w:vAlign w:val="center"/>
            <w:hideMark/>
          </w:tcPr>
          <w:p w14:paraId="232F6008" w14:textId="77777777" w:rsidR="00E552C8" w:rsidRPr="00E237E8" w:rsidRDefault="00000000" w:rsidP="00974DD3">
            <w:pPr>
              <w:pStyle w:val="TableTextLarge"/>
            </w:pPr>
            <w:sdt>
              <w:sdtPr>
                <w:id w:val="-1584057155"/>
                <w:placeholder>
                  <w:docPart w:val="6B9464CABD944E59AD2112405ACC8869"/>
                </w:placeholder>
                <w:temporary/>
                <w:showingPlcHdr/>
                <w15:appearance w15:val="hidden"/>
              </w:sdtPr>
              <w:sdtContent>
                <w:r w:rsidR="00E15D61" w:rsidRPr="00E237E8">
                  <w:t>$14,500</w:t>
                </w:r>
              </w:sdtContent>
            </w:sdt>
          </w:p>
        </w:tc>
        <w:tc>
          <w:tcPr>
            <w:tcW w:w="0" w:type="auto"/>
            <w:gridSpan w:val="2"/>
            <w:shd w:val="clear" w:color="auto" w:fill="F2F2F2" w:themeFill="background1" w:themeFillShade="F2"/>
            <w:noWrap/>
            <w:vAlign w:val="center"/>
            <w:hideMark/>
          </w:tcPr>
          <w:p w14:paraId="6B83E94C" w14:textId="77777777" w:rsidR="00E552C8" w:rsidRPr="00E237E8" w:rsidRDefault="00000000" w:rsidP="00974DD3">
            <w:pPr>
              <w:pStyle w:val="TableTextLarge"/>
            </w:pPr>
            <w:sdt>
              <w:sdtPr>
                <w:id w:val="220181486"/>
                <w:placeholder>
                  <w:docPart w:val="326314E615844884BFDC1CF297A720D0"/>
                </w:placeholder>
                <w:temporary/>
                <w:showingPlcHdr/>
                <w15:appearance w15:val="hidden"/>
              </w:sdtPr>
              <w:sdtContent>
                <w:r w:rsidR="00100314" w:rsidRPr="00E237E8">
                  <w:t>$16,400</w:t>
                </w:r>
              </w:sdtContent>
            </w:sdt>
          </w:p>
        </w:tc>
        <w:tc>
          <w:tcPr>
            <w:tcW w:w="0" w:type="auto"/>
            <w:shd w:val="clear" w:color="auto" w:fill="F2F2F2" w:themeFill="background1" w:themeFillShade="F2"/>
            <w:noWrap/>
            <w:vAlign w:val="center"/>
            <w:hideMark/>
          </w:tcPr>
          <w:p w14:paraId="3E99F302" w14:textId="77777777" w:rsidR="00E552C8" w:rsidRPr="00E237E8" w:rsidRDefault="00000000" w:rsidP="00974DD3">
            <w:pPr>
              <w:pStyle w:val="TableTextLarge"/>
            </w:pPr>
            <w:sdt>
              <w:sdtPr>
                <w:id w:val="-1211101096"/>
                <w:placeholder>
                  <w:docPart w:val="9F2542D0FEDA4B79806AA808E91A382A"/>
                </w:placeholder>
                <w:temporary/>
                <w:showingPlcHdr/>
                <w15:appearance w15:val="hidden"/>
              </w:sdtPr>
              <w:sdtContent>
                <w:r w:rsidR="004E67B3" w:rsidRPr="00E237E8">
                  <w:t>$22,500</w:t>
                </w:r>
              </w:sdtContent>
            </w:sdt>
          </w:p>
        </w:tc>
        <w:tc>
          <w:tcPr>
            <w:tcW w:w="0" w:type="auto"/>
            <w:shd w:val="clear" w:color="auto" w:fill="F2F2F2" w:themeFill="background1" w:themeFillShade="F2"/>
            <w:noWrap/>
            <w:vAlign w:val="center"/>
            <w:hideMark/>
          </w:tcPr>
          <w:p w14:paraId="330C6ADF" w14:textId="77777777" w:rsidR="00E552C8" w:rsidRPr="00E237E8" w:rsidRDefault="00000000" w:rsidP="00974DD3">
            <w:pPr>
              <w:pStyle w:val="TableTextLarge"/>
            </w:pPr>
            <w:sdt>
              <w:sdtPr>
                <w:id w:val="532392029"/>
                <w:placeholder>
                  <w:docPart w:val="ACDD25B8F2C84B0EAE736F6F20DA37AF"/>
                </w:placeholder>
                <w:temporary/>
                <w:showingPlcHdr/>
                <w15:appearance w15:val="hidden"/>
              </w:sdtPr>
              <w:sdtContent>
                <w:r w:rsidR="00695777" w:rsidRPr="00E237E8">
                  <w:t>$23,125</w:t>
                </w:r>
              </w:sdtContent>
            </w:sdt>
          </w:p>
        </w:tc>
        <w:tc>
          <w:tcPr>
            <w:tcW w:w="0" w:type="auto"/>
            <w:shd w:val="clear" w:color="auto" w:fill="F2F2F2" w:themeFill="background1" w:themeFillShade="F2"/>
            <w:noWrap/>
            <w:vAlign w:val="center"/>
            <w:hideMark/>
          </w:tcPr>
          <w:p w14:paraId="7E6CAA00" w14:textId="77777777" w:rsidR="00E552C8" w:rsidRPr="00E237E8" w:rsidRDefault="00000000" w:rsidP="00974DD3">
            <w:pPr>
              <w:pStyle w:val="TableTextLarge"/>
            </w:pPr>
            <w:sdt>
              <w:sdtPr>
                <w:id w:val="326108585"/>
                <w:placeholder>
                  <w:docPart w:val="2613394924974991A758A38877E442C6"/>
                </w:placeholder>
                <w:temporary/>
                <w:showingPlcHdr/>
                <w15:appearance w15:val="hidden"/>
              </w:sdtPr>
              <w:sdtContent>
                <w:r w:rsidR="00863B11" w:rsidRPr="00E237E8">
                  <w:t>$24,549</w:t>
                </w:r>
              </w:sdtContent>
            </w:sdt>
          </w:p>
        </w:tc>
        <w:tc>
          <w:tcPr>
            <w:tcW w:w="0" w:type="auto"/>
            <w:shd w:val="clear" w:color="auto" w:fill="F2F2F2" w:themeFill="background1" w:themeFillShade="F2"/>
            <w:noWrap/>
            <w:vAlign w:val="center"/>
            <w:hideMark/>
          </w:tcPr>
          <w:p w14:paraId="29C2BCA9" w14:textId="77777777" w:rsidR="00E552C8" w:rsidRPr="00E237E8" w:rsidRDefault="00000000" w:rsidP="00974DD3">
            <w:pPr>
              <w:pStyle w:val="TableTextLarge"/>
            </w:pPr>
            <w:sdt>
              <w:sdtPr>
                <w:id w:val="1256021146"/>
                <w:placeholder>
                  <w:docPart w:val="4C32E3C7C1CF429F99DE6AFE7D2201F8"/>
                </w:placeholder>
                <w:temporary/>
                <w:showingPlcHdr/>
                <w15:appearance w15:val="hidden"/>
              </w:sdtPr>
              <w:sdtContent>
                <w:r w:rsidR="007D36E9" w:rsidRPr="00E237E8">
                  <w:t>$22,000</w:t>
                </w:r>
              </w:sdtContent>
            </w:sdt>
          </w:p>
        </w:tc>
        <w:tc>
          <w:tcPr>
            <w:tcW w:w="0" w:type="auto"/>
            <w:shd w:val="clear" w:color="auto" w:fill="F2F2F2" w:themeFill="background1" w:themeFillShade="F2"/>
            <w:noWrap/>
            <w:vAlign w:val="center"/>
            <w:hideMark/>
          </w:tcPr>
          <w:p w14:paraId="2ECC6035" w14:textId="77777777" w:rsidR="00E552C8" w:rsidRPr="00E237E8" w:rsidRDefault="00000000" w:rsidP="00974DD3">
            <w:pPr>
              <w:pStyle w:val="TableTextLarge"/>
            </w:pPr>
            <w:sdt>
              <w:sdtPr>
                <w:id w:val="-591399097"/>
                <w:placeholder>
                  <w:docPart w:val="D8C4559A4E814A0CAFBEEB1A8B735856"/>
                </w:placeholder>
                <w:temporary/>
                <w:showingPlcHdr/>
                <w15:appearance w15:val="hidden"/>
              </w:sdtPr>
              <w:sdtContent>
                <w:r w:rsidR="004B5779" w:rsidRPr="00E237E8">
                  <w:t>$25,000</w:t>
                </w:r>
              </w:sdtContent>
            </w:sdt>
          </w:p>
        </w:tc>
        <w:tc>
          <w:tcPr>
            <w:tcW w:w="0" w:type="auto"/>
            <w:shd w:val="clear" w:color="auto" w:fill="F2F2F2" w:themeFill="background1" w:themeFillShade="F2"/>
            <w:noWrap/>
            <w:vAlign w:val="center"/>
            <w:hideMark/>
          </w:tcPr>
          <w:p w14:paraId="7193AFA9" w14:textId="77777777" w:rsidR="00E552C8" w:rsidRPr="00E237E8" w:rsidRDefault="00000000" w:rsidP="00974DD3">
            <w:pPr>
              <w:pStyle w:val="TableTextLarge"/>
            </w:pPr>
            <w:sdt>
              <w:sdtPr>
                <w:id w:val="-918009615"/>
                <w:placeholder>
                  <w:docPart w:val="875E939722F043D0AC6872113517C544"/>
                </w:placeholder>
                <w:temporary/>
                <w:showingPlcHdr/>
                <w15:appearance w15:val="hidden"/>
              </w:sdtPr>
              <w:sdtContent>
                <w:r w:rsidR="000B6224" w:rsidRPr="00E237E8">
                  <w:t>$27,349</w:t>
                </w:r>
              </w:sdtContent>
            </w:sdt>
          </w:p>
        </w:tc>
        <w:tc>
          <w:tcPr>
            <w:tcW w:w="0" w:type="auto"/>
            <w:shd w:val="clear" w:color="auto" w:fill="F2F2F2" w:themeFill="background1" w:themeFillShade="F2"/>
            <w:noWrap/>
            <w:vAlign w:val="center"/>
            <w:hideMark/>
          </w:tcPr>
          <w:p w14:paraId="49C6E180" w14:textId="77777777" w:rsidR="00E552C8" w:rsidRPr="00E237E8" w:rsidRDefault="00000000" w:rsidP="00974DD3">
            <w:pPr>
              <w:pStyle w:val="TableTextLarge"/>
            </w:pPr>
            <w:sdt>
              <w:sdtPr>
                <w:id w:val="1304434458"/>
                <w:placeholder>
                  <w:docPart w:val="0AA6D30D93A6423090EC1752192771E5"/>
                </w:placeholder>
                <w:temporary/>
                <w:showingPlcHdr/>
                <w15:appearance w15:val="hidden"/>
              </w:sdtPr>
              <w:sdtContent>
                <w:r w:rsidR="00EB35A3" w:rsidRPr="00E237E8">
                  <w:t>$216,423</w:t>
                </w:r>
              </w:sdtContent>
            </w:sdt>
          </w:p>
        </w:tc>
      </w:tr>
      <w:tr w:rsidR="00E237E8" w:rsidRPr="00E237E8" w14:paraId="0DF2DA1A" w14:textId="77777777" w:rsidTr="000811A0">
        <w:trPr>
          <w:trHeight w:val="244"/>
        </w:trPr>
        <w:tc>
          <w:tcPr>
            <w:tcW w:w="2207" w:type="dxa"/>
            <w:shd w:val="clear" w:color="auto" w:fill="auto"/>
            <w:vAlign w:val="center"/>
            <w:hideMark/>
          </w:tcPr>
          <w:p w14:paraId="59B44F4F" w14:textId="77777777" w:rsidR="00E552C8" w:rsidRPr="00E237E8" w:rsidRDefault="00000000" w:rsidP="00974DD3">
            <w:pPr>
              <w:pStyle w:val="TableTextLarge"/>
            </w:pPr>
            <w:sdt>
              <w:sdtPr>
                <w:id w:val="36699168"/>
                <w:placeholder>
                  <w:docPart w:val="870640C0BB334232BA1F222AF305EACD"/>
                </w:placeholder>
                <w:temporary/>
                <w:showingPlcHdr/>
                <w15:appearance w15:val="hidden"/>
              </w:sdtPr>
              <w:sdtContent>
                <w:r w:rsidR="004020D0" w:rsidRPr="00E237E8">
                  <w:t>Less Sales Returns &amp; Discounts</w:t>
                </w:r>
              </w:sdtContent>
            </w:sdt>
          </w:p>
        </w:tc>
        <w:tc>
          <w:tcPr>
            <w:tcW w:w="1005" w:type="dxa"/>
            <w:shd w:val="clear" w:color="auto" w:fill="auto"/>
            <w:noWrap/>
            <w:vAlign w:val="center"/>
            <w:hideMark/>
          </w:tcPr>
          <w:p w14:paraId="755360D7" w14:textId="77777777" w:rsidR="00E552C8" w:rsidRPr="00E237E8" w:rsidRDefault="00000000" w:rsidP="00974DD3">
            <w:pPr>
              <w:pStyle w:val="TableTextLarge"/>
            </w:pPr>
            <w:sdt>
              <w:sdtPr>
                <w:id w:val="1444963309"/>
                <w:placeholder>
                  <w:docPart w:val="D0A3482902DF41B5A800E0D65C49A1FB"/>
                </w:placeholder>
                <w:temporary/>
                <w:showingPlcHdr/>
                <w15:appearance w15:val="hidden"/>
              </w:sdtPr>
              <w:sdtContent>
                <w:r w:rsidR="00F379BC" w:rsidRPr="00E237E8">
                  <w:t>$0</w:t>
                </w:r>
              </w:sdtContent>
            </w:sdt>
          </w:p>
        </w:tc>
        <w:tc>
          <w:tcPr>
            <w:tcW w:w="0" w:type="auto"/>
            <w:shd w:val="clear" w:color="auto" w:fill="auto"/>
            <w:noWrap/>
            <w:vAlign w:val="center"/>
            <w:hideMark/>
          </w:tcPr>
          <w:p w14:paraId="1AB6FB77" w14:textId="77777777" w:rsidR="00E552C8" w:rsidRPr="00E237E8" w:rsidRDefault="00000000" w:rsidP="00974DD3">
            <w:pPr>
              <w:pStyle w:val="TableTextLarge"/>
            </w:pPr>
            <w:sdt>
              <w:sdtPr>
                <w:id w:val="-466507518"/>
                <w:placeholder>
                  <w:docPart w:val="9AE169A9B1BA4C1E818DD71CE4809114"/>
                </w:placeholder>
                <w:temporary/>
                <w:showingPlcHdr/>
                <w15:appearance w15:val="hidden"/>
              </w:sdtPr>
              <w:sdtContent>
                <w:r w:rsidR="00234FE7" w:rsidRPr="00E237E8">
                  <w:t>($350)</w:t>
                </w:r>
              </w:sdtContent>
            </w:sdt>
          </w:p>
        </w:tc>
        <w:tc>
          <w:tcPr>
            <w:tcW w:w="0" w:type="auto"/>
            <w:shd w:val="clear" w:color="auto" w:fill="auto"/>
            <w:noWrap/>
            <w:vAlign w:val="center"/>
            <w:hideMark/>
          </w:tcPr>
          <w:p w14:paraId="78D9B24F" w14:textId="77777777" w:rsidR="00E552C8" w:rsidRPr="00E237E8" w:rsidRDefault="00000000" w:rsidP="00974DD3">
            <w:pPr>
              <w:pStyle w:val="TableTextLarge"/>
            </w:pPr>
            <w:sdt>
              <w:sdtPr>
                <w:id w:val="-265222519"/>
                <w:placeholder>
                  <w:docPart w:val="6514A0CFB7504AD3B90DB4D936A28F73"/>
                </w:placeholder>
                <w:temporary/>
                <w:showingPlcHdr/>
                <w15:appearance w15:val="hidden"/>
              </w:sdtPr>
              <w:sdtContent>
                <w:r w:rsidR="00F379BC" w:rsidRPr="00E237E8">
                  <w:t>$0</w:t>
                </w:r>
              </w:sdtContent>
            </w:sdt>
          </w:p>
        </w:tc>
        <w:tc>
          <w:tcPr>
            <w:tcW w:w="0" w:type="auto"/>
            <w:shd w:val="clear" w:color="auto" w:fill="auto"/>
            <w:noWrap/>
            <w:vAlign w:val="center"/>
            <w:hideMark/>
          </w:tcPr>
          <w:p w14:paraId="529A75BD" w14:textId="77777777" w:rsidR="00E552C8" w:rsidRPr="00E237E8" w:rsidRDefault="00000000" w:rsidP="00974DD3">
            <w:pPr>
              <w:pStyle w:val="TableTextLarge"/>
            </w:pPr>
            <w:sdt>
              <w:sdtPr>
                <w:id w:val="-1996952379"/>
                <w:placeholder>
                  <w:docPart w:val="D0F5E30CF13C42BE9F03BC5DD68A00C1"/>
                </w:placeholder>
                <w:temporary/>
                <w:showingPlcHdr/>
                <w15:appearance w15:val="hidden"/>
              </w:sdtPr>
              <w:sdtContent>
                <w:r w:rsidR="000B1B5F" w:rsidRPr="00E237E8">
                  <w:t>($206)</w:t>
                </w:r>
              </w:sdtContent>
            </w:sdt>
          </w:p>
        </w:tc>
        <w:tc>
          <w:tcPr>
            <w:tcW w:w="0" w:type="auto"/>
            <w:shd w:val="clear" w:color="auto" w:fill="auto"/>
            <w:noWrap/>
            <w:vAlign w:val="center"/>
            <w:hideMark/>
          </w:tcPr>
          <w:p w14:paraId="0AA3A303" w14:textId="77777777" w:rsidR="00E552C8" w:rsidRPr="00E237E8" w:rsidRDefault="00000000" w:rsidP="00974DD3">
            <w:pPr>
              <w:pStyle w:val="TableTextLarge"/>
            </w:pPr>
            <w:sdt>
              <w:sdtPr>
                <w:id w:val="-1628761804"/>
                <w:placeholder>
                  <w:docPart w:val="1FFD9BA983F04D8F9169C700334C72D8"/>
                </w:placeholder>
                <w:temporary/>
                <w:showingPlcHdr/>
                <w15:appearance w15:val="hidden"/>
              </w:sdtPr>
              <w:sdtContent>
                <w:r w:rsidR="00E15D61" w:rsidRPr="00E237E8">
                  <w:t>($234)</w:t>
                </w:r>
              </w:sdtContent>
            </w:sdt>
          </w:p>
        </w:tc>
        <w:tc>
          <w:tcPr>
            <w:tcW w:w="0" w:type="auto"/>
            <w:gridSpan w:val="2"/>
            <w:shd w:val="clear" w:color="auto" w:fill="auto"/>
            <w:noWrap/>
            <w:vAlign w:val="center"/>
            <w:hideMark/>
          </w:tcPr>
          <w:p w14:paraId="42B16B47" w14:textId="77777777" w:rsidR="00E552C8" w:rsidRPr="00E237E8" w:rsidRDefault="00000000" w:rsidP="00974DD3">
            <w:pPr>
              <w:pStyle w:val="TableTextLarge"/>
            </w:pPr>
            <w:sdt>
              <w:sdtPr>
                <w:id w:val="1139382031"/>
                <w:placeholder>
                  <w:docPart w:val="361C2E6158F545EDB99F007478E6128F"/>
                </w:placeholder>
                <w:temporary/>
                <w:showingPlcHdr/>
                <w15:appearance w15:val="hidden"/>
              </w:sdtPr>
              <w:sdtContent>
                <w:r w:rsidR="00F379BC" w:rsidRPr="00E237E8">
                  <w:t>$0</w:t>
                </w:r>
              </w:sdtContent>
            </w:sdt>
          </w:p>
        </w:tc>
        <w:tc>
          <w:tcPr>
            <w:tcW w:w="0" w:type="auto"/>
            <w:shd w:val="clear" w:color="auto" w:fill="auto"/>
            <w:noWrap/>
            <w:vAlign w:val="center"/>
            <w:hideMark/>
          </w:tcPr>
          <w:p w14:paraId="2B6D5DAF" w14:textId="77777777" w:rsidR="00E552C8" w:rsidRPr="00E237E8" w:rsidRDefault="00000000" w:rsidP="00974DD3">
            <w:pPr>
              <w:pStyle w:val="TableTextLarge"/>
            </w:pPr>
            <w:sdt>
              <w:sdtPr>
                <w:id w:val="1013122542"/>
                <w:placeholder>
                  <w:docPart w:val="472A7D92CDD342B095F439AC01A7FBA4"/>
                </w:placeholder>
                <w:temporary/>
                <w:showingPlcHdr/>
                <w15:appearance w15:val="hidden"/>
              </w:sdtPr>
              <w:sdtContent>
                <w:r w:rsidR="00F379BC" w:rsidRPr="00E237E8">
                  <w:t>$0</w:t>
                </w:r>
              </w:sdtContent>
            </w:sdt>
          </w:p>
        </w:tc>
        <w:tc>
          <w:tcPr>
            <w:tcW w:w="0" w:type="auto"/>
            <w:shd w:val="clear" w:color="auto" w:fill="auto"/>
            <w:noWrap/>
            <w:vAlign w:val="center"/>
            <w:hideMark/>
          </w:tcPr>
          <w:p w14:paraId="1DAFC2B7" w14:textId="77777777" w:rsidR="00E552C8" w:rsidRPr="00E237E8" w:rsidRDefault="00000000" w:rsidP="00974DD3">
            <w:pPr>
              <w:pStyle w:val="TableTextLarge"/>
            </w:pPr>
            <w:sdt>
              <w:sdtPr>
                <w:id w:val="1840657090"/>
                <w:placeholder>
                  <w:docPart w:val="1EEBE435C78F4A7A86C150BD4E848AAA"/>
                </w:placeholder>
                <w:temporary/>
                <w:showingPlcHdr/>
                <w15:appearance w15:val="hidden"/>
              </w:sdtPr>
              <w:sdtContent>
                <w:r w:rsidR="00695777" w:rsidRPr="00E237E8">
                  <w:t>($280)</w:t>
                </w:r>
              </w:sdtContent>
            </w:sdt>
          </w:p>
        </w:tc>
        <w:tc>
          <w:tcPr>
            <w:tcW w:w="0" w:type="auto"/>
            <w:shd w:val="clear" w:color="auto" w:fill="auto"/>
            <w:noWrap/>
            <w:vAlign w:val="center"/>
            <w:hideMark/>
          </w:tcPr>
          <w:p w14:paraId="7ACDAC89" w14:textId="77777777" w:rsidR="00E552C8" w:rsidRPr="00E237E8" w:rsidRDefault="00000000" w:rsidP="00974DD3">
            <w:pPr>
              <w:pStyle w:val="TableTextLarge"/>
            </w:pPr>
            <w:sdt>
              <w:sdtPr>
                <w:id w:val="-677737382"/>
                <w:placeholder>
                  <w:docPart w:val="C9F146BFE66140EA9D18F3A0AA58A2A7"/>
                </w:placeholder>
                <w:temporary/>
                <w:showingPlcHdr/>
                <w15:appearance w15:val="hidden"/>
              </w:sdtPr>
              <w:sdtContent>
                <w:r w:rsidR="00863B11" w:rsidRPr="00E237E8">
                  <w:t>($1,200)</w:t>
                </w:r>
              </w:sdtContent>
            </w:sdt>
          </w:p>
        </w:tc>
        <w:tc>
          <w:tcPr>
            <w:tcW w:w="0" w:type="auto"/>
            <w:shd w:val="clear" w:color="auto" w:fill="auto"/>
            <w:noWrap/>
            <w:vAlign w:val="center"/>
            <w:hideMark/>
          </w:tcPr>
          <w:p w14:paraId="3F60FD9A" w14:textId="77777777" w:rsidR="00E552C8" w:rsidRPr="00E237E8" w:rsidRDefault="00000000" w:rsidP="00974DD3">
            <w:pPr>
              <w:pStyle w:val="TableTextLarge"/>
            </w:pPr>
            <w:sdt>
              <w:sdtPr>
                <w:id w:val="-1914460468"/>
                <w:placeholder>
                  <w:docPart w:val="DD5DA4E5F5764D9794796FF145210AAB"/>
                </w:placeholder>
                <w:temporary/>
                <w:showingPlcHdr/>
                <w15:appearance w15:val="hidden"/>
              </w:sdtPr>
              <w:sdtContent>
                <w:r w:rsidR="007D36E9" w:rsidRPr="00E237E8">
                  <w:t>($1,600)</w:t>
                </w:r>
              </w:sdtContent>
            </w:sdt>
          </w:p>
        </w:tc>
        <w:tc>
          <w:tcPr>
            <w:tcW w:w="0" w:type="auto"/>
            <w:shd w:val="clear" w:color="auto" w:fill="auto"/>
            <w:noWrap/>
            <w:vAlign w:val="center"/>
            <w:hideMark/>
          </w:tcPr>
          <w:p w14:paraId="06EDE446" w14:textId="77777777" w:rsidR="00E552C8" w:rsidRPr="00E237E8" w:rsidRDefault="00000000" w:rsidP="00974DD3">
            <w:pPr>
              <w:pStyle w:val="TableTextLarge"/>
            </w:pPr>
            <w:sdt>
              <w:sdtPr>
                <w:id w:val="-1557698405"/>
                <w:placeholder>
                  <w:docPart w:val="DCE10279EDA5447D8BE8DAD17CCCC390"/>
                </w:placeholder>
                <w:temporary/>
                <w:showingPlcHdr/>
                <w15:appearance w15:val="hidden"/>
              </w:sdtPr>
              <w:sdtContent>
                <w:r w:rsidR="00F379BC" w:rsidRPr="00E237E8">
                  <w:t>$0</w:t>
                </w:r>
              </w:sdtContent>
            </w:sdt>
          </w:p>
        </w:tc>
        <w:tc>
          <w:tcPr>
            <w:tcW w:w="0" w:type="auto"/>
            <w:shd w:val="clear" w:color="auto" w:fill="auto"/>
            <w:noWrap/>
            <w:vAlign w:val="center"/>
            <w:hideMark/>
          </w:tcPr>
          <w:p w14:paraId="6F5B1769" w14:textId="77777777" w:rsidR="00E552C8" w:rsidRPr="00E237E8" w:rsidRDefault="00000000" w:rsidP="00974DD3">
            <w:pPr>
              <w:pStyle w:val="TableTextLarge"/>
            </w:pPr>
            <w:sdt>
              <w:sdtPr>
                <w:id w:val="-1511601964"/>
                <w:placeholder>
                  <w:docPart w:val="CDB707E4C0BC4033AD88AE1F09B416AD"/>
                </w:placeholder>
                <w:temporary/>
                <w:showingPlcHdr/>
                <w15:appearance w15:val="hidden"/>
              </w:sdtPr>
              <w:sdtContent>
                <w:r w:rsidR="000B6224" w:rsidRPr="00E237E8">
                  <w:t>($2,400)</w:t>
                </w:r>
              </w:sdtContent>
            </w:sdt>
          </w:p>
        </w:tc>
        <w:tc>
          <w:tcPr>
            <w:tcW w:w="0" w:type="auto"/>
            <w:shd w:val="clear" w:color="auto" w:fill="auto"/>
            <w:noWrap/>
            <w:vAlign w:val="center"/>
            <w:hideMark/>
          </w:tcPr>
          <w:p w14:paraId="149E0A03" w14:textId="77777777" w:rsidR="00E552C8" w:rsidRPr="00E237E8" w:rsidRDefault="00000000" w:rsidP="00974DD3">
            <w:pPr>
              <w:pStyle w:val="TableTextLarge"/>
            </w:pPr>
            <w:sdt>
              <w:sdtPr>
                <w:id w:val="-1758513985"/>
                <w:placeholder>
                  <w:docPart w:val="BCB4E0A2F6604BE19E25B6254B134FE4"/>
                </w:placeholder>
                <w:temporary/>
                <w:showingPlcHdr/>
                <w15:appearance w15:val="hidden"/>
              </w:sdtPr>
              <w:sdtContent>
                <w:r w:rsidR="00EB35A3" w:rsidRPr="00E237E8">
                  <w:t>($6,270)</w:t>
                </w:r>
              </w:sdtContent>
            </w:sdt>
          </w:p>
        </w:tc>
      </w:tr>
      <w:tr w:rsidR="00E237E8" w:rsidRPr="00E237E8" w14:paraId="0F68B762" w14:textId="77777777" w:rsidTr="000811A0">
        <w:trPr>
          <w:trHeight w:val="244"/>
        </w:trPr>
        <w:tc>
          <w:tcPr>
            <w:tcW w:w="2207" w:type="dxa"/>
            <w:shd w:val="clear" w:color="auto" w:fill="F2F2F2" w:themeFill="background1" w:themeFillShade="F2"/>
            <w:vAlign w:val="center"/>
            <w:hideMark/>
          </w:tcPr>
          <w:p w14:paraId="38A5D616" w14:textId="77777777" w:rsidR="00E552C8" w:rsidRPr="00E237E8" w:rsidRDefault="00000000" w:rsidP="00974DD3">
            <w:pPr>
              <w:pStyle w:val="TableTextLarge"/>
            </w:pPr>
            <w:sdt>
              <w:sdtPr>
                <w:id w:val="645944695"/>
                <w:placeholder>
                  <w:docPart w:val="27B5622C8FB94578A756271365BCA784"/>
                </w:placeholder>
                <w:temporary/>
                <w:showingPlcHdr/>
                <w15:appearance w15:val="hidden"/>
              </w:sdtPr>
              <w:sdtContent>
                <w:r w:rsidR="004020D0" w:rsidRPr="00E237E8">
                  <w:t>Service Revenue</w:t>
                </w:r>
              </w:sdtContent>
            </w:sdt>
          </w:p>
        </w:tc>
        <w:tc>
          <w:tcPr>
            <w:tcW w:w="1005" w:type="dxa"/>
            <w:shd w:val="clear" w:color="auto" w:fill="F2F2F2" w:themeFill="background1" w:themeFillShade="F2"/>
            <w:noWrap/>
            <w:vAlign w:val="center"/>
            <w:hideMark/>
          </w:tcPr>
          <w:p w14:paraId="4D12DE23" w14:textId="77777777" w:rsidR="00E552C8" w:rsidRPr="00E237E8" w:rsidRDefault="00000000" w:rsidP="00974DD3">
            <w:pPr>
              <w:pStyle w:val="TableTextLarge"/>
            </w:pPr>
            <w:sdt>
              <w:sdtPr>
                <w:id w:val="-1469592909"/>
                <w:placeholder>
                  <w:docPart w:val="F7D78A8C38F245CA9BA3151A7F000B94"/>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67E0BDE1" w14:textId="77777777" w:rsidR="00E552C8" w:rsidRPr="00E237E8" w:rsidRDefault="00000000" w:rsidP="00974DD3">
            <w:pPr>
              <w:pStyle w:val="TableTextLarge"/>
            </w:pPr>
            <w:sdt>
              <w:sdtPr>
                <w:id w:val="-1745481144"/>
                <w:placeholder>
                  <w:docPart w:val="5A7140E2EE754995BF8131EA2927CA99"/>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33E1406C" w14:textId="77777777" w:rsidR="00E552C8" w:rsidRPr="00E237E8" w:rsidRDefault="00000000" w:rsidP="00974DD3">
            <w:pPr>
              <w:pStyle w:val="TableTextLarge"/>
            </w:pPr>
            <w:sdt>
              <w:sdtPr>
                <w:id w:val="968245161"/>
                <w:placeholder>
                  <w:docPart w:val="AB01AE9DC8554EC78C564DC1E6B71D58"/>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63714759" w14:textId="77777777" w:rsidR="00E552C8" w:rsidRPr="00E237E8" w:rsidRDefault="00000000" w:rsidP="00974DD3">
            <w:pPr>
              <w:pStyle w:val="TableTextLarge"/>
            </w:pPr>
            <w:sdt>
              <w:sdtPr>
                <w:id w:val="2106449679"/>
                <w:placeholder>
                  <w:docPart w:val="FEB2A42F630E4A529982C2847E2F3B9B"/>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0BCB128D" w14:textId="77777777" w:rsidR="00E552C8" w:rsidRPr="00E237E8" w:rsidRDefault="00000000" w:rsidP="00974DD3">
            <w:pPr>
              <w:pStyle w:val="TableTextLarge"/>
            </w:pPr>
            <w:sdt>
              <w:sdtPr>
                <w:id w:val="883370435"/>
                <w:placeholder>
                  <w:docPart w:val="CEAD71B858AC495CB2E39F66EDA1FF1E"/>
                </w:placeholder>
                <w:temporary/>
                <w:showingPlcHdr/>
                <w15:appearance w15:val="hidden"/>
              </w:sdtPr>
              <w:sdtContent>
                <w:r w:rsidR="00F379BC" w:rsidRPr="00E237E8">
                  <w:t>$0</w:t>
                </w:r>
              </w:sdtContent>
            </w:sdt>
          </w:p>
        </w:tc>
        <w:tc>
          <w:tcPr>
            <w:tcW w:w="0" w:type="auto"/>
            <w:gridSpan w:val="2"/>
            <w:shd w:val="clear" w:color="auto" w:fill="F2F2F2" w:themeFill="background1" w:themeFillShade="F2"/>
            <w:noWrap/>
            <w:vAlign w:val="center"/>
            <w:hideMark/>
          </w:tcPr>
          <w:p w14:paraId="0893704F" w14:textId="77777777" w:rsidR="00E552C8" w:rsidRPr="00E237E8" w:rsidRDefault="00000000" w:rsidP="00974DD3">
            <w:pPr>
              <w:pStyle w:val="TableTextLarge"/>
            </w:pPr>
            <w:sdt>
              <w:sdtPr>
                <w:id w:val="-896279822"/>
                <w:placeholder>
                  <w:docPart w:val="D2F2238A5FD94443AC460159DB2A2DBE"/>
                </w:placeholder>
                <w:temporary/>
                <w:showingPlcHdr/>
                <w15:appearance w15:val="hidden"/>
              </w:sdtPr>
              <w:sdtContent>
                <w:r w:rsidR="00100314" w:rsidRPr="00E237E8">
                  <w:t>$250</w:t>
                </w:r>
              </w:sdtContent>
            </w:sdt>
          </w:p>
        </w:tc>
        <w:tc>
          <w:tcPr>
            <w:tcW w:w="0" w:type="auto"/>
            <w:shd w:val="clear" w:color="auto" w:fill="F2F2F2" w:themeFill="background1" w:themeFillShade="F2"/>
            <w:noWrap/>
            <w:vAlign w:val="center"/>
            <w:hideMark/>
          </w:tcPr>
          <w:p w14:paraId="1B484C4F" w14:textId="77777777" w:rsidR="00E552C8" w:rsidRPr="00E237E8" w:rsidRDefault="00000000" w:rsidP="00974DD3">
            <w:pPr>
              <w:pStyle w:val="TableTextLarge"/>
            </w:pPr>
            <w:sdt>
              <w:sdtPr>
                <w:id w:val="-1860045622"/>
                <w:placeholder>
                  <w:docPart w:val="B622E6C16E4C4420847F203315E546A3"/>
                </w:placeholder>
                <w:temporary/>
                <w:showingPlcHdr/>
                <w15:appearance w15:val="hidden"/>
              </w:sdtPr>
              <w:sdtContent>
                <w:r w:rsidR="004E67B3" w:rsidRPr="00E237E8">
                  <w:t>$350</w:t>
                </w:r>
              </w:sdtContent>
            </w:sdt>
          </w:p>
        </w:tc>
        <w:tc>
          <w:tcPr>
            <w:tcW w:w="0" w:type="auto"/>
            <w:shd w:val="clear" w:color="auto" w:fill="F2F2F2" w:themeFill="background1" w:themeFillShade="F2"/>
            <w:noWrap/>
            <w:vAlign w:val="center"/>
            <w:hideMark/>
          </w:tcPr>
          <w:p w14:paraId="3FA442B9" w14:textId="77777777" w:rsidR="00E552C8" w:rsidRPr="00E237E8" w:rsidRDefault="00000000" w:rsidP="00974DD3">
            <w:pPr>
              <w:pStyle w:val="TableTextLarge"/>
            </w:pPr>
            <w:sdt>
              <w:sdtPr>
                <w:id w:val="890074760"/>
                <w:placeholder>
                  <w:docPart w:val="7262DA40299A48A091B3FAF646B51A18"/>
                </w:placeholder>
                <w:temporary/>
                <w:showingPlcHdr/>
                <w15:appearance w15:val="hidden"/>
              </w:sdtPr>
              <w:sdtContent>
                <w:r w:rsidR="00695777" w:rsidRPr="00E237E8">
                  <w:t>$100</w:t>
                </w:r>
              </w:sdtContent>
            </w:sdt>
          </w:p>
        </w:tc>
        <w:tc>
          <w:tcPr>
            <w:tcW w:w="0" w:type="auto"/>
            <w:shd w:val="clear" w:color="auto" w:fill="F2F2F2" w:themeFill="background1" w:themeFillShade="F2"/>
            <w:noWrap/>
            <w:vAlign w:val="center"/>
            <w:hideMark/>
          </w:tcPr>
          <w:p w14:paraId="1BA08CC0" w14:textId="77777777" w:rsidR="00E552C8" w:rsidRPr="00E237E8" w:rsidRDefault="00000000" w:rsidP="00974DD3">
            <w:pPr>
              <w:pStyle w:val="TableTextLarge"/>
            </w:pPr>
            <w:sdt>
              <w:sdtPr>
                <w:id w:val="1616018658"/>
                <w:placeholder>
                  <w:docPart w:val="932B8A6AB2B54B28BEAC47313399A441"/>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7944578C" w14:textId="77777777" w:rsidR="00E552C8" w:rsidRPr="00E237E8" w:rsidRDefault="00000000" w:rsidP="00974DD3">
            <w:pPr>
              <w:pStyle w:val="TableTextLarge"/>
            </w:pPr>
            <w:sdt>
              <w:sdtPr>
                <w:id w:val="1302040338"/>
                <w:placeholder>
                  <w:docPart w:val="DD21EA221DC8498B864E5AAC78395794"/>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4DDF7FBC" w14:textId="77777777" w:rsidR="00E552C8" w:rsidRPr="00E237E8" w:rsidRDefault="00000000" w:rsidP="00974DD3">
            <w:pPr>
              <w:pStyle w:val="TableTextLarge"/>
            </w:pPr>
            <w:sdt>
              <w:sdtPr>
                <w:id w:val="-1326740493"/>
                <w:placeholder>
                  <w:docPart w:val="16B977F9B55D4469A98E3FBCB273EE55"/>
                </w:placeholder>
                <w:temporary/>
                <w:showingPlcHdr/>
                <w15:appearance w15:val="hidden"/>
              </w:sdtPr>
              <w:sdtContent>
                <w:r w:rsidR="004B5779" w:rsidRPr="00E237E8">
                  <w:t>$1,245</w:t>
                </w:r>
              </w:sdtContent>
            </w:sdt>
          </w:p>
        </w:tc>
        <w:tc>
          <w:tcPr>
            <w:tcW w:w="0" w:type="auto"/>
            <w:shd w:val="clear" w:color="auto" w:fill="F2F2F2" w:themeFill="background1" w:themeFillShade="F2"/>
            <w:noWrap/>
            <w:vAlign w:val="center"/>
            <w:hideMark/>
          </w:tcPr>
          <w:p w14:paraId="12341C1A" w14:textId="77777777" w:rsidR="00E552C8" w:rsidRPr="00E237E8" w:rsidRDefault="00000000" w:rsidP="00974DD3">
            <w:pPr>
              <w:pStyle w:val="TableTextLarge"/>
            </w:pPr>
            <w:sdt>
              <w:sdtPr>
                <w:id w:val="-1290282020"/>
                <w:placeholder>
                  <w:docPart w:val="E788EEF55AC2471CA1031D5AB188D75A"/>
                </w:placeholder>
                <w:temporary/>
                <w:showingPlcHdr/>
                <w15:appearance w15:val="hidden"/>
              </w:sdtPr>
              <w:sdtContent>
                <w:r w:rsidR="000B6224" w:rsidRPr="00E237E8">
                  <w:t>$1,360</w:t>
                </w:r>
              </w:sdtContent>
            </w:sdt>
          </w:p>
        </w:tc>
        <w:tc>
          <w:tcPr>
            <w:tcW w:w="0" w:type="auto"/>
            <w:shd w:val="clear" w:color="auto" w:fill="F2F2F2" w:themeFill="background1" w:themeFillShade="F2"/>
            <w:noWrap/>
            <w:vAlign w:val="center"/>
            <w:hideMark/>
          </w:tcPr>
          <w:p w14:paraId="7426CBE3" w14:textId="77777777" w:rsidR="00E552C8" w:rsidRPr="00E237E8" w:rsidRDefault="00000000" w:rsidP="00974DD3">
            <w:pPr>
              <w:pStyle w:val="TableTextLarge"/>
            </w:pPr>
            <w:sdt>
              <w:sdtPr>
                <w:id w:val="1980102947"/>
                <w:placeholder>
                  <w:docPart w:val="3ED500F510534BF597817FD73882F0C4"/>
                </w:placeholder>
                <w:temporary/>
                <w:showingPlcHdr/>
                <w15:appearance w15:val="hidden"/>
              </w:sdtPr>
              <w:sdtContent>
                <w:r w:rsidR="00EB35A3" w:rsidRPr="00E237E8">
                  <w:t>$3,305</w:t>
                </w:r>
              </w:sdtContent>
            </w:sdt>
          </w:p>
        </w:tc>
      </w:tr>
      <w:tr w:rsidR="00E237E8" w:rsidRPr="00E237E8" w14:paraId="775120E4" w14:textId="77777777" w:rsidTr="000811A0">
        <w:trPr>
          <w:trHeight w:val="244"/>
        </w:trPr>
        <w:tc>
          <w:tcPr>
            <w:tcW w:w="2207" w:type="dxa"/>
            <w:shd w:val="clear" w:color="auto" w:fill="auto"/>
            <w:vAlign w:val="center"/>
            <w:hideMark/>
          </w:tcPr>
          <w:p w14:paraId="3F4FDE14" w14:textId="77777777" w:rsidR="00E552C8" w:rsidRPr="00E237E8" w:rsidRDefault="00000000" w:rsidP="00974DD3">
            <w:pPr>
              <w:pStyle w:val="TableTextLarge"/>
            </w:pPr>
            <w:sdt>
              <w:sdtPr>
                <w:id w:val="1769725062"/>
                <w:placeholder>
                  <w:docPart w:val="295D4C1BBDF54B3A870CFF82FC69F8A3"/>
                </w:placeholder>
                <w:temporary/>
                <w:showingPlcHdr/>
                <w15:appearance w15:val="hidden"/>
              </w:sdtPr>
              <w:sdtContent>
                <w:r w:rsidR="004020D0" w:rsidRPr="00E237E8">
                  <w:t>Other Revenue</w:t>
                </w:r>
              </w:sdtContent>
            </w:sdt>
          </w:p>
        </w:tc>
        <w:tc>
          <w:tcPr>
            <w:tcW w:w="1005" w:type="dxa"/>
            <w:shd w:val="clear" w:color="auto" w:fill="auto"/>
            <w:noWrap/>
            <w:vAlign w:val="center"/>
            <w:hideMark/>
          </w:tcPr>
          <w:p w14:paraId="760776EF" w14:textId="77777777" w:rsidR="00E552C8" w:rsidRPr="00E237E8" w:rsidRDefault="00000000" w:rsidP="00974DD3">
            <w:pPr>
              <w:pStyle w:val="TableTextLarge"/>
            </w:pPr>
            <w:sdt>
              <w:sdtPr>
                <w:id w:val="-1301845344"/>
                <w:placeholder>
                  <w:docPart w:val="D46D5EE248054BA396F25E6A12796E98"/>
                </w:placeholder>
                <w:temporary/>
                <w:showingPlcHdr/>
                <w15:appearance w15:val="hidden"/>
              </w:sdtPr>
              <w:sdtContent>
                <w:r w:rsidR="00F379BC" w:rsidRPr="00E237E8">
                  <w:t>$0</w:t>
                </w:r>
              </w:sdtContent>
            </w:sdt>
          </w:p>
        </w:tc>
        <w:tc>
          <w:tcPr>
            <w:tcW w:w="0" w:type="auto"/>
            <w:shd w:val="clear" w:color="auto" w:fill="auto"/>
            <w:noWrap/>
            <w:vAlign w:val="center"/>
            <w:hideMark/>
          </w:tcPr>
          <w:p w14:paraId="176AAE94" w14:textId="77777777" w:rsidR="00E552C8" w:rsidRPr="00E237E8" w:rsidRDefault="00000000" w:rsidP="00974DD3">
            <w:pPr>
              <w:pStyle w:val="TableTextLarge"/>
            </w:pPr>
            <w:sdt>
              <w:sdtPr>
                <w:id w:val="-2108875476"/>
                <w:placeholder>
                  <w:docPart w:val="E957FFE1C6EE46EF813288435DF42EA4"/>
                </w:placeholder>
                <w:temporary/>
                <w:showingPlcHdr/>
                <w15:appearance w15:val="hidden"/>
              </w:sdtPr>
              <w:sdtContent>
                <w:r w:rsidR="00F379BC" w:rsidRPr="00E237E8">
                  <w:t>$0</w:t>
                </w:r>
              </w:sdtContent>
            </w:sdt>
          </w:p>
        </w:tc>
        <w:tc>
          <w:tcPr>
            <w:tcW w:w="0" w:type="auto"/>
            <w:shd w:val="clear" w:color="auto" w:fill="auto"/>
            <w:noWrap/>
            <w:vAlign w:val="center"/>
            <w:hideMark/>
          </w:tcPr>
          <w:p w14:paraId="72B83210" w14:textId="77777777" w:rsidR="00E552C8" w:rsidRPr="00E237E8" w:rsidRDefault="00000000" w:rsidP="00974DD3">
            <w:pPr>
              <w:pStyle w:val="TableTextLarge"/>
            </w:pPr>
            <w:sdt>
              <w:sdtPr>
                <w:id w:val="-1867595992"/>
                <w:placeholder>
                  <w:docPart w:val="F998E10914C847BC9FD352CC3410ECE0"/>
                </w:placeholder>
                <w:temporary/>
                <w:showingPlcHdr/>
                <w15:appearance w15:val="hidden"/>
              </w:sdtPr>
              <w:sdtContent>
                <w:r w:rsidR="00F379BC" w:rsidRPr="00E237E8">
                  <w:t>$0</w:t>
                </w:r>
              </w:sdtContent>
            </w:sdt>
          </w:p>
        </w:tc>
        <w:tc>
          <w:tcPr>
            <w:tcW w:w="0" w:type="auto"/>
            <w:shd w:val="clear" w:color="auto" w:fill="auto"/>
            <w:noWrap/>
            <w:vAlign w:val="center"/>
            <w:hideMark/>
          </w:tcPr>
          <w:p w14:paraId="1F6588E6" w14:textId="77777777" w:rsidR="00E552C8" w:rsidRPr="00E237E8" w:rsidRDefault="00000000" w:rsidP="00974DD3">
            <w:pPr>
              <w:pStyle w:val="TableTextLarge"/>
            </w:pPr>
            <w:sdt>
              <w:sdtPr>
                <w:id w:val="1418124308"/>
                <w:placeholder>
                  <w:docPart w:val="7E3242A87CFC4EA1A8E030412FC9F86F"/>
                </w:placeholder>
                <w:temporary/>
                <w:showingPlcHdr/>
                <w15:appearance w15:val="hidden"/>
              </w:sdtPr>
              <w:sdtContent>
                <w:r w:rsidR="00F379BC" w:rsidRPr="00E237E8">
                  <w:t>$0</w:t>
                </w:r>
              </w:sdtContent>
            </w:sdt>
          </w:p>
        </w:tc>
        <w:tc>
          <w:tcPr>
            <w:tcW w:w="0" w:type="auto"/>
            <w:shd w:val="clear" w:color="auto" w:fill="auto"/>
            <w:noWrap/>
            <w:vAlign w:val="center"/>
            <w:hideMark/>
          </w:tcPr>
          <w:p w14:paraId="1541A76A" w14:textId="77777777" w:rsidR="00E552C8" w:rsidRPr="00E237E8" w:rsidRDefault="00000000" w:rsidP="00974DD3">
            <w:pPr>
              <w:pStyle w:val="TableTextLarge"/>
            </w:pPr>
            <w:sdt>
              <w:sdtPr>
                <w:id w:val="528619272"/>
                <w:placeholder>
                  <w:docPart w:val="08C0BF5BA63443F19E0D2E4034C34923"/>
                </w:placeholder>
                <w:temporary/>
                <w:showingPlcHdr/>
                <w15:appearance w15:val="hidden"/>
              </w:sdtPr>
              <w:sdtContent>
                <w:r w:rsidR="00F379BC" w:rsidRPr="00E237E8">
                  <w:t>$0</w:t>
                </w:r>
              </w:sdtContent>
            </w:sdt>
          </w:p>
        </w:tc>
        <w:tc>
          <w:tcPr>
            <w:tcW w:w="0" w:type="auto"/>
            <w:gridSpan w:val="2"/>
            <w:shd w:val="clear" w:color="auto" w:fill="auto"/>
            <w:noWrap/>
            <w:vAlign w:val="center"/>
            <w:hideMark/>
          </w:tcPr>
          <w:p w14:paraId="12C04868" w14:textId="77777777" w:rsidR="00E552C8" w:rsidRPr="00E237E8" w:rsidRDefault="00000000" w:rsidP="00974DD3">
            <w:pPr>
              <w:pStyle w:val="TableTextLarge"/>
            </w:pPr>
            <w:sdt>
              <w:sdtPr>
                <w:id w:val="914740654"/>
                <w:placeholder>
                  <w:docPart w:val="B80B03A57F1E433D95DFB8211AAD9E91"/>
                </w:placeholder>
                <w:temporary/>
                <w:showingPlcHdr/>
                <w15:appearance w15:val="hidden"/>
              </w:sdtPr>
              <w:sdtContent>
                <w:r w:rsidR="00F379BC" w:rsidRPr="00E237E8">
                  <w:t>$0</w:t>
                </w:r>
              </w:sdtContent>
            </w:sdt>
          </w:p>
        </w:tc>
        <w:tc>
          <w:tcPr>
            <w:tcW w:w="0" w:type="auto"/>
            <w:shd w:val="clear" w:color="auto" w:fill="auto"/>
            <w:noWrap/>
            <w:vAlign w:val="center"/>
            <w:hideMark/>
          </w:tcPr>
          <w:p w14:paraId="75A6686A" w14:textId="77777777" w:rsidR="00E552C8" w:rsidRPr="00E237E8" w:rsidRDefault="00000000" w:rsidP="00974DD3">
            <w:pPr>
              <w:pStyle w:val="TableTextLarge"/>
            </w:pPr>
            <w:sdt>
              <w:sdtPr>
                <w:id w:val="-188993213"/>
                <w:placeholder>
                  <w:docPart w:val="6CECA1FE47DF4D98816A03A8B75526EA"/>
                </w:placeholder>
                <w:temporary/>
                <w:showingPlcHdr/>
                <w15:appearance w15:val="hidden"/>
              </w:sdtPr>
              <w:sdtContent>
                <w:r w:rsidR="00F379BC" w:rsidRPr="00E237E8">
                  <w:t>$0</w:t>
                </w:r>
              </w:sdtContent>
            </w:sdt>
          </w:p>
        </w:tc>
        <w:tc>
          <w:tcPr>
            <w:tcW w:w="0" w:type="auto"/>
            <w:shd w:val="clear" w:color="auto" w:fill="auto"/>
            <w:noWrap/>
            <w:vAlign w:val="center"/>
            <w:hideMark/>
          </w:tcPr>
          <w:p w14:paraId="0C0091EA" w14:textId="77777777" w:rsidR="00E552C8" w:rsidRPr="00E237E8" w:rsidRDefault="00000000" w:rsidP="00974DD3">
            <w:pPr>
              <w:pStyle w:val="TableTextLarge"/>
            </w:pPr>
            <w:sdt>
              <w:sdtPr>
                <w:id w:val="-146361581"/>
                <w:placeholder>
                  <w:docPart w:val="9B7C8045DC8F44EAA2F1191A5BED17D4"/>
                </w:placeholder>
                <w:temporary/>
                <w:showingPlcHdr/>
                <w15:appearance w15:val="hidden"/>
              </w:sdtPr>
              <w:sdtContent>
                <w:r w:rsidR="00695777" w:rsidRPr="00E237E8">
                  <w:t>$1,500</w:t>
                </w:r>
              </w:sdtContent>
            </w:sdt>
          </w:p>
        </w:tc>
        <w:tc>
          <w:tcPr>
            <w:tcW w:w="0" w:type="auto"/>
            <w:shd w:val="clear" w:color="auto" w:fill="auto"/>
            <w:noWrap/>
            <w:vAlign w:val="center"/>
            <w:hideMark/>
          </w:tcPr>
          <w:p w14:paraId="0CEA6499" w14:textId="77777777" w:rsidR="00E552C8" w:rsidRPr="00E237E8" w:rsidRDefault="00000000" w:rsidP="00974DD3">
            <w:pPr>
              <w:pStyle w:val="TableTextLarge"/>
            </w:pPr>
            <w:sdt>
              <w:sdtPr>
                <w:id w:val="-1724061643"/>
                <w:placeholder>
                  <w:docPart w:val="45631119E2704D73BAF10126586998B0"/>
                </w:placeholder>
                <w:temporary/>
                <w:showingPlcHdr/>
                <w15:appearance w15:val="hidden"/>
              </w:sdtPr>
              <w:sdtContent>
                <w:r w:rsidR="00F379BC" w:rsidRPr="00E237E8">
                  <w:t>$0</w:t>
                </w:r>
              </w:sdtContent>
            </w:sdt>
          </w:p>
        </w:tc>
        <w:tc>
          <w:tcPr>
            <w:tcW w:w="0" w:type="auto"/>
            <w:shd w:val="clear" w:color="auto" w:fill="auto"/>
            <w:noWrap/>
            <w:vAlign w:val="center"/>
            <w:hideMark/>
          </w:tcPr>
          <w:p w14:paraId="172209F7" w14:textId="77777777" w:rsidR="00E552C8" w:rsidRPr="00E237E8" w:rsidRDefault="00000000" w:rsidP="00974DD3">
            <w:pPr>
              <w:pStyle w:val="TableTextLarge"/>
            </w:pPr>
            <w:sdt>
              <w:sdtPr>
                <w:id w:val="-332682706"/>
                <w:placeholder>
                  <w:docPart w:val="5280950D0C2341C688EDC0D7AFF4047E"/>
                </w:placeholder>
                <w:temporary/>
                <w:showingPlcHdr/>
                <w15:appearance w15:val="hidden"/>
              </w:sdtPr>
              <w:sdtContent>
                <w:r w:rsidR="00F379BC" w:rsidRPr="00E237E8">
                  <w:t>$0</w:t>
                </w:r>
              </w:sdtContent>
            </w:sdt>
          </w:p>
        </w:tc>
        <w:tc>
          <w:tcPr>
            <w:tcW w:w="0" w:type="auto"/>
            <w:shd w:val="clear" w:color="auto" w:fill="auto"/>
            <w:noWrap/>
            <w:vAlign w:val="center"/>
            <w:hideMark/>
          </w:tcPr>
          <w:p w14:paraId="0FE50E0B" w14:textId="77777777" w:rsidR="00E552C8" w:rsidRPr="00E237E8" w:rsidRDefault="00000000" w:rsidP="00974DD3">
            <w:pPr>
              <w:pStyle w:val="TableTextLarge"/>
            </w:pPr>
            <w:sdt>
              <w:sdtPr>
                <w:id w:val="-95950773"/>
                <w:placeholder>
                  <w:docPart w:val="66A1542650DA4A14804AFB27152FD1EE"/>
                </w:placeholder>
                <w:temporary/>
                <w:showingPlcHdr/>
                <w15:appearance w15:val="hidden"/>
              </w:sdtPr>
              <w:sdtContent>
                <w:r w:rsidR="00F379BC" w:rsidRPr="00E237E8">
                  <w:t>$0</w:t>
                </w:r>
              </w:sdtContent>
            </w:sdt>
          </w:p>
        </w:tc>
        <w:tc>
          <w:tcPr>
            <w:tcW w:w="0" w:type="auto"/>
            <w:shd w:val="clear" w:color="auto" w:fill="auto"/>
            <w:noWrap/>
            <w:vAlign w:val="center"/>
            <w:hideMark/>
          </w:tcPr>
          <w:p w14:paraId="61587025" w14:textId="77777777" w:rsidR="00E552C8" w:rsidRPr="00E237E8" w:rsidRDefault="00000000" w:rsidP="00974DD3">
            <w:pPr>
              <w:pStyle w:val="TableTextLarge"/>
            </w:pPr>
            <w:sdt>
              <w:sdtPr>
                <w:id w:val="-778721593"/>
                <w:placeholder>
                  <w:docPart w:val="5FCF5AD6468D4429B0628193B613D3E9"/>
                </w:placeholder>
                <w:temporary/>
                <w:showingPlcHdr/>
                <w15:appearance w15:val="hidden"/>
              </w:sdtPr>
              <w:sdtContent>
                <w:r w:rsidR="00F379BC" w:rsidRPr="00E237E8">
                  <w:t>$0</w:t>
                </w:r>
              </w:sdtContent>
            </w:sdt>
          </w:p>
        </w:tc>
        <w:tc>
          <w:tcPr>
            <w:tcW w:w="0" w:type="auto"/>
            <w:shd w:val="clear" w:color="auto" w:fill="auto"/>
            <w:noWrap/>
            <w:vAlign w:val="center"/>
            <w:hideMark/>
          </w:tcPr>
          <w:p w14:paraId="18D32578" w14:textId="77777777" w:rsidR="00E552C8" w:rsidRPr="00E237E8" w:rsidRDefault="00000000" w:rsidP="00974DD3">
            <w:pPr>
              <w:pStyle w:val="TableTextLarge"/>
            </w:pPr>
            <w:sdt>
              <w:sdtPr>
                <w:id w:val="1621096755"/>
                <w:placeholder>
                  <w:docPart w:val="6C2BD4852B1A4E2E83F44DD963800ECE"/>
                </w:placeholder>
                <w:temporary/>
                <w:showingPlcHdr/>
                <w15:appearance w15:val="hidden"/>
              </w:sdtPr>
              <w:sdtContent>
                <w:r w:rsidR="00EB35A3" w:rsidRPr="00E237E8">
                  <w:t>$1,500</w:t>
                </w:r>
              </w:sdtContent>
            </w:sdt>
          </w:p>
        </w:tc>
      </w:tr>
      <w:tr w:rsidR="00E237E8" w:rsidRPr="00E237E8" w14:paraId="71F11477" w14:textId="77777777" w:rsidTr="000811A0">
        <w:trPr>
          <w:trHeight w:val="244"/>
        </w:trPr>
        <w:tc>
          <w:tcPr>
            <w:tcW w:w="2207" w:type="dxa"/>
            <w:shd w:val="clear" w:color="auto" w:fill="F2F2F2" w:themeFill="background1" w:themeFillShade="F2"/>
            <w:vAlign w:val="center"/>
            <w:hideMark/>
          </w:tcPr>
          <w:p w14:paraId="7E67C2C9" w14:textId="77777777" w:rsidR="00E552C8" w:rsidRPr="00E237E8" w:rsidRDefault="00000000" w:rsidP="00974DD3">
            <w:pPr>
              <w:pStyle w:val="TableTextLarge"/>
            </w:pPr>
            <w:sdt>
              <w:sdtPr>
                <w:id w:val="218095664"/>
                <w:placeholder>
                  <w:docPart w:val="47277474248743959FEA8D341D1276BA"/>
                </w:placeholder>
                <w:temporary/>
                <w:showingPlcHdr/>
                <w15:appearance w15:val="hidden"/>
              </w:sdtPr>
              <w:sdtContent>
                <w:r w:rsidR="004020D0" w:rsidRPr="00E237E8">
                  <w:t>Net Sales</w:t>
                </w:r>
              </w:sdtContent>
            </w:sdt>
          </w:p>
        </w:tc>
        <w:tc>
          <w:tcPr>
            <w:tcW w:w="1005" w:type="dxa"/>
            <w:shd w:val="clear" w:color="auto" w:fill="F2F2F2" w:themeFill="background1" w:themeFillShade="F2"/>
            <w:noWrap/>
            <w:vAlign w:val="center"/>
            <w:hideMark/>
          </w:tcPr>
          <w:p w14:paraId="6DA891E0" w14:textId="77777777" w:rsidR="00E552C8" w:rsidRPr="00E237E8" w:rsidRDefault="00000000" w:rsidP="00974DD3">
            <w:pPr>
              <w:pStyle w:val="TableTextLarge"/>
            </w:pPr>
            <w:sdt>
              <w:sdtPr>
                <w:id w:val="-974752156"/>
                <w:placeholder>
                  <w:docPart w:val="E44D5BDDAF9F449A9461DF1505D4A828"/>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14:paraId="76F13E20" w14:textId="77777777" w:rsidR="00E552C8" w:rsidRPr="00E237E8" w:rsidRDefault="00000000" w:rsidP="00974DD3">
            <w:pPr>
              <w:pStyle w:val="TableTextLarge"/>
            </w:pPr>
            <w:sdt>
              <w:sdtPr>
                <w:id w:val="1492753979"/>
                <w:placeholder>
                  <w:docPart w:val="A5921109F85D42719009E0EE58D0F8F3"/>
                </w:placeholder>
                <w:temporary/>
                <w:showingPlcHdr/>
                <w15:appearance w15:val="hidden"/>
              </w:sdtPr>
              <w:sdtContent>
                <w:r w:rsidR="00234FE7" w:rsidRPr="00E237E8">
                  <w:t>$12,650</w:t>
                </w:r>
              </w:sdtContent>
            </w:sdt>
          </w:p>
        </w:tc>
        <w:tc>
          <w:tcPr>
            <w:tcW w:w="0" w:type="auto"/>
            <w:shd w:val="clear" w:color="auto" w:fill="F2F2F2" w:themeFill="background1" w:themeFillShade="F2"/>
            <w:noWrap/>
            <w:vAlign w:val="center"/>
            <w:hideMark/>
          </w:tcPr>
          <w:p w14:paraId="1FE9464A" w14:textId="77777777" w:rsidR="00E552C8" w:rsidRPr="00E237E8" w:rsidRDefault="00000000" w:rsidP="00974DD3">
            <w:pPr>
              <w:pStyle w:val="TableTextLarge"/>
            </w:pPr>
            <w:sdt>
              <w:sdtPr>
                <w:id w:val="-903136620"/>
                <w:placeholder>
                  <w:docPart w:val="A3D89F83CDCA41AA9EB0FC430E9E6287"/>
                </w:placeholder>
                <w:temporary/>
                <w:showingPlcHdr/>
                <w15:appearance w15:val="hidden"/>
              </w:sdtPr>
              <w:sdtContent>
                <w:r w:rsidR="006A359E" w:rsidRPr="00E237E8">
                  <w:t>$16,000</w:t>
                </w:r>
              </w:sdtContent>
            </w:sdt>
          </w:p>
        </w:tc>
        <w:tc>
          <w:tcPr>
            <w:tcW w:w="0" w:type="auto"/>
            <w:shd w:val="clear" w:color="auto" w:fill="F2F2F2" w:themeFill="background1" w:themeFillShade="F2"/>
            <w:noWrap/>
            <w:vAlign w:val="center"/>
            <w:hideMark/>
          </w:tcPr>
          <w:p w14:paraId="533A57AD" w14:textId="77777777" w:rsidR="00E552C8" w:rsidRPr="00E237E8" w:rsidRDefault="00000000" w:rsidP="00974DD3">
            <w:pPr>
              <w:pStyle w:val="TableTextLarge"/>
            </w:pPr>
            <w:sdt>
              <w:sdtPr>
                <w:id w:val="-1133331435"/>
                <w:placeholder>
                  <w:docPart w:val="2B37B6F7CE5F493C9C60D3794D911552"/>
                </w:placeholder>
                <w:temporary/>
                <w:showingPlcHdr/>
                <w15:appearance w15:val="hidden"/>
              </w:sdtPr>
              <w:sdtContent>
                <w:r w:rsidR="000B1B5F" w:rsidRPr="00E237E8">
                  <w:t>$6,794</w:t>
                </w:r>
              </w:sdtContent>
            </w:sdt>
          </w:p>
        </w:tc>
        <w:tc>
          <w:tcPr>
            <w:tcW w:w="0" w:type="auto"/>
            <w:shd w:val="clear" w:color="auto" w:fill="F2F2F2" w:themeFill="background1" w:themeFillShade="F2"/>
            <w:noWrap/>
            <w:vAlign w:val="center"/>
            <w:hideMark/>
          </w:tcPr>
          <w:p w14:paraId="00427D0A" w14:textId="77777777" w:rsidR="00E552C8" w:rsidRPr="00E237E8" w:rsidRDefault="00000000" w:rsidP="00974DD3">
            <w:pPr>
              <w:pStyle w:val="TableTextLarge"/>
            </w:pPr>
            <w:sdt>
              <w:sdtPr>
                <w:id w:val="1872950771"/>
                <w:placeholder>
                  <w:docPart w:val="1A2C8FB71D8C48A3A79EDEA7100DCA90"/>
                </w:placeholder>
                <w:temporary/>
                <w:showingPlcHdr/>
                <w15:appearance w15:val="hidden"/>
              </w:sdtPr>
              <w:sdtContent>
                <w:r w:rsidR="00E15D61" w:rsidRPr="00E237E8">
                  <w:t>$14,266</w:t>
                </w:r>
              </w:sdtContent>
            </w:sdt>
          </w:p>
        </w:tc>
        <w:tc>
          <w:tcPr>
            <w:tcW w:w="0" w:type="auto"/>
            <w:gridSpan w:val="2"/>
            <w:shd w:val="clear" w:color="auto" w:fill="F2F2F2" w:themeFill="background1" w:themeFillShade="F2"/>
            <w:noWrap/>
            <w:vAlign w:val="center"/>
            <w:hideMark/>
          </w:tcPr>
          <w:p w14:paraId="11C39F69" w14:textId="77777777" w:rsidR="00E552C8" w:rsidRPr="00E237E8" w:rsidRDefault="00000000" w:rsidP="00974DD3">
            <w:pPr>
              <w:pStyle w:val="TableTextLarge"/>
            </w:pPr>
            <w:sdt>
              <w:sdtPr>
                <w:id w:val="-189454778"/>
                <w:placeholder>
                  <w:docPart w:val="34FFD59E31214BFA87D43FFCC2455426"/>
                </w:placeholder>
                <w:temporary/>
                <w:showingPlcHdr/>
                <w15:appearance w15:val="hidden"/>
              </w:sdtPr>
              <w:sdtContent>
                <w:r w:rsidR="00100314" w:rsidRPr="00E237E8">
                  <w:t>$16,650</w:t>
                </w:r>
              </w:sdtContent>
            </w:sdt>
          </w:p>
        </w:tc>
        <w:tc>
          <w:tcPr>
            <w:tcW w:w="0" w:type="auto"/>
            <w:shd w:val="clear" w:color="auto" w:fill="F2F2F2" w:themeFill="background1" w:themeFillShade="F2"/>
            <w:noWrap/>
            <w:vAlign w:val="center"/>
            <w:hideMark/>
          </w:tcPr>
          <w:p w14:paraId="18C72A28" w14:textId="77777777" w:rsidR="00E552C8" w:rsidRPr="00E237E8" w:rsidRDefault="00000000" w:rsidP="00974DD3">
            <w:pPr>
              <w:pStyle w:val="TableTextLarge"/>
            </w:pPr>
            <w:sdt>
              <w:sdtPr>
                <w:id w:val="-865831879"/>
                <w:placeholder>
                  <w:docPart w:val="5C419935723E4D0BBEDDF8D75D88EFCA"/>
                </w:placeholder>
                <w:temporary/>
                <w:showingPlcHdr/>
                <w15:appearance w15:val="hidden"/>
              </w:sdtPr>
              <w:sdtContent>
                <w:r w:rsidR="004E67B3" w:rsidRPr="00E237E8">
                  <w:t>$22,850</w:t>
                </w:r>
              </w:sdtContent>
            </w:sdt>
          </w:p>
        </w:tc>
        <w:tc>
          <w:tcPr>
            <w:tcW w:w="0" w:type="auto"/>
            <w:shd w:val="clear" w:color="auto" w:fill="F2F2F2" w:themeFill="background1" w:themeFillShade="F2"/>
            <w:noWrap/>
            <w:vAlign w:val="center"/>
            <w:hideMark/>
          </w:tcPr>
          <w:p w14:paraId="2BA90C6B" w14:textId="77777777" w:rsidR="00E552C8" w:rsidRPr="00E237E8" w:rsidRDefault="00000000" w:rsidP="00974DD3">
            <w:pPr>
              <w:pStyle w:val="TableTextLarge"/>
            </w:pPr>
            <w:sdt>
              <w:sdtPr>
                <w:id w:val="1306434480"/>
                <w:placeholder>
                  <w:docPart w:val="B1C996C65D0348EDBB05FC3FA2A6094F"/>
                </w:placeholder>
                <w:temporary/>
                <w:showingPlcHdr/>
                <w15:appearance w15:val="hidden"/>
              </w:sdtPr>
              <w:sdtContent>
                <w:r w:rsidR="00695777" w:rsidRPr="00E237E8">
                  <w:t>$24,445</w:t>
                </w:r>
              </w:sdtContent>
            </w:sdt>
          </w:p>
        </w:tc>
        <w:tc>
          <w:tcPr>
            <w:tcW w:w="0" w:type="auto"/>
            <w:shd w:val="clear" w:color="auto" w:fill="F2F2F2" w:themeFill="background1" w:themeFillShade="F2"/>
            <w:noWrap/>
            <w:vAlign w:val="center"/>
            <w:hideMark/>
          </w:tcPr>
          <w:p w14:paraId="0F4E2046" w14:textId="77777777" w:rsidR="00E552C8" w:rsidRPr="00E237E8" w:rsidRDefault="00000000" w:rsidP="00974DD3">
            <w:pPr>
              <w:pStyle w:val="TableTextLarge"/>
            </w:pPr>
            <w:sdt>
              <w:sdtPr>
                <w:id w:val="1112629586"/>
                <w:placeholder>
                  <w:docPart w:val="7A4C7C05D5AE47A18736C9EF7B892997"/>
                </w:placeholder>
                <w:temporary/>
                <w:showingPlcHdr/>
                <w15:appearance w15:val="hidden"/>
              </w:sdtPr>
              <w:sdtContent>
                <w:r w:rsidR="00863B11" w:rsidRPr="00E237E8">
                  <w:t>$23,349</w:t>
                </w:r>
              </w:sdtContent>
            </w:sdt>
          </w:p>
        </w:tc>
        <w:tc>
          <w:tcPr>
            <w:tcW w:w="0" w:type="auto"/>
            <w:shd w:val="clear" w:color="auto" w:fill="F2F2F2" w:themeFill="background1" w:themeFillShade="F2"/>
            <w:noWrap/>
            <w:vAlign w:val="center"/>
            <w:hideMark/>
          </w:tcPr>
          <w:p w14:paraId="4338DA59" w14:textId="77777777" w:rsidR="00E552C8" w:rsidRPr="00E237E8" w:rsidRDefault="00000000" w:rsidP="00974DD3">
            <w:pPr>
              <w:pStyle w:val="TableTextLarge"/>
            </w:pPr>
            <w:sdt>
              <w:sdtPr>
                <w:id w:val="1475494845"/>
                <w:placeholder>
                  <w:docPart w:val="CBF0354CF8A9460381100FABED8E00CD"/>
                </w:placeholder>
                <w:temporary/>
                <w:showingPlcHdr/>
                <w15:appearance w15:val="hidden"/>
              </w:sdtPr>
              <w:sdtContent>
                <w:r w:rsidR="007D36E9" w:rsidRPr="00E237E8">
                  <w:t>$20,400</w:t>
                </w:r>
              </w:sdtContent>
            </w:sdt>
          </w:p>
        </w:tc>
        <w:tc>
          <w:tcPr>
            <w:tcW w:w="0" w:type="auto"/>
            <w:shd w:val="clear" w:color="auto" w:fill="F2F2F2" w:themeFill="background1" w:themeFillShade="F2"/>
            <w:noWrap/>
            <w:vAlign w:val="center"/>
            <w:hideMark/>
          </w:tcPr>
          <w:p w14:paraId="771D55A8" w14:textId="77777777" w:rsidR="00E552C8" w:rsidRPr="00E237E8" w:rsidRDefault="00000000" w:rsidP="00974DD3">
            <w:pPr>
              <w:pStyle w:val="TableTextLarge"/>
            </w:pPr>
            <w:sdt>
              <w:sdtPr>
                <w:id w:val="1557284791"/>
                <w:placeholder>
                  <w:docPart w:val="515FA28695024219B781CB3139F0CBB1"/>
                </w:placeholder>
                <w:temporary/>
                <w:showingPlcHdr/>
                <w15:appearance w15:val="hidden"/>
              </w:sdtPr>
              <w:sdtContent>
                <w:r w:rsidR="004B5779" w:rsidRPr="00E237E8">
                  <w:t>$26,245</w:t>
                </w:r>
              </w:sdtContent>
            </w:sdt>
          </w:p>
        </w:tc>
        <w:tc>
          <w:tcPr>
            <w:tcW w:w="0" w:type="auto"/>
            <w:shd w:val="clear" w:color="auto" w:fill="F2F2F2" w:themeFill="background1" w:themeFillShade="F2"/>
            <w:noWrap/>
            <w:vAlign w:val="center"/>
            <w:hideMark/>
          </w:tcPr>
          <w:p w14:paraId="3B6BF941" w14:textId="77777777" w:rsidR="00E552C8" w:rsidRPr="00E237E8" w:rsidRDefault="00000000" w:rsidP="00974DD3">
            <w:pPr>
              <w:pStyle w:val="TableTextLarge"/>
            </w:pPr>
            <w:sdt>
              <w:sdtPr>
                <w:id w:val="-2073804428"/>
                <w:placeholder>
                  <w:docPart w:val="30097F2986934E5CB92E36EF26F35714"/>
                </w:placeholder>
                <w:temporary/>
                <w:showingPlcHdr/>
                <w15:appearance w15:val="hidden"/>
              </w:sdtPr>
              <w:sdtContent>
                <w:r w:rsidR="000B6224" w:rsidRPr="00E237E8">
                  <w:t>$26,309</w:t>
                </w:r>
              </w:sdtContent>
            </w:sdt>
          </w:p>
        </w:tc>
        <w:tc>
          <w:tcPr>
            <w:tcW w:w="0" w:type="auto"/>
            <w:shd w:val="clear" w:color="auto" w:fill="F2F2F2" w:themeFill="background1" w:themeFillShade="F2"/>
            <w:noWrap/>
            <w:vAlign w:val="center"/>
            <w:hideMark/>
          </w:tcPr>
          <w:p w14:paraId="384609C1" w14:textId="77777777" w:rsidR="00E552C8" w:rsidRPr="00E237E8" w:rsidRDefault="00000000" w:rsidP="00974DD3">
            <w:pPr>
              <w:pStyle w:val="TableTextLarge"/>
            </w:pPr>
            <w:sdt>
              <w:sdtPr>
                <w:id w:val="2010721417"/>
                <w:placeholder>
                  <w:docPart w:val="17871F86789F425FBAA2492879537089"/>
                </w:placeholder>
                <w:temporary/>
                <w:showingPlcHdr/>
                <w15:appearance w15:val="hidden"/>
              </w:sdtPr>
              <w:sdtContent>
                <w:r w:rsidR="00EB35A3" w:rsidRPr="00E237E8">
                  <w:t>$214,958</w:t>
                </w:r>
              </w:sdtContent>
            </w:sdt>
          </w:p>
        </w:tc>
      </w:tr>
      <w:tr w:rsidR="00E237E8" w:rsidRPr="00E237E8" w14:paraId="29D8A889" w14:textId="77777777" w:rsidTr="000811A0">
        <w:trPr>
          <w:trHeight w:val="244"/>
        </w:trPr>
        <w:tc>
          <w:tcPr>
            <w:tcW w:w="2207" w:type="dxa"/>
            <w:shd w:val="clear" w:color="auto" w:fill="auto"/>
            <w:vAlign w:val="center"/>
            <w:hideMark/>
          </w:tcPr>
          <w:p w14:paraId="48AB13E3" w14:textId="77777777" w:rsidR="00E552C8" w:rsidRPr="00E237E8" w:rsidRDefault="00000000" w:rsidP="00974DD3">
            <w:pPr>
              <w:pStyle w:val="TableTextLarge"/>
            </w:pPr>
            <w:sdt>
              <w:sdtPr>
                <w:id w:val="-2078434677"/>
                <w:placeholder>
                  <w:docPart w:val="2C96BC7831AE4539A880A6E7FBE25DAC"/>
                </w:placeholder>
                <w:temporary/>
                <w:showingPlcHdr/>
                <w15:appearance w15:val="hidden"/>
              </w:sdtPr>
              <w:sdtContent>
                <w:r w:rsidR="004020D0" w:rsidRPr="00E237E8">
                  <w:t>Cost of Goods Sold*</w:t>
                </w:r>
              </w:sdtContent>
            </w:sdt>
          </w:p>
        </w:tc>
        <w:tc>
          <w:tcPr>
            <w:tcW w:w="1005" w:type="dxa"/>
            <w:shd w:val="clear" w:color="auto" w:fill="auto"/>
            <w:noWrap/>
            <w:vAlign w:val="center"/>
            <w:hideMark/>
          </w:tcPr>
          <w:p w14:paraId="6626D2A4" w14:textId="77777777" w:rsidR="00E552C8" w:rsidRPr="00E237E8" w:rsidRDefault="00000000" w:rsidP="00974DD3">
            <w:pPr>
              <w:pStyle w:val="TableTextLarge"/>
            </w:pPr>
            <w:sdt>
              <w:sdtPr>
                <w:id w:val="-1545127717"/>
                <w:placeholder>
                  <w:docPart w:val="4D0B6FE2F69644C4A03603E4C09F6C64"/>
                </w:placeholder>
                <w:temporary/>
                <w:showingPlcHdr/>
                <w15:appearance w15:val="hidden"/>
              </w:sdtPr>
              <w:sdtContent>
                <w:r w:rsidR="000811A0" w:rsidRPr="00E237E8">
                  <w:t>$2,000</w:t>
                </w:r>
              </w:sdtContent>
            </w:sdt>
          </w:p>
        </w:tc>
        <w:tc>
          <w:tcPr>
            <w:tcW w:w="0" w:type="auto"/>
            <w:shd w:val="clear" w:color="auto" w:fill="auto"/>
            <w:noWrap/>
            <w:vAlign w:val="center"/>
            <w:hideMark/>
          </w:tcPr>
          <w:p w14:paraId="7A6BBBFC" w14:textId="77777777" w:rsidR="00E552C8" w:rsidRPr="00E237E8" w:rsidRDefault="00000000" w:rsidP="00974DD3">
            <w:pPr>
              <w:pStyle w:val="TableTextLarge"/>
            </w:pPr>
            <w:sdt>
              <w:sdtPr>
                <w:id w:val="45648178"/>
                <w:placeholder>
                  <w:docPart w:val="C4AA87A66451434FAD4C32D7F24EA38C"/>
                </w:placeholder>
                <w:temporary/>
                <w:showingPlcHdr/>
                <w15:appearance w15:val="hidden"/>
              </w:sdtPr>
              <w:sdtContent>
                <w:r w:rsidR="00234FE7" w:rsidRPr="00E237E8">
                  <w:t>$5,200</w:t>
                </w:r>
              </w:sdtContent>
            </w:sdt>
          </w:p>
        </w:tc>
        <w:tc>
          <w:tcPr>
            <w:tcW w:w="0" w:type="auto"/>
            <w:shd w:val="clear" w:color="auto" w:fill="auto"/>
            <w:noWrap/>
            <w:vAlign w:val="center"/>
            <w:hideMark/>
          </w:tcPr>
          <w:p w14:paraId="1217ADA8" w14:textId="77777777" w:rsidR="00E552C8" w:rsidRPr="00E237E8" w:rsidRDefault="00000000" w:rsidP="00974DD3">
            <w:pPr>
              <w:pStyle w:val="TableTextLarge"/>
            </w:pPr>
            <w:sdt>
              <w:sdtPr>
                <w:id w:val="-1470054952"/>
                <w:placeholder>
                  <w:docPart w:val="116DC34828594B1782448D737C20C692"/>
                </w:placeholder>
                <w:temporary/>
                <w:showingPlcHdr/>
                <w15:appearance w15:val="hidden"/>
              </w:sdtPr>
              <w:sdtContent>
                <w:r w:rsidR="006A359E" w:rsidRPr="00E237E8">
                  <w:t>$6,400</w:t>
                </w:r>
              </w:sdtContent>
            </w:sdt>
          </w:p>
        </w:tc>
        <w:tc>
          <w:tcPr>
            <w:tcW w:w="0" w:type="auto"/>
            <w:shd w:val="clear" w:color="auto" w:fill="auto"/>
            <w:noWrap/>
            <w:vAlign w:val="center"/>
            <w:hideMark/>
          </w:tcPr>
          <w:p w14:paraId="316DCA4B" w14:textId="77777777" w:rsidR="00E552C8" w:rsidRPr="00E237E8" w:rsidRDefault="00000000" w:rsidP="00974DD3">
            <w:pPr>
              <w:pStyle w:val="TableTextLarge"/>
            </w:pPr>
            <w:sdt>
              <w:sdtPr>
                <w:id w:val="-1019920960"/>
                <w:placeholder>
                  <w:docPart w:val="F465781582CF493BB5ABE5E274E5AB0A"/>
                </w:placeholder>
                <w:temporary/>
                <w:showingPlcHdr/>
                <w15:appearance w15:val="hidden"/>
              </w:sdtPr>
              <w:sdtContent>
                <w:r w:rsidR="000B1B5F" w:rsidRPr="00E237E8">
                  <w:t>$2,800</w:t>
                </w:r>
              </w:sdtContent>
            </w:sdt>
          </w:p>
        </w:tc>
        <w:tc>
          <w:tcPr>
            <w:tcW w:w="0" w:type="auto"/>
            <w:shd w:val="clear" w:color="auto" w:fill="auto"/>
            <w:noWrap/>
            <w:vAlign w:val="center"/>
            <w:hideMark/>
          </w:tcPr>
          <w:p w14:paraId="5BF664EE" w14:textId="77777777" w:rsidR="00E552C8" w:rsidRPr="00E237E8" w:rsidRDefault="00000000" w:rsidP="00974DD3">
            <w:pPr>
              <w:pStyle w:val="TableTextLarge"/>
            </w:pPr>
            <w:sdt>
              <w:sdtPr>
                <w:id w:val="1384218755"/>
                <w:placeholder>
                  <w:docPart w:val="1BB2DAFCC0CB41FDA0C5E36B1B900324"/>
                </w:placeholder>
                <w:temporary/>
                <w:showingPlcHdr/>
                <w15:appearance w15:val="hidden"/>
              </w:sdtPr>
              <w:sdtContent>
                <w:r w:rsidR="00E15D61" w:rsidRPr="00E237E8">
                  <w:t>$5,800</w:t>
                </w:r>
              </w:sdtContent>
            </w:sdt>
          </w:p>
        </w:tc>
        <w:tc>
          <w:tcPr>
            <w:tcW w:w="0" w:type="auto"/>
            <w:gridSpan w:val="2"/>
            <w:shd w:val="clear" w:color="auto" w:fill="auto"/>
            <w:noWrap/>
            <w:vAlign w:val="center"/>
            <w:hideMark/>
          </w:tcPr>
          <w:p w14:paraId="168AD575" w14:textId="77777777" w:rsidR="00E552C8" w:rsidRPr="00E237E8" w:rsidRDefault="00000000" w:rsidP="00974DD3">
            <w:pPr>
              <w:pStyle w:val="TableTextLarge"/>
            </w:pPr>
            <w:sdt>
              <w:sdtPr>
                <w:id w:val="-312867197"/>
                <w:placeholder>
                  <w:docPart w:val="9CE5C2476F17498C9C3CAA54D6FC17E2"/>
                </w:placeholder>
                <w:temporary/>
                <w:showingPlcHdr/>
                <w15:appearance w15:val="hidden"/>
              </w:sdtPr>
              <w:sdtContent>
                <w:r w:rsidR="00100314" w:rsidRPr="00E237E8">
                  <w:t>$6,560</w:t>
                </w:r>
              </w:sdtContent>
            </w:sdt>
          </w:p>
        </w:tc>
        <w:tc>
          <w:tcPr>
            <w:tcW w:w="0" w:type="auto"/>
            <w:shd w:val="clear" w:color="auto" w:fill="auto"/>
            <w:noWrap/>
            <w:vAlign w:val="center"/>
            <w:hideMark/>
          </w:tcPr>
          <w:p w14:paraId="672B988F" w14:textId="77777777" w:rsidR="00E552C8" w:rsidRPr="00E237E8" w:rsidRDefault="00000000" w:rsidP="00974DD3">
            <w:pPr>
              <w:pStyle w:val="TableTextLarge"/>
            </w:pPr>
            <w:sdt>
              <w:sdtPr>
                <w:id w:val="-37056562"/>
                <w:placeholder>
                  <w:docPart w:val="D50C950AA17444318DAE628AD71CB169"/>
                </w:placeholder>
                <w:temporary/>
                <w:showingPlcHdr/>
                <w15:appearance w15:val="hidden"/>
              </w:sdtPr>
              <w:sdtContent>
                <w:r w:rsidR="004E67B3" w:rsidRPr="00E237E8">
                  <w:t>$9,000</w:t>
                </w:r>
              </w:sdtContent>
            </w:sdt>
          </w:p>
        </w:tc>
        <w:tc>
          <w:tcPr>
            <w:tcW w:w="0" w:type="auto"/>
            <w:shd w:val="clear" w:color="auto" w:fill="auto"/>
            <w:noWrap/>
            <w:vAlign w:val="center"/>
            <w:hideMark/>
          </w:tcPr>
          <w:p w14:paraId="0E88827D" w14:textId="77777777" w:rsidR="00E552C8" w:rsidRPr="00E237E8" w:rsidRDefault="00000000" w:rsidP="00974DD3">
            <w:pPr>
              <w:pStyle w:val="TableTextLarge"/>
            </w:pPr>
            <w:sdt>
              <w:sdtPr>
                <w:id w:val="1700655233"/>
                <w:placeholder>
                  <w:docPart w:val="2D12EBFC91774E548850A4BD92097AF8"/>
                </w:placeholder>
                <w:temporary/>
                <w:showingPlcHdr/>
                <w15:appearance w15:val="hidden"/>
              </w:sdtPr>
              <w:sdtContent>
                <w:r w:rsidR="00695777" w:rsidRPr="00E237E8">
                  <w:t>$9,250</w:t>
                </w:r>
              </w:sdtContent>
            </w:sdt>
          </w:p>
        </w:tc>
        <w:tc>
          <w:tcPr>
            <w:tcW w:w="0" w:type="auto"/>
            <w:shd w:val="clear" w:color="auto" w:fill="auto"/>
            <w:noWrap/>
            <w:vAlign w:val="center"/>
            <w:hideMark/>
          </w:tcPr>
          <w:p w14:paraId="2602B567" w14:textId="77777777" w:rsidR="00E552C8" w:rsidRPr="00E237E8" w:rsidRDefault="00000000" w:rsidP="00974DD3">
            <w:pPr>
              <w:pStyle w:val="TableTextLarge"/>
            </w:pPr>
            <w:sdt>
              <w:sdtPr>
                <w:id w:val="987516204"/>
                <w:placeholder>
                  <w:docPart w:val="10C853B4286F490BB5E43A2D194E87B4"/>
                </w:placeholder>
                <w:temporary/>
                <w:showingPlcHdr/>
                <w15:appearance w15:val="hidden"/>
              </w:sdtPr>
              <w:sdtContent>
                <w:r w:rsidR="00863B11" w:rsidRPr="00E237E8">
                  <w:t>$9,820</w:t>
                </w:r>
              </w:sdtContent>
            </w:sdt>
          </w:p>
        </w:tc>
        <w:tc>
          <w:tcPr>
            <w:tcW w:w="0" w:type="auto"/>
            <w:shd w:val="clear" w:color="auto" w:fill="auto"/>
            <w:noWrap/>
            <w:vAlign w:val="center"/>
            <w:hideMark/>
          </w:tcPr>
          <w:p w14:paraId="50F5E88A" w14:textId="77777777" w:rsidR="00E552C8" w:rsidRPr="00E237E8" w:rsidRDefault="00000000" w:rsidP="00974DD3">
            <w:pPr>
              <w:pStyle w:val="TableTextLarge"/>
            </w:pPr>
            <w:sdt>
              <w:sdtPr>
                <w:id w:val="-244265757"/>
                <w:placeholder>
                  <w:docPart w:val="601C6E9F2EBA419E9B458D1547EBED96"/>
                </w:placeholder>
                <w:temporary/>
                <w:showingPlcHdr/>
                <w15:appearance w15:val="hidden"/>
              </w:sdtPr>
              <w:sdtContent>
                <w:r w:rsidR="007D36E9" w:rsidRPr="00E237E8">
                  <w:t>$8,800</w:t>
                </w:r>
              </w:sdtContent>
            </w:sdt>
          </w:p>
        </w:tc>
        <w:tc>
          <w:tcPr>
            <w:tcW w:w="0" w:type="auto"/>
            <w:shd w:val="clear" w:color="auto" w:fill="auto"/>
            <w:noWrap/>
            <w:vAlign w:val="center"/>
            <w:hideMark/>
          </w:tcPr>
          <w:p w14:paraId="04E6D1D9" w14:textId="77777777" w:rsidR="00E552C8" w:rsidRPr="00E237E8" w:rsidRDefault="00000000" w:rsidP="00974DD3">
            <w:pPr>
              <w:pStyle w:val="TableTextLarge"/>
            </w:pPr>
            <w:sdt>
              <w:sdtPr>
                <w:id w:val="-529570959"/>
                <w:placeholder>
                  <w:docPart w:val="2038F3861F5A461DBD9C9027276C2A09"/>
                </w:placeholder>
                <w:temporary/>
                <w:showingPlcHdr/>
                <w15:appearance w15:val="hidden"/>
              </w:sdtPr>
              <w:sdtContent>
                <w:r w:rsidR="004B5779" w:rsidRPr="00E237E8">
                  <w:t>$10,000</w:t>
                </w:r>
              </w:sdtContent>
            </w:sdt>
          </w:p>
        </w:tc>
        <w:tc>
          <w:tcPr>
            <w:tcW w:w="0" w:type="auto"/>
            <w:shd w:val="clear" w:color="auto" w:fill="auto"/>
            <w:noWrap/>
            <w:vAlign w:val="center"/>
            <w:hideMark/>
          </w:tcPr>
          <w:p w14:paraId="260D31E6" w14:textId="77777777" w:rsidR="00E552C8" w:rsidRPr="00E237E8" w:rsidRDefault="00000000" w:rsidP="00974DD3">
            <w:pPr>
              <w:pStyle w:val="TableTextLarge"/>
            </w:pPr>
            <w:sdt>
              <w:sdtPr>
                <w:id w:val="301278012"/>
                <w:placeholder>
                  <w:docPart w:val="FBE5F423992142E0AAA3E5B28F9F9858"/>
                </w:placeholder>
                <w:temporary/>
                <w:showingPlcHdr/>
                <w15:appearance w15:val="hidden"/>
              </w:sdtPr>
              <w:sdtContent>
                <w:r w:rsidR="000B6224" w:rsidRPr="00E237E8">
                  <w:t>$10,940</w:t>
                </w:r>
              </w:sdtContent>
            </w:sdt>
          </w:p>
        </w:tc>
        <w:tc>
          <w:tcPr>
            <w:tcW w:w="0" w:type="auto"/>
            <w:shd w:val="clear" w:color="auto" w:fill="auto"/>
            <w:noWrap/>
            <w:vAlign w:val="center"/>
            <w:hideMark/>
          </w:tcPr>
          <w:p w14:paraId="634003A4" w14:textId="77777777" w:rsidR="00E552C8" w:rsidRPr="00E237E8" w:rsidRDefault="00000000" w:rsidP="00974DD3">
            <w:pPr>
              <w:pStyle w:val="TableTextLarge"/>
            </w:pPr>
            <w:sdt>
              <w:sdtPr>
                <w:id w:val="-2077892852"/>
                <w:placeholder>
                  <w:docPart w:val="CB935916424544E5ACAA2FA6FFF94572"/>
                </w:placeholder>
                <w:temporary/>
                <w:showingPlcHdr/>
                <w15:appearance w15:val="hidden"/>
              </w:sdtPr>
              <w:sdtContent>
                <w:r w:rsidR="00EB35A3" w:rsidRPr="00E237E8">
                  <w:t>$86,569</w:t>
                </w:r>
              </w:sdtContent>
            </w:sdt>
          </w:p>
        </w:tc>
      </w:tr>
      <w:tr w:rsidR="00E237E8" w:rsidRPr="00E237E8" w14:paraId="768D593F" w14:textId="77777777" w:rsidTr="000811A0">
        <w:trPr>
          <w:trHeight w:val="244"/>
        </w:trPr>
        <w:tc>
          <w:tcPr>
            <w:tcW w:w="2207" w:type="dxa"/>
            <w:shd w:val="clear" w:color="auto" w:fill="F2F2F2" w:themeFill="background1" w:themeFillShade="F2"/>
            <w:vAlign w:val="center"/>
            <w:hideMark/>
          </w:tcPr>
          <w:p w14:paraId="77C65034" w14:textId="77777777" w:rsidR="00E552C8" w:rsidRPr="00E237E8" w:rsidRDefault="00000000" w:rsidP="00974DD3">
            <w:pPr>
              <w:pStyle w:val="TableTextLarge"/>
            </w:pPr>
            <w:sdt>
              <w:sdtPr>
                <w:id w:val="343055145"/>
                <w:placeholder>
                  <w:docPart w:val="8EA817D399CD44F1B83A27EAB7690EBA"/>
                </w:placeholder>
                <w:temporary/>
                <w:showingPlcHdr/>
                <w15:appearance w15:val="hidden"/>
              </w:sdtPr>
              <w:sdtContent>
                <w:r w:rsidR="004020D0" w:rsidRPr="00E237E8">
                  <w:t>Gross Profit</w:t>
                </w:r>
              </w:sdtContent>
            </w:sdt>
          </w:p>
        </w:tc>
        <w:tc>
          <w:tcPr>
            <w:tcW w:w="1005" w:type="dxa"/>
            <w:shd w:val="clear" w:color="auto" w:fill="F2F2F2" w:themeFill="background1" w:themeFillShade="F2"/>
            <w:noWrap/>
            <w:vAlign w:val="center"/>
            <w:hideMark/>
          </w:tcPr>
          <w:p w14:paraId="0DFFE330" w14:textId="77777777" w:rsidR="00E552C8" w:rsidRPr="00E237E8" w:rsidRDefault="00000000" w:rsidP="00974DD3">
            <w:pPr>
              <w:pStyle w:val="TableTextLarge"/>
            </w:pPr>
            <w:sdt>
              <w:sdtPr>
                <w:id w:val="-899910"/>
                <w:placeholder>
                  <w:docPart w:val="9629ACD2A4C14CE095C1F5DCDFBE5DFA"/>
                </w:placeholder>
                <w:temporary/>
                <w:showingPlcHdr/>
                <w15:appearance w15:val="hidden"/>
              </w:sdtPr>
              <w:sdtContent>
                <w:r w:rsidR="00234FE7" w:rsidRPr="00E237E8">
                  <w:t>$3,000</w:t>
                </w:r>
              </w:sdtContent>
            </w:sdt>
          </w:p>
        </w:tc>
        <w:tc>
          <w:tcPr>
            <w:tcW w:w="0" w:type="auto"/>
            <w:shd w:val="clear" w:color="auto" w:fill="F2F2F2" w:themeFill="background1" w:themeFillShade="F2"/>
            <w:noWrap/>
            <w:vAlign w:val="center"/>
            <w:hideMark/>
          </w:tcPr>
          <w:p w14:paraId="2CBB6B80" w14:textId="77777777" w:rsidR="00E552C8" w:rsidRPr="00E237E8" w:rsidRDefault="00000000" w:rsidP="00974DD3">
            <w:pPr>
              <w:pStyle w:val="TableTextLarge"/>
            </w:pPr>
            <w:sdt>
              <w:sdtPr>
                <w:id w:val="-583915523"/>
                <w:placeholder>
                  <w:docPart w:val="9C8A011666834EA8B3C238F01E59F4B0"/>
                </w:placeholder>
                <w:temporary/>
                <w:showingPlcHdr/>
                <w15:appearance w15:val="hidden"/>
              </w:sdtPr>
              <w:sdtContent>
                <w:r w:rsidR="00234FE7" w:rsidRPr="00E237E8">
                  <w:t>$7,450</w:t>
                </w:r>
              </w:sdtContent>
            </w:sdt>
          </w:p>
        </w:tc>
        <w:tc>
          <w:tcPr>
            <w:tcW w:w="0" w:type="auto"/>
            <w:shd w:val="clear" w:color="auto" w:fill="F2F2F2" w:themeFill="background1" w:themeFillShade="F2"/>
            <w:noWrap/>
            <w:vAlign w:val="center"/>
            <w:hideMark/>
          </w:tcPr>
          <w:p w14:paraId="2D17D6C8" w14:textId="77777777" w:rsidR="00E552C8" w:rsidRPr="00E237E8" w:rsidRDefault="00000000" w:rsidP="00974DD3">
            <w:pPr>
              <w:pStyle w:val="TableTextLarge"/>
            </w:pPr>
            <w:sdt>
              <w:sdtPr>
                <w:id w:val="1778605606"/>
                <w:placeholder>
                  <w:docPart w:val="26040C6BE26D404C910003029EF53A27"/>
                </w:placeholder>
                <w:temporary/>
                <w:showingPlcHdr/>
                <w15:appearance w15:val="hidden"/>
              </w:sdtPr>
              <w:sdtContent>
                <w:r w:rsidR="006A359E" w:rsidRPr="00E237E8">
                  <w:t>$9,600</w:t>
                </w:r>
              </w:sdtContent>
            </w:sdt>
          </w:p>
        </w:tc>
        <w:tc>
          <w:tcPr>
            <w:tcW w:w="0" w:type="auto"/>
            <w:shd w:val="clear" w:color="auto" w:fill="F2F2F2" w:themeFill="background1" w:themeFillShade="F2"/>
            <w:noWrap/>
            <w:vAlign w:val="center"/>
            <w:hideMark/>
          </w:tcPr>
          <w:p w14:paraId="069782DD" w14:textId="77777777" w:rsidR="00E552C8" w:rsidRPr="00E237E8" w:rsidRDefault="00000000" w:rsidP="00974DD3">
            <w:pPr>
              <w:pStyle w:val="TableTextLarge"/>
            </w:pPr>
            <w:sdt>
              <w:sdtPr>
                <w:id w:val="-743721136"/>
                <w:placeholder>
                  <w:docPart w:val="747599D8B3E1418D9334D17EEBB75CB1"/>
                </w:placeholder>
                <w:temporary/>
                <w:showingPlcHdr/>
                <w15:appearance w15:val="hidden"/>
              </w:sdtPr>
              <w:sdtContent>
                <w:r w:rsidR="000B1B5F" w:rsidRPr="00E237E8">
                  <w:t>$3,994</w:t>
                </w:r>
              </w:sdtContent>
            </w:sdt>
          </w:p>
        </w:tc>
        <w:tc>
          <w:tcPr>
            <w:tcW w:w="0" w:type="auto"/>
            <w:shd w:val="clear" w:color="auto" w:fill="F2F2F2" w:themeFill="background1" w:themeFillShade="F2"/>
            <w:noWrap/>
            <w:vAlign w:val="center"/>
            <w:hideMark/>
          </w:tcPr>
          <w:p w14:paraId="7D840158" w14:textId="77777777" w:rsidR="00E552C8" w:rsidRPr="00E237E8" w:rsidRDefault="00000000" w:rsidP="00974DD3">
            <w:pPr>
              <w:pStyle w:val="TableTextLarge"/>
            </w:pPr>
            <w:sdt>
              <w:sdtPr>
                <w:id w:val="-970820233"/>
                <w:placeholder>
                  <w:docPart w:val="2D7DEC723A87456CA2D7B8CEAAB1B4A6"/>
                </w:placeholder>
                <w:temporary/>
                <w:showingPlcHdr/>
                <w15:appearance w15:val="hidden"/>
              </w:sdtPr>
              <w:sdtContent>
                <w:r w:rsidR="00E15D61" w:rsidRPr="00E237E8">
                  <w:t>$8,466</w:t>
                </w:r>
              </w:sdtContent>
            </w:sdt>
          </w:p>
        </w:tc>
        <w:tc>
          <w:tcPr>
            <w:tcW w:w="0" w:type="auto"/>
            <w:gridSpan w:val="2"/>
            <w:shd w:val="clear" w:color="auto" w:fill="F2F2F2" w:themeFill="background1" w:themeFillShade="F2"/>
            <w:noWrap/>
            <w:vAlign w:val="center"/>
            <w:hideMark/>
          </w:tcPr>
          <w:p w14:paraId="4C347B7D" w14:textId="77777777" w:rsidR="00E552C8" w:rsidRPr="00E237E8" w:rsidRDefault="00000000" w:rsidP="00974DD3">
            <w:pPr>
              <w:pStyle w:val="TableTextLarge"/>
            </w:pPr>
            <w:sdt>
              <w:sdtPr>
                <w:id w:val="-1154376410"/>
                <w:placeholder>
                  <w:docPart w:val="1725D366206B4BAD8558147C27DCDC0B"/>
                </w:placeholder>
                <w:temporary/>
                <w:showingPlcHdr/>
                <w15:appearance w15:val="hidden"/>
              </w:sdtPr>
              <w:sdtContent>
                <w:r w:rsidR="00100314" w:rsidRPr="00E237E8">
                  <w:t>$10,090</w:t>
                </w:r>
              </w:sdtContent>
            </w:sdt>
          </w:p>
        </w:tc>
        <w:tc>
          <w:tcPr>
            <w:tcW w:w="0" w:type="auto"/>
            <w:shd w:val="clear" w:color="auto" w:fill="F2F2F2" w:themeFill="background1" w:themeFillShade="F2"/>
            <w:noWrap/>
            <w:vAlign w:val="center"/>
            <w:hideMark/>
          </w:tcPr>
          <w:p w14:paraId="14724141" w14:textId="77777777" w:rsidR="00E552C8" w:rsidRPr="00E237E8" w:rsidRDefault="00000000" w:rsidP="00974DD3">
            <w:pPr>
              <w:pStyle w:val="TableTextLarge"/>
            </w:pPr>
            <w:sdt>
              <w:sdtPr>
                <w:id w:val="-615437405"/>
                <w:placeholder>
                  <w:docPart w:val="B8248E0452E843099294A8E3D220098B"/>
                </w:placeholder>
                <w:temporary/>
                <w:showingPlcHdr/>
                <w15:appearance w15:val="hidden"/>
              </w:sdtPr>
              <w:sdtContent>
                <w:r w:rsidR="004E67B3" w:rsidRPr="00E237E8">
                  <w:t>$13,850</w:t>
                </w:r>
              </w:sdtContent>
            </w:sdt>
          </w:p>
        </w:tc>
        <w:tc>
          <w:tcPr>
            <w:tcW w:w="0" w:type="auto"/>
            <w:shd w:val="clear" w:color="auto" w:fill="F2F2F2" w:themeFill="background1" w:themeFillShade="F2"/>
            <w:noWrap/>
            <w:vAlign w:val="center"/>
            <w:hideMark/>
          </w:tcPr>
          <w:p w14:paraId="7E3E2217" w14:textId="77777777" w:rsidR="00E552C8" w:rsidRPr="00E237E8" w:rsidRDefault="00000000" w:rsidP="00974DD3">
            <w:pPr>
              <w:pStyle w:val="TableTextLarge"/>
            </w:pPr>
            <w:sdt>
              <w:sdtPr>
                <w:id w:val="821618349"/>
                <w:placeholder>
                  <w:docPart w:val="439A5D9FB892425D80C6A55ACE4A6E69"/>
                </w:placeholder>
                <w:temporary/>
                <w:showingPlcHdr/>
                <w15:appearance w15:val="hidden"/>
              </w:sdtPr>
              <w:sdtContent>
                <w:r w:rsidR="00695777" w:rsidRPr="00E237E8">
                  <w:t>$15,195</w:t>
                </w:r>
              </w:sdtContent>
            </w:sdt>
          </w:p>
        </w:tc>
        <w:tc>
          <w:tcPr>
            <w:tcW w:w="0" w:type="auto"/>
            <w:shd w:val="clear" w:color="auto" w:fill="F2F2F2" w:themeFill="background1" w:themeFillShade="F2"/>
            <w:noWrap/>
            <w:vAlign w:val="center"/>
            <w:hideMark/>
          </w:tcPr>
          <w:p w14:paraId="30AED780" w14:textId="77777777" w:rsidR="00E552C8" w:rsidRPr="00E237E8" w:rsidRDefault="00000000" w:rsidP="00974DD3">
            <w:pPr>
              <w:pStyle w:val="TableTextLarge"/>
            </w:pPr>
            <w:sdt>
              <w:sdtPr>
                <w:id w:val="-2146339135"/>
                <w:placeholder>
                  <w:docPart w:val="0E4E25A37BCD44499D2330B6D4F9DBAC"/>
                </w:placeholder>
                <w:temporary/>
                <w:showingPlcHdr/>
                <w15:appearance w15:val="hidden"/>
              </w:sdtPr>
              <w:sdtContent>
                <w:r w:rsidR="00863B11" w:rsidRPr="00E237E8">
                  <w:t>$13,529</w:t>
                </w:r>
              </w:sdtContent>
            </w:sdt>
          </w:p>
        </w:tc>
        <w:tc>
          <w:tcPr>
            <w:tcW w:w="0" w:type="auto"/>
            <w:shd w:val="clear" w:color="auto" w:fill="F2F2F2" w:themeFill="background1" w:themeFillShade="F2"/>
            <w:noWrap/>
            <w:vAlign w:val="center"/>
            <w:hideMark/>
          </w:tcPr>
          <w:p w14:paraId="3E8E08D1" w14:textId="77777777" w:rsidR="00E552C8" w:rsidRPr="00E237E8" w:rsidRDefault="00000000" w:rsidP="00974DD3">
            <w:pPr>
              <w:pStyle w:val="TableTextLarge"/>
            </w:pPr>
            <w:sdt>
              <w:sdtPr>
                <w:id w:val="41183186"/>
                <w:placeholder>
                  <w:docPart w:val="C30BDEEE64D145729088495E4D290275"/>
                </w:placeholder>
                <w:temporary/>
                <w:showingPlcHdr/>
                <w15:appearance w15:val="hidden"/>
              </w:sdtPr>
              <w:sdtContent>
                <w:r w:rsidR="007D36E9" w:rsidRPr="00E237E8">
                  <w:t>$11,600</w:t>
                </w:r>
              </w:sdtContent>
            </w:sdt>
          </w:p>
        </w:tc>
        <w:tc>
          <w:tcPr>
            <w:tcW w:w="0" w:type="auto"/>
            <w:shd w:val="clear" w:color="auto" w:fill="F2F2F2" w:themeFill="background1" w:themeFillShade="F2"/>
            <w:noWrap/>
            <w:vAlign w:val="center"/>
            <w:hideMark/>
          </w:tcPr>
          <w:p w14:paraId="69F5000E" w14:textId="77777777" w:rsidR="00E552C8" w:rsidRPr="00E237E8" w:rsidRDefault="00000000" w:rsidP="00974DD3">
            <w:pPr>
              <w:pStyle w:val="TableTextLarge"/>
            </w:pPr>
            <w:sdt>
              <w:sdtPr>
                <w:id w:val="526684600"/>
                <w:placeholder>
                  <w:docPart w:val="D000564638544DB0A6348AEB66E6FE5D"/>
                </w:placeholder>
                <w:temporary/>
                <w:showingPlcHdr/>
                <w15:appearance w15:val="hidden"/>
              </w:sdtPr>
              <w:sdtContent>
                <w:r w:rsidR="004B5779" w:rsidRPr="00E237E8">
                  <w:t>$16,245</w:t>
                </w:r>
              </w:sdtContent>
            </w:sdt>
          </w:p>
        </w:tc>
        <w:tc>
          <w:tcPr>
            <w:tcW w:w="0" w:type="auto"/>
            <w:shd w:val="clear" w:color="auto" w:fill="F2F2F2" w:themeFill="background1" w:themeFillShade="F2"/>
            <w:noWrap/>
            <w:vAlign w:val="center"/>
            <w:hideMark/>
          </w:tcPr>
          <w:p w14:paraId="771019E2" w14:textId="77777777" w:rsidR="00E552C8" w:rsidRPr="00E237E8" w:rsidRDefault="00000000" w:rsidP="00974DD3">
            <w:pPr>
              <w:pStyle w:val="TableTextLarge"/>
            </w:pPr>
            <w:sdt>
              <w:sdtPr>
                <w:id w:val="-695459476"/>
                <w:placeholder>
                  <w:docPart w:val="55D9F6B09D814E47B7E5168EB9020C2D"/>
                </w:placeholder>
                <w:temporary/>
                <w:showingPlcHdr/>
                <w15:appearance w15:val="hidden"/>
              </w:sdtPr>
              <w:sdtContent>
                <w:r w:rsidR="000B6224" w:rsidRPr="00E237E8">
                  <w:t>$15,369</w:t>
                </w:r>
              </w:sdtContent>
            </w:sdt>
          </w:p>
        </w:tc>
        <w:tc>
          <w:tcPr>
            <w:tcW w:w="0" w:type="auto"/>
            <w:shd w:val="clear" w:color="auto" w:fill="F2F2F2" w:themeFill="background1" w:themeFillShade="F2"/>
            <w:noWrap/>
            <w:vAlign w:val="center"/>
            <w:hideMark/>
          </w:tcPr>
          <w:p w14:paraId="3FBDFC85" w14:textId="77777777" w:rsidR="00E552C8" w:rsidRPr="00E237E8" w:rsidRDefault="00000000" w:rsidP="00974DD3">
            <w:pPr>
              <w:pStyle w:val="TableTextLarge"/>
            </w:pPr>
            <w:sdt>
              <w:sdtPr>
                <w:id w:val="-1175802093"/>
                <w:placeholder>
                  <w:docPart w:val="5DF5073F57AF4DD1A4C8E20F539290CD"/>
                </w:placeholder>
                <w:temporary/>
                <w:showingPlcHdr/>
                <w15:appearance w15:val="hidden"/>
              </w:sdtPr>
              <w:sdtContent>
                <w:r w:rsidR="00EB35A3" w:rsidRPr="00E237E8">
                  <w:t>$128,389</w:t>
                </w:r>
              </w:sdtContent>
            </w:sdt>
          </w:p>
        </w:tc>
      </w:tr>
      <w:tr w:rsidR="00E237E8" w:rsidRPr="00E237E8" w14:paraId="414BFAAC" w14:textId="77777777" w:rsidTr="000811A0">
        <w:trPr>
          <w:trHeight w:val="244"/>
        </w:trPr>
        <w:tc>
          <w:tcPr>
            <w:tcW w:w="2207" w:type="dxa"/>
            <w:shd w:val="clear" w:color="auto" w:fill="F0CDA1" w:themeFill="accent1"/>
            <w:vAlign w:val="center"/>
            <w:hideMark/>
          </w:tcPr>
          <w:p w14:paraId="27A5CB69" w14:textId="77777777" w:rsidR="00E552C8" w:rsidRPr="00E237E8" w:rsidRDefault="00000000" w:rsidP="00974DD3">
            <w:pPr>
              <w:pStyle w:val="TableTextLarge"/>
              <w:rPr>
                <w:rStyle w:val="Bold"/>
              </w:rPr>
            </w:pPr>
            <w:sdt>
              <w:sdtPr>
                <w:rPr>
                  <w:rStyle w:val="Bold"/>
                </w:rPr>
                <w:id w:val="826026019"/>
                <w:placeholder>
                  <w:docPart w:val="46EBE6B67FA0402F91171B2D1B0571E2"/>
                </w:placeholder>
                <w:temporary/>
                <w:showingPlcHdr/>
                <w15:appearance w15:val="hidden"/>
              </w:sdtPr>
              <w:sdtContent>
                <w:r w:rsidR="004020D0" w:rsidRPr="00E237E8">
                  <w:rPr>
                    <w:rStyle w:val="Bold"/>
                  </w:rPr>
                  <w:t>EXPENSES</w:t>
                </w:r>
              </w:sdtContent>
            </w:sdt>
          </w:p>
        </w:tc>
        <w:tc>
          <w:tcPr>
            <w:tcW w:w="1005" w:type="dxa"/>
            <w:shd w:val="clear" w:color="auto" w:fill="F0CDA1" w:themeFill="accent1"/>
            <w:vAlign w:val="center"/>
            <w:hideMark/>
          </w:tcPr>
          <w:p w14:paraId="1E7948FF" w14:textId="77777777" w:rsidR="00E552C8" w:rsidRPr="00E237E8" w:rsidRDefault="00000000" w:rsidP="00974DD3">
            <w:pPr>
              <w:pStyle w:val="TableTextLarge"/>
              <w:rPr>
                <w:rStyle w:val="Bold"/>
              </w:rPr>
            </w:pPr>
            <w:sdt>
              <w:sdtPr>
                <w:rPr>
                  <w:rStyle w:val="Bold"/>
                </w:rPr>
                <w:id w:val="-1294978260"/>
                <w:placeholder>
                  <w:docPart w:val="4553C9F9B3C84C0680B7F3DC146D92F0"/>
                </w:placeholder>
                <w:temporary/>
                <w:showingPlcHdr/>
                <w15:appearance w15:val="hidden"/>
              </w:sdtPr>
              <w:sdtContent>
                <w:r w:rsidR="004020D0" w:rsidRPr="00E237E8">
                  <w:rPr>
                    <w:rStyle w:val="Bold"/>
                  </w:rPr>
                  <w:t>JAN</w:t>
                </w:r>
              </w:sdtContent>
            </w:sdt>
          </w:p>
        </w:tc>
        <w:tc>
          <w:tcPr>
            <w:tcW w:w="0" w:type="auto"/>
            <w:shd w:val="clear" w:color="auto" w:fill="F0CDA1" w:themeFill="accent1"/>
            <w:vAlign w:val="center"/>
            <w:hideMark/>
          </w:tcPr>
          <w:p w14:paraId="2DF22DEA" w14:textId="77777777" w:rsidR="00E552C8" w:rsidRPr="00E237E8" w:rsidRDefault="00000000" w:rsidP="00974DD3">
            <w:pPr>
              <w:pStyle w:val="TableTextLarge"/>
              <w:rPr>
                <w:rStyle w:val="Bold"/>
              </w:rPr>
            </w:pPr>
            <w:sdt>
              <w:sdtPr>
                <w:rPr>
                  <w:rStyle w:val="Bold"/>
                </w:rPr>
                <w:id w:val="-2104553523"/>
                <w:placeholder>
                  <w:docPart w:val="3073373DCEDF4B6286CAA6A27424222F"/>
                </w:placeholder>
                <w:temporary/>
                <w:showingPlcHdr/>
                <w15:appearance w15:val="hidden"/>
              </w:sdtPr>
              <w:sdtContent>
                <w:r w:rsidR="004020D0" w:rsidRPr="00E237E8">
                  <w:rPr>
                    <w:rStyle w:val="Bold"/>
                  </w:rPr>
                  <w:t>FEB</w:t>
                </w:r>
              </w:sdtContent>
            </w:sdt>
          </w:p>
        </w:tc>
        <w:tc>
          <w:tcPr>
            <w:tcW w:w="0" w:type="auto"/>
            <w:shd w:val="clear" w:color="auto" w:fill="F0CDA1" w:themeFill="accent1"/>
            <w:vAlign w:val="center"/>
            <w:hideMark/>
          </w:tcPr>
          <w:p w14:paraId="3ED8243A" w14:textId="77777777" w:rsidR="00E552C8" w:rsidRPr="00E237E8" w:rsidRDefault="00000000" w:rsidP="00974DD3">
            <w:pPr>
              <w:pStyle w:val="TableTextLarge"/>
              <w:rPr>
                <w:rStyle w:val="Bold"/>
              </w:rPr>
            </w:pPr>
            <w:sdt>
              <w:sdtPr>
                <w:rPr>
                  <w:rStyle w:val="Bold"/>
                </w:rPr>
                <w:id w:val="1208615159"/>
                <w:placeholder>
                  <w:docPart w:val="A7865A6D532C421BBF7564EBE9D358AF"/>
                </w:placeholder>
                <w:temporary/>
                <w:showingPlcHdr/>
                <w15:appearance w15:val="hidden"/>
              </w:sdtPr>
              <w:sdtContent>
                <w:r w:rsidR="004020D0" w:rsidRPr="00E237E8">
                  <w:rPr>
                    <w:rStyle w:val="Bold"/>
                  </w:rPr>
                  <w:t>MAR</w:t>
                </w:r>
              </w:sdtContent>
            </w:sdt>
          </w:p>
        </w:tc>
        <w:tc>
          <w:tcPr>
            <w:tcW w:w="0" w:type="auto"/>
            <w:shd w:val="clear" w:color="auto" w:fill="F0CDA1" w:themeFill="accent1"/>
            <w:vAlign w:val="center"/>
            <w:hideMark/>
          </w:tcPr>
          <w:p w14:paraId="04F2A415" w14:textId="77777777" w:rsidR="00E552C8" w:rsidRPr="00E237E8" w:rsidRDefault="00000000" w:rsidP="00974DD3">
            <w:pPr>
              <w:pStyle w:val="TableTextLarge"/>
              <w:rPr>
                <w:rStyle w:val="Bold"/>
              </w:rPr>
            </w:pPr>
            <w:sdt>
              <w:sdtPr>
                <w:rPr>
                  <w:rStyle w:val="Bold"/>
                </w:rPr>
                <w:id w:val="214016545"/>
                <w:placeholder>
                  <w:docPart w:val="6E7DD5A41A9249F4A7082F40B26B6356"/>
                </w:placeholder>
                <w:temporary/>
                <w:showingPlcHdr/>
                <w15:appearance w15:val="hidden"/>
              </w:sdtPr>
              <w:sdtContent>
                <w:r w:rsidR="004020D0" w:rsidRPr="00E237E8">
                  <w:rPr>
                    <w:rStyle w:val="Bold"/>
                  </w:rPr>
                  <w:t>APR</w:t>
                </w:r>
              </w:sdtContent>
            </w:sdt>
          </w:p>
        </w:tc>
        <w:tc>
          <w:tcPr>
            <w:tcW w:w="0" w:type="auto"/>
            <w:shd w:val="clear" w:color="auto" w:fill="F0CDA1" w:themeFill="accent1"/>
            <w:vAlign w:val="center"/>
            <w:hideMark/>
          </w:tcPr>
          <w:p w14:paraId="6B8D7964" w14:textId="77777777" w:rsidR="00E552C8" w:rsidRPr="00E237E8" w:rsidRDefault="00000000" w:rsidP="00974DD3">
            <w:pPr>
              <w:pStyle w:val="TableTextLarge"/>
              <w:rPr>
                <w:rStyle w:val="Bold"/>
              </w:rPr>
            </w:pPr>
            <w:sdt>
              <w:sdtPr>
                <w:rPr>
                  <w:rStyle w:val="Bold"/>
                </w:rPr>
                <w:id w:val="1666050576"/>
                <w:placeholder>
                  <w:docPart w:val="BBF869DDEC9F418B9D9FC8AED1ECF02A"/>
                </w:placeholder>
                <w:temporary/>
                <w:showingPlcHdr/>
                <w15:appearance w15:val="hidden"/>
              </w:sdtPr>
              <w:sdtContent>
                <w:r w:rsidR="004020D0" w:rsidRPr="00E237E8">
                  <w:rPr>
                    <w:rStyle w:val="Bold"/>
                  </w:rPr>
                  <w:t>MAY</w:t>
                </w:r>
              </w:sdtContent>
            </w:sdt>
          </w:p>
        </w:tc>
        <w:tc>
          <w:tcPr>
            <w:tcW w:w="0" w:type="auto"/>
            <w:gridSpan w:val="2"/>
            <w:shd w:val="clear" w:color="auto" w:fill="F0CDA1" w:themeFill="accent1"/>
            <w:vAlign w:val="center"/>
            <w:hideMark/>
          </w:tcPr>
          <w:p w14:paraId="2D76E146" w14:textId="77777777" w:rsidR="00E552C8" w:rsidRPr="00E237E8" w:rsidRDefault="00000000" w:rsidP="00974DD3">
            <w:pPr>
              <w:pStyle w:val="TableTextLarge"/>
              <w:rPr>
                <w:rStyle w:val="Bold"/>
              </w:rPr>
            </w:pPr>
            <w:sdt>
              <w:sdtPr>
                <w:rPr>
                  <w:rStyle w:val="Bold"/>
                </w:rPr>
                <w:id w:val="1389995111"/>
                <w:placeholder>
                  <w:docPart w:val="4CB1385B3D4A4564B94E5DDE754F6D0B"/>
                </w:placeholder>
                <w:temporary/>
                <w:showingPlcHdr/>
                <w15:appearance w15:val="hidden"/>
              </w:sdtPr>
              <w:sdtContent>
                <w:r w:rsidR="004020D0" w:rsidRPr="00E237E8">
                  <w:rPr>
                    <w:rStyle w:val="Bold"/>
                  </w:rPr>
                  <w:t>JUN</w:t>
                </w:r>
              </w:sdtContent>
            </w:sdt>
          </w:p>
        </w:tc>
        <w:tc>
          <w:tcPr>
            <w:tcW w:w="0" w:type="auto"/>
            <w:shd w:val="clear" w:color="auto" w:fill="F0CDA1" w:themeFill="accent1"/>
            <w:vAlign w:val="center"/>
            <w:hideMark/>
          </w:tcPr>
          <w:p w14:paraId="44ACFC4B" w14:textId="77777777" w:rsidR="00E552C8" w:rsidRPr="00E237E8" w:rsidRDefault="00000000" w:rsidP="00974DD3">
            <w:pPr>
              <w:pStyle w:val="TableTextLarge"/>
              <w:rPr>
                <w:rStyle w:val="Bold"/>
              </w:rPr>
            </w:pPr>
            <w:sdt>
              <w:sdtPr>
                <w:rPr>
                  <w:rStyle w:val="Bold"/>
                </w:rPr>
                <w:id w:val="-340547906"/>
                <w:placeholder>
                  <w:docPart w:val="9523A22BD6AB487B95E80B9F522B9D7E"/>
                </w:placeholder>
                <w:temporary/>
                <w:showingPlcHdr/>
                <w15:appearance w15:val="hidden"/>
              </w:sdtPr>
              <w:sdtContent>
                <w:r w:rsidR="004020D0" w:rsidRPr="00E237E8">
                  <w:rPr>
                    <w:rStyle w:val="Bold"/>
                  </w:rPr>
                  <w:t>JUL</w:t>
                </w:r>
              </w:sdtContent>
            </w:sdt>
          </w:p>
        </w:tc>
        <w:tc>
          <w:tcPr>
            <w:tcW w:w="0" w:type="auto"/>
            <w:shd w:val="clear" w:color="auto" w:fill="F0CDA1" w:themeFill="accent1"/>
            <w:vAlign w:val="center"/>
            <w:hideMark/>
          </w:tcPr>
          <w:p w14:paraId="3B579620" w14:textId="77777777" w:rsidR="00E552C8" w:rsidRPr="00E237E8" w:rsidRDefault="00000000" w:rsidP="00974DD3">
            <w:pPr>
              <w:pStyle w:val="TableTextLarge"/>
              <w:rPr>
                <w:rStyle w:val="Bold"/>
              </w:rPr>
            </w:pPr>
            <w:sdt>
              <w:sdtPr>
                <w:rPr>
                  <w:rStyle w:val="Bold"/>
                </w:rPr>
                <w:id w:val="1673530152"/>
                <w:placeholder>
                  <w:docPart w:val="805D55A9CCBF4684BF51DE5B35410672"/>
                </w:placeholder>
                <w:temporary/>
                <w:showingPlcHdr/>
                <w15:appearance w15:val="hidden"/>
              </w:sdtPr>
              <w:sdtContent>
                <w:r w:rsidR="004020D0" w:rsidRPr="00E237E8">
                  <w:rPr>
                    <w:rStyle w:val="Bold"/>
                  </w:rPr>
                  <w:t>AUG</w:t>
                </w:r>
              </w:sdtContent>
            </w:sdt>
          </w:p>
        </w:tc>
        <w:tc>
          <w:tcPr>
            <w:tcW w:w="0" w:type="auto"/>
            <w:shd w:val="clear" w:color="auto" w:fill="F0CDA1" w:themeFill="accent1"/>
            <w:vAlign w:val="center"/>
            <w:hideMark/>
          </w:tcPr>
          <w:p w14:paraId="2A270B0A" w14:textId="77777777" w:rsidR="00E552C8" w:rsidRPr="00E237E8" w:rsidRDefault="00000000" w:rsidP="00974DD3">
            <w:pPr>
              <w:pStyle w:val="TableTextLarge"/>
              <w:rPr>
                <w:rStyle w:val="Bold"/>
              </w:rPr>
            </w:pPr>
            <w:sdt>
              <w:sdtPr>
                <w:rPr>
                  <w:rStyle w:val="Bold"/>
                </w:rPr>
                <w:id w:val="-1160147691"/>
                <w:placeholder>
                  <w:docPart w:val="A9E5B6A884674FA79AF909D3B7D2E93E"/>
                </w:placeholder>
                <w:temporary/>
                <w:showingPlcHdr/>
                <w15:appearance w15:val="hidden"/>
              </w:sdtPr>
              <w:sdtContent>
                <w:r w:rsidR="004020D0" w:rsidRPr="00E237E8">
                  <w:rPr>
                    <w:rStyle w:val="Bold"/>
                  </w:rPr>
                  <w:t>SEP</w:t>
                </w:r>
              </w:sdtContent>
            </w:sdt>
          </w:p>
        </w:tc>
        <w:tc>
          <w:tcPr>
            <w:tcW w:w="0" w:type="auto"/>
            <w:shd w:val="clear" w:color="auto" w:fill="F0CDA1" w:themeFill="accent1"/>
            <w:vAlign w:val="center"/>
            <w:hideMark/>
          </w:tcPr>
          <w:p w14:paraId="36DF4810" w14:textId="77777777" w:rsidR="00E552C8" w:rsidRPr="00E237E8" w:rsidRDefault="00000000" w:rsidP="00974DD3">
            <w:pPr>
              <w:pStyle w:val="TableTextLarge"/>
              <w:rPr>
                <w:rStyle w:val="Bold"/>
              </w:rPr>
            </w:pPr>
            <w:sdt>
              <w:sdtPr>
                <w:rPr>
                  <w:rStyle w:val="Bold"/>
                </w:rPr>
                <w:id w:val="-1501500249"/>
                <w:placeholder>
                  <w:docPart w:val="47BA9924FC9B46EEB46C61D409874544"/>
                </w:placeholder>
                <w:temporary/>
                <w:showingPlcHdr/>
                <w15:appearance w15:val="hidden"/>
              </w:sdtPr>
              <w:sdtContent>
                <w:r w:rsidR="004020D0" w:rsidRPr="00E237E8">
                  <w:rPr>
                    <w:rStyle w:val="Bold"/>
                  </w:rPr>
                  <w:t>OCT</w:t>
                </w:r>
              </w:sdtContent>
            </w:sdt>
          </w:p>
        </w:tc>
        <w:tc>
          <w:tcPr>
            <w:tcW w:w="0" w:type="auto"/>
            <w:shd w:val="clear" w:color="auto" w:fill="F0CDA1" w:themeFill="accent1"/>
            <w:vAlign w:val="center"/>
            <w:hideMark/>
          </w:tcPr>
          <w:p w14:paraId="2EDC67F4" w14:textId="77777777" w:rsidR="00E552C8" w:rsidRPr="00E237E8" w:rsidRDefault="00000000" w:rsidP="00974DD3">
            <w:pPr>
              <w:pStyle w:val="TableTextLarge"/>
              <w:rPr>
                <w:rStyle w:val="Bold"/>
              </w:rPr>
            </w:pPr>
            <w:sdt>
              <w:sdtPr>
                <w:rPr>
                  <w:rStyle w:val="Bold"/>
                </w:rPr>
                <w:id w:val="-217521888"/>
                <w:placeholder>
                  <w:docPart w:val="A5E47E8E315547F4BDFC5FCCD5C5757F"/>
                </w:placeholder>
                <w:temporary/>
                <w:showingPlcHdr/>
                <w15:appearance w15:val="hidden"/>
              </w:sdtPr>
              <w:sdtContent>
                <w:r w:rsidR="004020D0" w:rsidRPr="00E237E8">
                  <w:rPr>
                    <w:rStyle w:val="Bold"/>
                  </w:rPr>
                  <w:t>NOV</w:t>
                </w:r>
              </w:sdtContent>
            </w:sdt>
          </w:p>
        </w:tc>
        <w:tc>
          <w:tcPr>
            <w:tcW w:w="0" w:type="auto"/>
            <w:shd w:val="clear" w:color="auto" w:fill="F0CDA1" w:themeFill="accent1"/>
            <w:vAlign w:val="center"/>
            <w:hideMark/>
          </w:tcPr>
          <w:p w14:paraId="588CC2D2" w14:textId="77777777" w:rsidR="00E552C8" w:rsidRPr="00E237E8" w:rsidRDefault="00000000" w:rsidP="00974DD3">
            <w:pPr>
              <w:pStyle w:val="TableTextLarge"/>
              <w:rPr>
                <w:rStyle w:val="Bold"/>
              </w:rPr>
            </w:pPr>
            <w:sdt>
              <w:sdtPr>
                <w:rPr>
                  <w:rStyle w:val="Bold"/>
                </w:rPr>
                <w:id w:val="-2008741290"/>
                <w:placeholder>
                  <w:docPart w:val="8AB61584215E4D7F947DE390AFA6A280"/>
                </w:placeholder>
                <w:temporary/>
                <w:showingPlcHdr/>
                <w15:appearance w15:val="hidden"/>
              </w:sdtPr>
              <w:sdtContent>
                <w:r w:rsidR="004020D0" w:rsidRPr="00E237E8">
                  <w:rPr>
                    <w:rStyle w:val="Bold"/>
                  </w:rPr>
                  <w:t>DEC</w:t>
                </w:r>
              </w:sdtContent>
            </w:sdt>
          </w:p>
        </w:tc>
        <w:tc>
          <w:tcPr>
            <w:tcW w:w="0" w:type="auto"/>
            <w:shd w:val="clear" w:color="auto" w:fill="F0CDA1" w:themeFill="accent1"/>
            <w:vAlign w:val="center"/>
            <w:hideMark/>
          </w:tcPr>
          <w:p w14:paraId="2B1AE18F" w14:textId="77777777" w:rsidR="00E552C8" w:rsidRPr="00E237E8" w:rsidRDefault="00000000" w:rsidP="00974DD3">
            <w:pPr>
              <w:pStyle w:val="TableTextLarge"/>
              <w:rPr>
                <w:rStyle w:val="Bold"/>
              </w:rPr>
            </w:pPr>
            <w:sdt>
              <w:sdtPr>
                <w:rPr>
                  <w:rStyle w:val="Bold"/>
                </w:rPr>
                <w:id w:val="-919098060"/>
                <w:placeholder>
                  <w:docPart w:val="0DDB12897C184575B1ED2A9495A505BE"/>
                </w:placeholder>
                <w:temporary/>
                <w:showingPlcHdr/>
                <w15:appearance w15:val="hidden"/>
              </w:sdtPr>
              <w:sdtContent>
                <w:r w:rsidR="004020D0" w:rsidRPr="00E237E8">
                  <w:rPr>
                    <w:rStyle w:val="Bold"/>
                  </w:rPr>
                  <w:t>YTD</w:t>
                </w:r>
              </w:sdtContent>
            </w:sdt>
          </w:p>
        </w:tc>
      </w:tr>
      <w:tr w:rsidR="00E237E8" w:rsidRPr="00E237E8" w14:paraId="59B27276" w14:textId="77777777" w:rsidTr="000811A0">
        <w:trPr>
          <w:trHeight w:val="244"/>
        </w:trPr>
        <w:tc>
          <w:tcPr>
            <w:tcW w:w="2207" w:type="dxa"/>
            <w:shd w:val="clear" w:color="auto" w:fill="F2F2F2" w:themeFill="background1" w:themeFillShade="F2"/>
            <w:vAlign w:val="center"/>
            <w:hideMark/>
          </w:tcPr>
          <w:p w14:paraId="1ADC7C84" w14:textId="77777777" w:rsidR="00E552C8" w:rsidRPr="00E237E8" w:rsidRDefault="00000000" w:rsidP="00974DD3">
            <w:pPr>
              <w:pStyle w:val="TableTextLarge"/>
            </w:pPr>
            <w:sdt>
              <w:sdtPr>
                <w:id w:val="-1881089580"/>
                <w:placeholder>
                  <w:docPart w:val="A8760BB886824EDAB1B764ED7A0680D0"/>
                </w:placeholder>
                <w:temporary/>
                <w:showingPlcHdr/>
                <w15:appearance w15:val="hidden"/>
              </w:sdtPr>
              <w:sdtContent>
                <w:r w:rsidR="004020D0" w:rsidRPr="00E237E8">
                  <w:t>Salaries &amp; Wages</w:t>
                </w:r>
              </w:sdtContent>
            </w:sdt>
          </w:p>
        </w:tc>
        <w:tc>
          <w:tcPr>
            <w:tcW w:w="1005" w:type="dxa"/>
            <w:shd w:val="clear" w:color="auto" w:fill="F2F2F2" w:themeFill="background1" w:themeFillShade="F2"/>
            <w:noWrap/>
            <w:vAlign w:val="center"/>
            <w:hideMark/>
          </w:tcPr>
          <w:p w14:paraId="17A19A3D" w14:textId="77777777" w:rsidR="00E552C8" w:rsidRPr="00E237E8" w:rsidRDefault="00000000" w:rsidP="00974DD3">
            <w:pPr>
              <w:pStyle w:val="TableTextLarge"/>
            </w:pPr>
            <w:sdt>
              <w:sdtPr>
                <w:id w:val="45503184"/>
                <w:placeholder>
                  <w:docPart w:val="725B298BF65140A1AD7760ADD9E372D3"/>
                </w:placeholder>
                <w:temporary/>
                <w:showingPlcHdr/>
                <w15:appearance w15:val="hidden"/>
              </w:sdtPr>
              <w:sdtContent>
                <w:r w:rsidR="00234FE7" w:rsidRPr="00E237E8">
                  <w:t>$2,500</w:t>
                </w:r>
              </w:sdtContent>
            </w:sdt>
          </w:p>
        </w:tc>
        <w:tc>
          <w:tcPr>
            <w:tcW w:w="0" w:type="auto"/>
            <w:shd w:val="clear" w:color="auto" w:fill="F2F2F2" w:themeFill="background1" w:themeFillShade="F2"/>
            <w:noWrap/>
            <w:vAlign w:val="center"/>
            <w:hideMark/>
          </w:tcPr>
          <w:p w14:paraId="2DA6D82C" w14:textId="77777777" w:rsidR="00E552C8" w:rsidRPr="00E237E8" w:rsidRDefault="00000000" w:rsidP="00974DD3">
            <w:pPr>
              <w:pStyle w:val="TableTextLarge"/>
            </w:pPr>
            <w:sdt>
              <w:sdtPr>
                <w:id w:val="397179029"/>
                <w:placeholder>
                  <w:docPart w:val="0ACC402B215D4406BFEDA080F8C95361"/>
                </w:placeholder>
                <w:temporary/>
                <w:showingPlcHdr/>
                <w15:appearance w15:val="hidden"/>
              </w:sdtPr>
              <w:sdtContent>
                <w:r w:rsidR="00234FE7" w:rsidRPr="00E237E8">
                  <w:t>$2,500</w:t>
                </w:r>
              </w:sdtContent>
            </w:sdt>
          </w:p>
        </w:tc>
        <w:tc>
          <w:tcPr>
            <w:tcW w:w="0" w:type="auto"/>
            <w:shd w:val="clear" w:color="auto" w:fill="F2F2F2" w:themeFill="background1" w:themeFillShade="F2"/>
            <w:noWrap/>
            <w:vAlign w:val="center"/>
            <w:hideMark/>
          </w:tcPr>
          <w:p w14:paraId="74BFEACB" w14:textId="77777777" w:rsidR="00E552C8" w:rsidRPr="00E237E8" w:rsidRDefault="00000000" w:rsidP="00974DD3">
            <w:pPr>
              <w:pStyle w:val="TableTextLarge"/>
            </w:pPr>
            <w:sdt>
              <w:sdtPr>
                <w:id w:val="1471482902"/>
                <w:placeholder>
                  <w:docPart w:val="34258E5B2693484499541189C09E235E"/>
                </w:placeholder>
                <w:temporary/>
                <w:showingPlcHdr/>
                <w15:appearance w15:val="hidden"/>
              </w:sdtPr>
              <w:sdtContent>
                <w:r w:rsidR="006A359E" w:rsidRPr="00E237E8">
                  <w:t>$3,500</w:t>
                </w:r>
              </w:sdtContent>
            </w:sdt>
          </w:p>
        </w:tc>
        <w:tc>
          <w:tcPr>
            <w:tcW w:w="0" w:type="auto"/>
            <w:shd w:val="clear" w:color="auto" w:fill="F2F2F2" w:themeFill="background1" w:themeFillShade="F2"/>
            <w:noWrap/>
            <w:vAlign w:val="center"/>
            <w:hideMark/>
          </w:tcPr>
          <w:p w14:paraId="019F73A6" w14:textId="77777777" w:rsidR="00E552C8" w:rsidRPr="00E237E8" w:rsidRDefault="00000000" w:rsidP="00974DD3">
            <w:pPr>
              <w:pStyle w:val="TableTextLarge"/>
            </w:pPr>
            <w:sdt>
              <w:sdtPr>
                <w:id w:val="69779190"/>
                <w:placeholder>
                  <w:docPart w:val="12321B1A4B4149F1AD02AE3749D24857"/>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14:paraId="5D244B32" w14:textId="77777777" w:rsidR="00E552C8" w:rsidRPr="00E237E8" w:rsidRDefault="00000000" w:rsidP="00974DD3">
            <w:pPr>
              <w:pStyle w:val="TableTextLarge"/>
            </w:pPr>
            <w:sdt>
              <w:sdtPr>
                <w:id w:val="1132590563"/>
                <w:placeholder>
                  <w:docPart w:val="AB23C89249154D2B9D2DEFA24F34C739"/>
                </w:placeholder>
                <w:temporary/>
                <w:showingPlcHdr/>
                <w15:appearance w15:val="hidden"/>
              </w:sdtPr>
              <w:sdtContent>
                <w:r w:rsidR="00F379BC" w:rsidRPr="00E237E8">
                  <w:t>$5,000</w:t>
                </w:r>
              </w:sdtContent>
            </w:sdt>
          </w:p>
        </w:tc>
        <w:tc>
          <w:tcPr>
            <w:tcW w:w="0" w:type="auto"/>
            <w:gridSpan w:val="2"/>
            <w:shd w:val="clear" w:color="auto" w:fill="F2F2F2" w:themeFill="background1" w:themeFillShade="F2"/>
            <w:noWrap/>
            <w:vAlign w:val="center"/>
            <w:hideMark/>
          </w:tcPr>
          <w:p w14:paraId="5465973A" w14:textId="77777777" w:rsidR="00E552C8" w:rsidRPr="00E237E8" w:rsidRDefault="00000000" w:rsidP="00974DD3">
            <w:pPr>
              <w:pStyle w:val="TableTextLarge"/>
            </w:pPr>
            <w:sdt>
              <w:sdtPr>
                <w:id w:val="-1532097647"/>
                <w:placeholder>
                  <w:docPart w:val="6E3D2057AD47414A8345184157BC5362"/>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14:paraId="58677E1C" w14:textId="77777777" w:rsidR="00E552C8" w:rsidRPr="00E237E8" w:rsidRDefault="00000000" w:rsidP="00974DD3">
            <w:pPr>
              <w:pStyle w:val="TableTextLarge"/>
            </w:pPr>
            <w:sdt>
              <w:sdtPr>
                <w:id w:val="-969122004"/>
                <w:placeholder>
                  <w:docPart w:val="30A1FFB996954A40A2F3F9A63A691514"/>
                </w:placeholder>
                <w:temporary/>
                <w:showingPlcHdr/>
                <w15:appearance w15:val="hidden"/>
              </w:sdtPr>
              <w:sdtContent>
                <w:r w:rsidR="004E67B3" w:rsidRPr="00E237E8">
                  <w:t>$8,000</w:t>
                </w:r>
              </w:sdtContent>
            </w:sdt>
          </w:p>
        </w:tc>
        <w:tc>
          <w:tcPr>
            <w:tcW w:w="0" w:type="auto"/>
            <w:shd w:val="clear" w:color="auto" w:fill="F2F2F2" w:themeFill="background1" w:themeFillShade="F2"/>
            <w:noWrap/>
            <w:vAlign w:val="center"/>
            <w:hideMark/>
          </w:tcPr>
          <w:p w14:paraId="155DE38C" w14:textId="77777777" w:rsidR="00E552C8" w:rsidRPr="00E237E8" w:rsidRDefault="00000000" w:rsidP="00974DD3">
            <w:pPr>
              <w:pStyle w:val="TableTextLarge"/>
            </w:pPr>
            <w:sdt>
              <w:sdtPr>
                <w:id w:val="-92561807"/>
                <w:placeholder>
                  <w:docPart w:val="AB444FA17142479B877EE39C724B9F2C"/>
                </w:placeholder>
                <w:temporary/>
                <w:showingPlcHdr/>
                <w15:appearance w15:val="hidden"/>
              </w:sdtPr>
              <w:sdtContent>
                <w:r w:rsidR="00695777" w:rsidRPr="00E237E8">
                  <w:t>$9,000</w:t>
                </w:r>
              </w:sdtContent>
            </w:sdt>
          </w:p>
        </w:tc>
        <w:tc>
          <w:tcPr>
            <w:tcW w:w="0" w:type="auto"/>
            <w:shd w:val="clear" w:color="auto" w:fill="F2F2F2" w:themeFill="background1" w:themeFillShade="F2"/>
            <w:noWrap/>
            <w:vAlign w:val="center"/>
            <w:hideMark/>
          </w:tcPr>
          <w:p w14:paraId="4DEF3080" w14:textId="77777777" w:rsidR="00E552C8" w:rsidRPr="00E237E8" w:rsidRDefault="00000000" w:rsidP="00974DD3">
            <w:pPr>
              <w:pStyle w:val="TableTextLarge"/>
            </w:pPr>
            <w:sdt>
              <w:sdtPr>
                <w:id w:val="650798732"/>
                <w:placeholder>
                  <w:docPart w:val="AD00E8463D4E42A5A486C017CBD0A11F"/>
                </w:placeholder>
                <w:temporary/>
                <w:showingPlcHdr/>
                <w15:appearance w15:val="hidden"/>
              </w:sdtPr>
              <w:sdtContent>
                <w:r w:rsidR="00863B11" w:rsidRPr="00E237E8">
                  <w:t>$9,000</w:t>
                </w:r>
              </w:sdtContent>
            </w:sdt>
          </w:p>
        </w:tc>
        <w:tc>
          <w:tcPr>
            <w:tcW w:w="0" w:type="auto"/>
            <w:shd w:val="clear" w:color="auto" w:fill="F2F2F2" w:themeFill="background1" w:themeFillShade="F2"/>
            <w:noWrap/>
            <w:vAlign w:val="center"/>
            <w:hideMark/>
          </w:tcPr>
          <w:p w14:paraId="6C2472A4" w14:textId="77777777" w:rsidR="00E552C8" w:rsidRPr="00E237E8" w:rsidRDefault="00000000" w:rsidP="00974DD3">
            <w:pPr>
              <w:pStyle w:val="TableTextLarge"/>
            </w:pPr>
            <w:sdt>
              <w:sdtPr>
                <w:id w:val="240294221"/>
                <w:placeholder>
                  <w:docPart w:val="36D39A48364E4FAE8BD4B032A2DDC889"/>
                </w:placeholder>
                <w:temporary/>
                <w:showingPlcHdr/>
                <w15:appearance w15:val="hidden"/>
              </w:sdtPr>
              <w:sdtContent>
                <w:r w:rsidR="007D36E9" w:rsidRPr="00E237E8">
                  <w:t>$9,000</w:t>
                </w:r>
              </w:sdtContent>
            </w:sdt>
          </w:p>
        </w:tc>
        <w:tc>
          <w:tcPr>
            <w:tcW w:w="0" w:type="auto"/>
            <w:shd w:val="clear" w:color="auto" w:fill="F2F2F2" w:themeFill="background1" w:themeFillShade="F2"/>
            <w:noWrap/>
            <w:vAlign w:val="center"/>
            <w:hideMark/>
          </w:tcPr>
          <w:p w14:paraId="4D4EFD1B" w14:textId="77777777" w:rsidR="00E552C8" w:rsidRPr="00E237E8" w:rsidRDefault="00000000" w:rsidP="00974DD3">
            <w:pPr>
              <w:pStyle w:val="TableTextLarge"/>
            </w:pPr>
            <w:sdt>
              <w:sdtPr>
                <w:id w:val="234668175"/>
                <w:placeholder>
                  <w:docPart w:val="AD30101B3E3E48569CA0A742853CC1E4"/>
                </w:placeholder>
                <w:temporary/>
                <w:showingPlcHdr/>
                <w15:appearance w15:val="hidden"/>
              </w:sdtPr>
              <w:sdtContent>
                <w:r w:rsidR="004B5779" w:rsidRPr="00E237E8">
                  <w:t>$9,000</w:t>
                </w:r>
              </w:sdtContent>
            </w:sdt>
          </w:p>
        </w:tc>
        <w:tc>
          <w:tcPr>
            <w:tcW w:w="0" w:type="auto"/>
            <w:shd w:val="clear" w:color="auto" w:fill="F2F2F2" w:themeFill="background1" w:themeFillShade="F2"/>
            <w:noWrap/>
            <w:vAlign w:val="center"/>
            <w:hideMark/>
          </w:tcPr>
          <w:p w14:paraId="6A50D4A4" w14:textId="77777777" w:rsidR="00E552C8" w:rsidRPr="00E237E8" w:rsidRDefault="00000000" w:rsidP="00974DD3">
            <w:pPr>
              <w:pStyle w:val="TableTextLarge"/>
            </w:pPr>
            <w:sdt>
              <w:sdtPr>
                <w:id w:val="1022598068"/>
                <w:placeholder>
                  <w:docPart w:val="099556573F7846B2933CF68289F92B2D"/>
                </w:placeholder>
                <w:temporary/>
                <w:showingPlcHdr/>
                <w15:appearance w15:val="hidden"/>
              </w:sdtPr>
              <w:sdtContent>
                <w:r w:rsidR="000B6224" w:rsidRPr="00E237E8">
                  <w:t>$9,000</w:t>
                </w:r>
              </w:sdtContent>
            </w:sdt>
          </w:p>
        </w:tc>
        <w:tc>
          <w:tcPr>
            <w:tcW w:w="0" w:type="auto"/>
            <w:shd w:val="clear" w:color="auto" w:fill="F2F2F2" w:themeFill="background1" w:themeFillShade="F2"/>
            <w:noWrap/>
            <w:vAlign w:val="center"/>
            <w:hideMark/>
          </w:tcPr>
          <w:p w14:paraId="39FA7DA2" w14:textId="77777777" w:rsidR="00E552C8" w:rsidRPr="00E237E8" w:rsidRDefault="00000000" w:rsidP="00974DD3">
            <w:pPr>
              <w:pStyle w:val="TableTextLarge"/>
            </w:pPr>
            <w:sdt>
              <w:sdtPr>
                <w:id w:val="193042440"/>
                <w:placeholder>
                  <w:docPart w:val="EAC4B19DE445459D9D7BC8419C852D66"/>
                </w:placeholder>
                <w:temporary/>
                <w:showingPlcHdr/>
                <w15:appearance w15:val="hidden"/>
              </w:sdtPr>
              <w:sdtContent>
                <w:r w:rsidR="00EB35A3" w:rsidRPr="00E237E8">
                  <w:t>$76,500</w:t>
                </w:r>
              </w:sdtContent>
            </w:sdt>
          </w:p>
        </w:tc>
      </w:tr>
      <w:tr w:rsidR="00E237E8" w:rsidRPr="00E237E8" w14:paraId="1E5FF2C1" w14:textId="77777777" w:rsidTr="000811A0">
        <w:trPr>
          <w:trHeight w:val="244"/>
        </w:trPr>
        <w:tc>
          <w:tcPr>
            <w:tcW w:w="2207" w:type="dxa"/>
            <w:shd w:val="clear" w:color="auto" w:fill="auto"/>
            <w:vAlign w:val="center"/>
            <w:hideMark/>
          </w:tcPr>
          <w:p w14:paraId="2DDE0511" w14:textId="77777777" w:rsidR="00E552C8" w:rsidRPr="00E237E8" w:rsidRDefault="00000000" w:rsidP="00974DD3">
            <w:pPr>
              <w:pStyle w:val="TableTextLarge"/>
            </w:pPr>
            <w:sdt>
              <w:sdtPr>
                <w:id w:val="-1457332302"/>
                <w:placeholder>
                  <w:docPart w:val="7FFA26AE72734E5CB27B91F6A10DA9F3"/>
                </w:placeholder>
                <w:temporary/>
                <w:showingPlcHdr/>
                <w15:appearance w15:val="hidden"/>
              </w:sdtPr>
              <w:sdtContent>
                <w:r w:rsidR="004020D0" w:rsidRPr="00E237E8">
                  <w:t>Marketing/Advertising</w:t>
                </w:r>
              </w:sdtContent>
            </w:sdt>
          </w:p>
        </w:tc>
        <w:tc>
          <w:tcPr>
            <w:tcW w:w="1005" w:type="dxa"/>
            <w:shd w:val="clear" w:color="auto" w:fill="auto"/>
            <w:noWrap/>
            <w:vAlign w:val="center"/>
            <w:hideMark/>
          </w:tcPr>
          <w:p w14:paraId="39751BBE" w14:textId="77777777" w:rsidR="00E552C8" w:rsidRPr="00E237E8" w:rsidRDefault="00000000" w:rsidP="00974DD3">
            <w:pPr>
              <w:pStyle w:val="TableTextLarge"/>
            </w:pPr>
            <w:sdt>
              <w:sdtPr>
                <w:id w:val="-1311789770"/>
                <w:placeholder>
                  <w:docPart w:val="7BDF63642B6C4721BC1CB6C8DBFBDB60"/>
                </w:placeholder>
                <w:temporary/>
                <w:showingPlcHdr/>
                <w15:appearance w15:val="hidden"/>
              </w:sdtPr>
              <w:sdtContent>
                <w:r w:rsidR="00234FE7" w:rsidRPr="00E237E8">
                  <w:t>$400</w:t>
                </w:r>
              </w:sdtContent>
            </w:sdt>
          </w:p>
        </w:tc>
        <w:tc>
          <w:tcPr>
            <w:tcW w:w="0" w:type="auto"/>
            <w:shd w:val="clear" w:color="auto" w:fill="auto"/>
            <w:noWrap/>
            <w:vAlign w:val="center"/>
            <w:hideMark/>
          </w:tcPr>
          <w:p w14:paraId="5CB61533" w14:textId="77777777" w:rsidR="00E552C8" w:rsidRPr="00E237E8" w:rsidRDefault="00000000" w:rsidP="00974DD3">
            <w:pPr>
              <w:pStyle w:val="TableTextLarge"/>
            </w:pPr>
            <w:sdt>
              <w:sdtPr>
                <w:id w:val="537407463"/>
                <w:placeholder>
                  <w:docPart w:val="E5EA438DAF4A468185057DD5197627DE"/>
                </w:placeholder>
                <w:temporary/>
                <w:showingPlcHdr/>
                <w15:appearance w15:val="hidden"/>
              </w:sdtPr>
              <w:sdtContent>
                <w:r w:rsidR="00234FE7" w:rsidRPr="00E237E8">
                  <w:t>$450</w:t>
                </w:r>
              </w:sdtContent>
            </w:sdt>
          </w:p>
        </w:tc>
        <w:tc>
          <w:tcPr>
            <w:tcW w:w="0" w:type="auto"/>
            <w:shd w:val="clear" w:color="auto" w:fill="auto"/>
            <w:noWrap/>
            <w:vAlign w:val="center"/>
            <w:hideMark/>
          </w:tcPr>
          <w:p w14:paraId="505822D0" w14:textId="77777777" w:rsidR="00E552C8" w:rsidRPr="00E237E8" w:rsidRDefault="00000000" w:rsidP="00974DD3">
            <w:pPr>
              <w:pStyle w:val="TableTextLarge"/>
            </w:pPr>
            <w:sdt>
              <w:sdtPr>
                <w:id w:val="709699457"/>
                <w:placeholder>
                  <w:docPart w:val="4BBD287B66AA48B6B601DE195E5A2A3A"/>
                </w:placeholder>
                <w:temporary/>
                <w:showingPlcHdr/>
                <w15:appearance w15:val="hidden"/>
              </w:sdtPr>
              <w:sdtContent>
                <w:r w:rsidR="006A359E" w:rsidRPr="00E237E8">
                  <w:t>$450</w:t>
                </w:r>
              </w:sdtContent>
            </w:sdt>
          </w:p>
        </w:tc>
        <w:tc>
          <w:tcPr>
            <w:tcW w:w="0" w:type="auto"/>
            <w:shd w:val="clear" w:color="auto" w:fill="auto"/>
            <w:noWrap/>
            <w:vAlign w:val="center"/>
            <w:hideMark/>
          </w:tcPr>
          <w:p w14:paraId="603C64DF" w14:textId="77777777" w:rsidR="00E552C8" w:rsidRPr="00E237E8" w:rsidRDefault="00000000" w:rsidP="00974DD3">
            <w:pPr>
              <w:pStyle w:val="TableTextLarge"/>
            </w:pPr>
            <w:sdt>
              <w:sdtPr>
                <w:id w:val="-1811082135"/>
                <w:placeholder>
                  <w:docPart w:val="74B26C1AC1CF495485EFB8D4629B3C2A"/>
                </w:placeholder>
                <w:temporary/>
                <w:showingPlcHdr/>
                <w15:appearance w15:val="hidden"/>
              </w:sdtPr>
              <w:sdtContent>
                <w:r w:rsidR="000B1B5F" w:rsidRPr="00E237E8">
                  <w:t>$450</w:t>
                </w:r>
              </w:sdtContent>
            </w:sdt>
          </w:p>
        </w:tc>
        <w:tc>
          <w:tcPr>
            <w:tcW w:w="0" w:type="auto"/>
            <w:shd w:val="clear" w:color="auto" w:fill="auto"/>
            <w:noWrap/>
            <w:vAlign w:val="center"/>
            <w:hideMark/>
          </w:tcPr>
          <w:p w14:paraId="07F69AA7" w14:textId="77777777" w:rsidR="00E552C8" w:rsidRPr="00E237E8" w:rsidRDefault="00000000" w:rsidP="00974DD3">
            <w:pPr>
              <w:pStyle w:val="TableTextLarge"/>
            </w:pPr>
            <w:sdt>
              <w:sdtPr>
                <w:id w:val="90357239"/>
                <w:placeholder>
                  <w:docPart w:val="13C13184A1A5425E8B83DB79EF8ADF39"/>
                </w:placeholder>
                <w:temporary/>
                <w:showingPlcHdr/>
                <w15:appearance w15:val="hidden"/>
              </w:sdtPr>
              <w:sdtContent>
                <w:r w:rsidR="00E15D61" w:rsidRPr="00E237E8">
                  <w:t>$900</w:t>
                </w:r>
              </w:sdtContent>
            </w:sdt>
          </w:p>
        </w:tc>
        <w:tc>
          <w:tcPr>
            <w:tcW w:w="0" w:type="auto"/>
            <w:gridSpan w:val="2"/>
            <w:shd w:val="clear" w:color="auto" w:fill="auto"/>
            <w:noWrap/>
            <w:vAlign w:val="center"/>
            <w:hideMark/>
          </w:tcPr>
          <w:p w14:paraId="1A97B1C4" w14:textId="77777777" w:rsidR="00E552C8" w:rsidRPr="00E237E8" w:rsidRDefault="00000000" w:rsidP="00974DD3">
            <w:pPr>
              <w:pStyle w:val="TableTextLarge"/>
            </w:pPr>
            <w:sdt>
              <w:sdtPr>
                <w:id w:val="1289542312"/>
                <w:placeholder>
                  <w:docPart w:val="408B0D7DAFC54400A5E3056CC98BAB04"/>
                </w:placeholder>
                <w:temporary/>
                <w:showingPlcHdr/>
                <w15:appearance w15:val="hidden"/>
              </w:sdtPr>
              <w:sdtContent>
                <w:r w:rsidR="00100314" w:rsidRPr="00E237E8">
                  <w:t>$900</w:t>
                </w:r>
              </w:sdtContent>
            </w:sdt>
          </w:p>
        </w:tc>
        <w:tc>
          <w:tcPr>
            <w:tcW w:w="0" w:type="auto"/>
            <w:shd w:val="clear" w:color="auto" w:fill="auto"/>
            <w:noWrap/>
            <w:vAlign w:val="center"/>
            <w:hideMark/>
          </w:tcPr>
          <w:p w14:paraId="488B6F6A" w14:textId="77777777" w:rsidR="00E552C8" w:rsidRPr="00E237E8" w:rsidRDefault="00000000" w:rsidP="00974DD3">
            <w:pPr>
              <w:pStyle w:val="TableTextLarge"/>
            </w:pPr>
            <w:sdt>
              <w:sdtPr>
                <w:id w:val="130990222"/>
                <w:placeholder>
                  <w:docPart w:val="5454D63E8B2247B391C2750302D0FC4B"/>
                </w:placeholder>
                <w:temporary/>
                <w:showingPlcHdr/>
                <w15:appearance w15:val="hidden"/>
              </w:sdtPr>
              <w:sdtContent>
                <w:r w:rsidR="004E67B3" w:rsidRPr="00E237E8">
                  <w:t>$900</w:t>
                </w:r>
              </w:sdtContent>
            </w:sdt>
          </w:p>
        </w:tc>
        <w:tc>
          <w:tcPr>
            <w:tcW w:w="0" w:type="auto"/>
            <w:shd w:val="clear" w:color="auto" w:fill="auto"/>
            <w:noWrap/>
            <w:vAlign w:val="center"/>
            <w:hideMark/>
          </w:tcPr>
          <w:p w14:paraId="283E0CBA" w14:textId="77777777" w:rsidR="00E552C8" w:rsidRPr="00E237E8" w:rsidRDefault="00000000" w:rsidP="00974DD3">
            <w:pPr>
              <w:pStyle w:val="TableTextLarge"/>
            </w:pPr>
            <w:sdt>
              <w:sdtPr>
                <w:id w:val="-1423869118"/>
                <w:placeholder>
                  <w:docPart w:val="811CB2B625FA4492BEA19167C09A6503"/>
                </w:placeholder>
                <w:temporary/>
                <w:showingPlcHdr/>
                <w15:appearance w15:val="hidden"/>
              </w:sdtPr>
              <w:sdtContent>
                <w:r w:rsidR="0065229E" w:rsidRPr="00E237E8">
                  <w:t>$900</w:t>
                </w:r>
              </w:sdtContent>
            </w:sdt>
          </w:p>
        </w:tc>
        <w:tc>
          <w:tcPr>
            <w:tcW w:w="0" w:type="auto"/>
            <w:shd w:val="clear" w:color="auto" w:fill="auto"/>
            <w:noWrap/>
            <w:vAlign w:val="center"/>
            <w:hideMark/>
          </w:tcPr>
          <w:p w14:paraId="6F7AFF87" w14:textId="77777777" w:rsidR="00E552C8" w:rsidRPr="00E237E8" w:rsidRDefault="00000000" w:rsidP="00974DD3">
            <w:pPr>
              <w:pStyle w:val="TableTextLarge"/>
            </w:pPr>
            <w:sdt>
              <w:sdtPr>
                <w:id w:val="389940514"/>
                <w:placeholder>
                  <w:docPart w:val="76EBC8FAB89240F0BB3D65AE8C2F4125"/>
                </w:placeholder>
                <w:temporary/>
                <w:showingPlcHdr/>
                <w15:appearance w15:val="hidden"/>
              </w:sdtPr>
              <w:sdtContent>
                <w:r w:rsidR="00863B11" w:rsidRPr="00E237E8">
                  <w:t>$900</w:t>
                </w:r>
              </w:sdtContent>
            </w:sdt>
          </w:p>
        </w:tc>
        <w:tc>
          <w:tcPr>
            <w:tcW w:w="0" w:type="auto"/>
            <w:shd w:val="clear" w:color="auto" w:fill="auto"/>
            <w:noWrap/>
            <w:vAlign w:val="center"/>
            <w:hideMark/>
          </w:tcPr>
          <w:p w14:paraId="5CA9D494" w14:textId="77777777" w:rsidR="00E552C8" w:rsidRPr="00E237E8" w:rsidRDefault="00000000" w:rsidP="00974DD3">
            <w:pPr>
              <w:pStyle w:val="TableTextLarge"/>
            </w:pPr>
            <w:sdt>
              <w:sdtPr>
                <w:id w:val="39871103"/>
                <w:placeholder>
                  <w:docPart w:val="A249E9BB48844241B102F99A59A6A10B"/>
                </w:placeholder>
                <w:temporary/>
                <w:showingPlcHdr/>
                <w15:appearance w15:val="hidden"/>
              </w:sdtPr>
              <w:sdtContent>
                <w:r w:rsidR="007D36E9" w:rsidRPr="00E237E8">
                  <w:t>$900</w:t>
                </w:r>
              </w:sdtContent>
            </w:sdt>
          </w:p>
        </w:tc>
        <w:tc>
          <w:tcPr>
            <w:tcW w:w="0" w:type="auto"/>
            <w:shd w:val="clear" w:color="auto" w:fill="auto"/>
            <w:noWrap/>
            <w:vAlign w:val="center"/>
            <w:hideMark/>
          </w:tcPr>
          <w:p w14:paraId="7A4D1963" w14:textId="77777777" w:rsidR="00E552C8" w:rsidRPr="00E237E8" w:rsidRDefault="00000000" w:rsidP="00974DD3">
            <w:pPr>
              <w:pStyle w:val="TableTextLarge"/>
            </w:pPr>
            <w:sdt>
              <w:sdtPr>
                <w:id w:val="-1267377258"/>
                <w:placeholder>
                  <w:docPart w:val="592EE807B9674514B7C15E0D7F0BDBF3"/>
                </w:placeholder>
                <w:temporary/>
                <w:showingPlcHdr/>
                <w15:appearance w15:val="hidden"/>
              </w:sdtPr>
              <w:sdtContent>
                <w:r w:rsidR="004B5779" w:rsidRPr="00E237E8">
                  <w:t>$1,200</w:t>
                </w:r>
              </w:sdtContent>
            </w:sdt>
          </w:p>
        </w:tc>
        <w:tc>
          <w:tcPr>
            <w:tcW w:w="0" w:type="auto"/>
            <w:shd w:val="clear" w:color="auto" w:fill="auto"/>
            <w:noWrap/>
            <w:vAlign w:val="center"/>
            <w:hideMark/>
          </w:tcPr>
          <w:p w14:paraId="7AD3F32E" w14:textId="77777777" w:rsidR="00E552C8" w:rsidRPr="00E237E8" w:rsidRDefault="00000000" w:rsidP="00974DD3">
            <w:pPr>
              <w:pStyle w:val="TableTextLarge"/>
            </w:pPr>
            <w:sdt>
              <w:sdtPr>
                <w:id w:val="689651602"/>
                <w:placeholder>
                  <w:docPart w:val="78F5F527DB82409E8A2F1C7C0F0A733C"/>
                </w:placeholder>
                <w:temporary/>
                <w:showingPlcHdr/>
                <w15:appearance w15:val="hidden"/>
              </w:sdtPr>
              <w:sdtContent>
                <w:r w:rsidR="000B6224" w:rsidRPr="00E237E8">
                  <w:t>$1,200</w:t>
                </w:r>
              </w:sdtContent>
            </w:sdt>
          </w:p>
        </w:tc>
        <w:tc>
          <w:tcPr>
            <w:tcW w:w="0" w:type="auto"/>
            <w:shd w:val="clear" w:color="auto" w:fill="auto"/>
            <w:noWrap/>
            <w:vAlign w:val="center"/>
            <w:hideMark/>
          </w:tcPr>
          <w:p w14:paraId="3025349B" w14:textId="77777777" w:rsidR="00E552C8" w:rsidRPr="00E237E8" w:rsidRDefault="00000000" w:rsidP="00974DD3">
            <w:pPr>
              <w:pStyle w:val="TableTextLarge"/>
            </w:pPr>
            <w:sdt>
              <w:sdtPr>
                <w:id w:val="225955380"/>
                <w:placeholder>
                  <w:docPart w:val="6939542D87CF42F3A7D83B7E4C4AB382"/>
                </w:placeholder>
                <w:temporary/>
                <w:showingPlcHdr/>
                <w15:appearance w15:val="hidden"/>
              </w:sdtPr>
              <w:sdtContent>
                <w:r w:rsidR="00EB35A3" w:rsidRPr="00E237E8">
                  <w:t>$9,550</w:t>
                </w:r>
              </w:sdtContent>
            </w:sdt>
          </w:p>
        </w:tc>
      </w:tr>
      <w:tr w:rsidR="00E237E8" w:rsidRPr="00E237E8" w14:paraId="6033935E" w14:textId="77777777" w:rsidTr="000811A0">
        <w:trPr>
          <w:trHeight w:val="244"/>
        </w:trPr>
        <w:tc>
          <w:tcPr>
            <w:tcW w:w="2207" w:type="dxa"/>
            <w:shd w:val="clear" w:color="auto" w:fill="F2F2F2" w:themeFill="background1" w:themeFillShade="F2"/>
            <w:vAlign w:val="center"/>
            <w:hideMark/>
          </w:tcPr>
          <w:p w14:paraId="61F0A4C9" w14:textId="77777777" w:rsidR="00E552C8" w:rsidRPr="00E237E8" w:rsidRDefault="00000000" w:rsidP="00974DD3">
            <w:pPr>
              <w:pStyle w:val="TableTextLarge"/>
            </w:pPr>
            <w:sdt>
              <w:sdtPr>
                <w:id w:val="1183480060"/>
                <w:placeholder>
                  <w:docPart w:val="4A7693751B854B19B12D7068785E77F9"/>
                </w:placeholder>
                <w:temporary/>
                <w:showingPlcHdr/>
                <w15:appearance w15:val="hidden"/>
              </w:sdtPr>
              <w:sdtContent>
                <w:r w:rsidR="004020D0" w:rsidRPr="00E237E8">
                  <w:t>Sales Commissions</w:t>
                </w:r>
              </w:sdtContent>
            </w:sdt>
          </w:p>
        </w:tc>
        <w:tc>
          <w:tcPr>
            <w:tcW w:w="1005" w:type="dxa"/>
            <w:shd w:val="clear" w:color="auto" w:fill="F2F2F2" w:themeFill="background1" w:themeFillShade="F2"/>
            <w:noWrap/>
            <w:vAlign w:val="center"/>
            <w:hideMark/>
          </w:tcPr>
          <w:p w14:paraId="67EEA894" w14:textId="77777777" w:rsidR="00E552C8" w:rsidRPr="00E237E8" w:rsidRDefault="00000000" w:rsidP="00974DD3">
            <w:pPr>
              <w:pStyle w:val="TableTextLarge"/>
            </w:pPr>
            <w:sdt>
              <w:sdtPr>
                <w:id w:val="-1494103467"/>
                <w:placeholder>
                  <w:docPart w:val="75D9A507D6F54454AB3CCF71AB13208A"/>
                </w:placeholder>
                <w:temporary/>
                <w:showingPlcHdr/>
                <w15:appearance w15:val="hidden"/>
              </w:sdtPr>
              <w:sdtContent>
                <w:r w:rsidR="00234FE7" w:rsidRPr="00E237E8">
                  <w:t>$250</w:t>
                </w:r>
              </w:sdtContent>
            </w:sdt>
          </w:p>
        </w:tc>
        <w:tc>
          <w:tcPr>
            <w:tcW w:w="0" w:type="auto"/>
            <w:shd w:val="clear" w:color="auto" w:fill="F2F2F2" w:themeFill="background1" w:themeFillShade="F2"/>
            <w:noWrap/>
            <w:vAlign w:val="center"/>
            <w:hideMark/>
          </w:tcPr>
          <w:p w14:paraId="49C635BE" w14:textId="77777777" w:rsidR="00E552C8" w:rsidRPr="00E237E8" w:rsidRDefault="00000000" w:rsidP="00974DD3">
            <w:pPr>
              <w:pStyle w:val="TableTextLarge"/>
            </w:pPr>
            <w:sdt>
              <w:sdtPr>
                <w:id w:val="279541572"/>
                <w:placeholder>
                  <w:docPart w:val="6A86C21E05D443F48C08EC8EED992B8C"/>
                </w:placeholder>
                <w:temporary/>
                <w:showingPlcHdr/>
                <w15:appearance w15:val="hidden"/>
              </w:sdtPr>
              <w:sdtContent>
                <w:r w:rsidR="00234FE7" w:rsidRPr="00E237E8">
                  <w:t>$650</w:t>
                </w:r>
              </w:sdtContent>
            </w:sdt>
          </w:p>
        </w:tc>
        <w:tc>
          <w:tcPr>
            <w:tcW w:w="0" w:type="auto"/>
            <w:shd w:val="clear" w:color="auto" w:fill="F2F2F2" w:themeFill="background1" w:themeFillShade="F2"/>
            <w:noWrap/>
            <w:vAlign w:val="center"/>
            <w:hideMark/>
          </w:tcPr>
          <w:p w14:paraId="54089D27" w14:textId="77777777" w:rsidR="00E552C8" w:rsidRPr="00E237E8" w:rsidRDefault="00000000" w:rsidP="00974DD3">
            <w:pPr>
              <w:pStyle w:val="TableTextLarge"/>
            </w:pPr>
            <w:sdt>
              <w:sdtPr>
                <w:id w:val="1424695401"/>
                <w:placeholder>
                  <w:docPart w:val="E6009B071A704D2DB9C78658082C8524"/>
                </w:placeholder>
                <w:temporary/>
                <w:showingPlcHdr/>
                <w15:appearance w15:val="hidden"/>
              </w:sdtPr>
              <w:sdtContent>
                <w:r w:rsidR="006A359E" w:rsidRPr="00E237E8">
                  <w:t>$800</w:t>
                </w:r>
              </w:sdtContent>
            </w:sdt>
          </w:p>
        </w:tc>
        <w:tc>
          <w:tcPr>
            <w:tcW w:w="0" w:type="auto"/>
            <w:shd w:val="clear" w:color="auto" w:fill="F2F2F2" w:themeFill="background1" w:themeFillShade="F2"/>
            <w:noWrap/>
            <w:vAlign w:val="center"/>
            <w:hideMark/>
          </w:tcPr>
          <w:p w14:paraId="6981C6EB" w14:textId="77777777" w:rsidR="00E552C8" w:rsidRPr="00E237E8" w:rsidRDefault="00000000" w:rsidP="00974DD3">
            <w:pPr>
              <w:pStyle w:val="TableTextLarge"/>
            </w:pPr>
            <w:sdt>
              <w:sdtPr>
                <w:id w:val="-1866050993"/>
                <w:placeholder>
                  <w:docPart w:val="3DBEF8BFBB824C52BF8FD9E746715F46"/>
                </w:placeholder>
                <w:temporary/>
                <w:showingPlcHdr/>
                <w15:appearance w15:val="hidden"/>
              </w:sdtPr>
              <w:sdtContent>
                <w:r w:rsidR="000B1B5F" w:rsidRPr="00E237E8">
                  <w:t>$350</w:t>
                </w:r>
              </w:sdtContent>
            </w:sdt>
          </w:p>
        </w:tc>
        <w:tc>
          <w:tcPr>
            <w:tcW w:w="0" w:type="auto"/>
            <w:shd w:val="clear" w:color="auto" w:fill="F2F2F2" w:themeFill="background1" w:themeFillShade="F2"/>
            <w:noWrap/>
            <w:vAlign w:val="center"/>
            <w:hideMark/>
          </w:tcPr>
          <w:p w14:paraId="32B918D6" w14:textId="77777777" w:rsidR="00E552C8" w:rsidRPr="00E237E8" w:rsidRDefault="00000000" w:rsidP="00974DD3">
            <w:pPr>
              <w:pStyle w:val="TableTextLarge"/>
            </w:pPr>
            <w:sdt>
              <w:sdtPr>
                <w:id w:val="-1823726659"/>
                <w:placeholder>
                  <w:docPart w:val="938FAAA56DA240F79892F88AF28C28A9"/>
                </w:placeholder>
                <w:temporary/>
                <w:showingPlcHdr/>
                <w15:appearance w15:val="hidden"/>
              </w:sdtPr>
              <w:sdtContent>
                <w:r w:rsidR="00E15D61" w:rsidRPr="00E237E8">
                  <w:t>$725</w:t>
                </w:r>
              </w:sdtContent>
            </w:sdt>
          </w:p>
        </w:tc>
        <w:tc>
          <w:tcPr>
            <w:tcW w:w="0" w:type="auto"/>
            <w:gridSpan w:val="2"/>
            <w:shd w:val="clear" w:color="auto" w:fill="F2F2F2" w:themeFill="background1" w:themeFillShade="F2"/>
            <w:noWrap/>
            <w:vAlign w:val="center"/>
            <w:hideMark/>
          </w:tcPr>
          <w:p w14:paraId="01FAA010" w14:textId="77777777" w:rsidR="00E552C8" w:rsidRPr="00E237E8" w:rsidRDefault="00000000" w:rsidP="00974DD3">
            <w:pPr>
              <w:pStyle w:val="TableTextLarge"/>
            </w:pPr>
            <w:sdt>
              <w:sdtPr>
                <w:id w:val="-1442604179"/>
                <w:placeholder>
                  <w:docPart w:val="063F048DFCB94C4C9B9FFD6AE047315B"/>
                </w:placeholder>
                <w:temporary/>
                <w:showingPlcHdr/>
                <w15:appearance w15:val="hidden"/>
              </w:sdtPr>
              <w:sdtContent>
                <w:r w:rsidR="00100314" w:rsidRPr="00E237E8">
                  <w:t>$820</w:t>
                </w:r>
              </w:sdtContent>
            </w:sdt>
          </w:p>
        </w:tc>
        <w:tc>
          <w:tcPr>
            <w:tcW w:w="0" w:type="auto"/>
            <w:shd w:val="clear" w:color="auto" w:fill="F2F2F2" w:themeFill="background1" w:themeFillShade="F2"/>
            <w:noWrap/>
            <w:vAlign w:val="center"/>
            <w:hideMark/>
          </w:tcPr>
          <w:p w14:paraId="06DB42E2" w14:textId="77777777" w:rsidR="00E552C8" w:rsidRPr="00E237E8" w:rsidRDefault="00000000" w:rsidP="00974DD3">
            <w:pPr>
              <w:pStyle w:val="TableTextLarge"/>
            </w:pPr>
            <w:sdt>
              <w:sdtPr>
                <w:id w:val="-110134006"/>
                <w:placeholder>
                  <w:docPart w:val="DC87546DF75E4C3EB5D08C28FF91B7FD"/>
                </w:placeholder>
                <w:temporary/>
                <w:showingPlcHdr/>
                <w15:appearance w15:val="hidden"/>
              </w:sdtPr>
              <w:sdtContent>
                <w:r w:rsidR="004E67B3" w:rsidRPr="00E237E8">
                  <w:t>$1,125</w:t>
                </w:r>
              </w:sdtContent>
            </w:sdt>
          </w:p>
        </w:tc>
        <w:tc>
          <w:tcPr>
            <w:tcW w:w="0" w:type="auto"/>
            <w:shd w:val="clear" w:color="auto" w:fill="F2F2F2" w:themeFill="background1" w:themeFillShade="F2"/>
            <w:noWrap/>
            <w:vAlign w:val="center"/>
            <w:hideMark/>
          </w:tcPr>
          <w:p w14:paraId="24A18D01" w14:textId="77777777" w:rsidR="00E552C8" w:rsidRPr="00E237E8" w:rsidRDefault="00000000" w:rsidP="00974DD3">
            <w:pPr>
              <w:pStyle w:val="TableTextLarge"/>
            </w:pPr>
            <w:sdt>
              <w:sdtPr>
                <w:id w:val="-1667005698"/>
                <w:placeholder>
                  <w:docPart w:val="61DE66172EA34EF893EB99141B4BBD22"/>
                </w:placeholder>
                <w:temporary/>
                <w:showingPlcHdr/>
                <w15:appearance w15:val="hidden"/>
              </w:sdtPr>
              <w:sdtContent>
                <w:r w:rsidR="0065229E" w:rsidRPr="00E237E8">
                  <w:t>$1,156</w:t>
                </w:r>
              </w:sdtContent>
            </w:sdt>
          </w:p>
        </w:tc>
        <w:tc>
          <w:tcPr>
            <w:tcW w:w="0" w:type="auto"/>
            <w:shd w:val="clear" w:color="auto" w:fill="F2F2F2" w:themeFill="background1" w:themeFillShade="F2"/>
            <w:noWrap/>
            <w:vAlign w:val="center"/>
            <w:hideMark/>
          </w:tcPr>
          <w:p w14:paraId="64AB32F9" w14:textId="77777777" w:rsidR="00E552C8" w:rsidRPr="00E237E8" w:rsidRDefault="00000000" w:rsidP="00974DD3">
            <w:pPr>
              <w:pStyle w:val="TableTextLarge"/>
            </w:pPr>
            <w:sdt>
              <w:sdtPr>
                <w:id w:val="-1396901541"/>
                <w:placeholder>
                  <w:docPart w:val="63F0481C28724FEBB31AB1BBC285F6E3"/>
                </w:placeholder>
                <w:temporary/>
                <w:showingPlcHdr/>
                <w15:appearance w15:val="hidden"/>
              </w:sdtPr>
              <w:sdtContent>
                <w:r w:rsidR="00863B11" w:rsidRPr="00E237E8">
                  <w:t>$1,227</w:t>
                </w:r>
              </w:sdtContent>
            </w:sdt>
          </w:p>
        </w:tc>
        <w:tc>
          <w:tcPr>
            <w:tcW w:w="0" w:type="auto"/>
            <w:shd w:val="clear" w:color="auto" w:fill="F2F2F2" w:themeFill="background1" w:themeFillShade="F2"/>
            <w:noWrap/>
            <w:vAlign w:val="center"/>
            <w:hideMark/>
          </w:tcPr>
          <w:p w14:paraId="16CF6053" w14:textId="77777777" w:rsidR="00E552C8" w:rsidRPr="00E237E8" w:rsidRDefault="00000000" w:rsidP="00974DD3">
            <w:pPr>
              <w:pStyle w:val="TableTextLarge"/>
            </w:pPr>
            <w:sdt>
              <w:sdtPr>
                <w:id w:val="-717359317"/>
                <w:placeholder>
                  <w:docPart w:val="2B435715CD724D8F83A32D4687A84ADA"/>
                </w:placeholder>
                <w:temporary/>
                <w:showingPlcHdr/>
                <w15:appearance w15:val="hidden"/>
              </w:sdtPr>
              <w:sdtContent>
                <w:r w:rsidR="007D36E9" w:rsidRPr="00E237E8">
                  <w:t>$1,100</w:t>
                </w:r>
              </w:sdtContent>
            </w:sdt>
          </w:p>
        </w:tc>
        <w:tc>
          <w:tcPr>
            <w:tcW w:w="0" w:type="auto"/>
            <w:shd w:val="clear" w:color="auto" w:fill="F2F2F2" w:themeFill="background1" w:themeFillShade="F2"/>
            <w:noWrap/>
            <w:vAlign w:val="center"/>
            <w:hideMark/>
          </w:tcPr>
          <w:p w14:paraId="2CAF147D" w14:textId="77777777" w:rsidR="00E552C8" w:rsidRPr="00E237E8" w:rsidRDefault="00000000" w:rsidP="00974DD3">
            <w:pPr>
              <w:pStyle w:val="TableTextLarge"/>
            </w:pPr>
            <w:sdt>
              <w:sdtPr>
                <w:id w:val="-2112273570"/>
                <w:placeholder>
                  <w:docPart w:val="D024EBE014E54F52B99352DEF188036D"/>
                </w:placeholder>
                <w:temporary/>
                <w:showingPlcHdr/>
                <w15:appearance w15:val="hidden"/>
              </w:sdtPr>
              <w:sdtContent>
                <w:r w:rsidR="004B5779" w:rsidRPr="00E237E8">
                  <w:t>$1,250</w:t>
                </w:r>
              </w:sdtContent>
            </w:sdt>
          </w:p>
        </w:tc>
        <w:tc>
          <w:tcPr>
            <w:tcW w:w="0" w:type="auto"/>
            <w:shd w:val="clear" w:color="auto" w:fill="F2F2F2" w:themeFill="background1" w:themeFillShade="F2"/>
            <w:noWrap/>
            <w:vAlign w:val="center"/>
            <w:hideMark/>
          </w:tcPr>
          <w:p w14:paraId="53B1CC10" w14:textId="77777777" w:rsidR="00E552C8" w:rsidRPr="00E237E8" w:rsidRDefault="00000000" w:rsidP="00974DD3">
            <w:pPr>
              <w:pStyle w:val="TableTextLarge"/>
            </w:pPr>
            <w:sdt>
              <w:sdtPr>
                <w:id w:val="969319198"/>
                <w:placeholder>
                  <w:docPart w:val="1C3DB387B950445D91158EED547488CE"/>
                </w:placeholder>
                <w:temporary/>
                <w:showingPlcHdr/>
                <w15:appearance w15:val="hidden"/>
              </w:sdtPr>
              <w:sdtContent>
                <w:r w:rsidR="000B6224" w:rsidRPr="00E237E8">
                  <w:t>$1,367</w:t>
                </w:r>
              </w:sdtContent>
            </w:sdt>
          </w:p>
        </w:tc>
        <w:tc>
          <w:tcPr>
            <w:tcW w:w="0" w:type="auto"/>
            <w:shd w:val="clear" w:color="auto" w:fill="F2F2F2" w:themeFill="background1" w:themeFillShade="F2"/>
            <w:noWrap/>
            <w:vAlign w:val="center"/>
            <w:hideMark/>
          </w:tcPr>
          <w:p w14:paraId="66EE54AE" w14:textId="77777777" w:rsidR="00E552C8" w:rsidRPr="00E237E8" w:rsidRDefault="00000000" w:rsidP="00974DD3">
            <w:pPr>
              <w:pStyle w:val="TableTextLarge"/>
            </w:pPr>
            <w:sdt>
              <w:sdtPr>
                <w:id w:val="1073630750"/>
                <w:placeholder>
                  <w:docPart w:val="B3C998245BCC495F9968CAE35A1B2554"/>
                </w:placeholder>
                <w:temporary/>
                <w:showingPlcHdr/>
                <w15:appearance w15:val="hidden"/>
              </w:sdtPr>
              <w:sdtContent>
                <w:r w:rsidR="00EB35A3" w:rsidRPr="00E237E8">
                  <w:t>$10,821</w:t>
                </w:r>
              </w:sdtContent>
            </w:sdt>
          </w:p>
        </w:tc>
      </w:tr>
      <w:tr w:rsidR="00E237E8" w:rsidRPr="00E237E8" w14:paraId="5D90B259" w14:textId="77777777" w:rsidTr="000811A0">
        <w:trPr>
          <w:trHeight w:val="244"/>
        </w:trPr>
        <w:tc>
          <w:tcPr>
            <w:tcW w:w="2207" w:type="dxa"/>
            <w:shd w:val="clear" w:color="auto" w:fill="auto"/>
            <w:vAlign w:val="center"/>
            <w:hideMark/>
          </w:tcPr>
          <w:p w14:paraId="35A9562A" w14:textId="77777777" w:rsidR="00E552C8" w:rsidRPr="00E237E8" w:rsidRDefault="00000000" w:rsidP="00974DD3">
            <w:pPr>
              <w:pStyle w:val="TableTextLarge"/>
            </w:pPr>
            <w:sdt>
              <w:sdtPr>
                <w:id w:val="-372766940"/>
                <w:placeholder>
                  <w:docPart w:val="B67C556E4B6B4258A5E9E31F3821D196"/>
                </w:placeholder>
                <w:temporary/>
                <w:showingPlcHdr/>
                <w15:appearance w15:val="hidden"/>
              </w:sdtPr>
              <w:sdtContent>
                <w:r w:rsidR="004020D0" w:rsidRPr="00E237E8">
                  <w:t>Rent</w:t>
                </w:r>
              </w:sdtContent>
            </w:sdt>
          </w:p>
        </w:tc>
        <w:tc>
          <w:tcPr>
            <w:tcW w:w="1005" w:type="dxa"/>
            <w:shd w:val="clear" w:color="auto" w:fill="auto"/>
            <w:noWrap/>
            <w:vAlign w:val="center"/>
            <w:hideMark/>
          </w:tcPr>
          <w:p w14:paraId="3C5B5B01" w14:textId="77777777" w:rsidR="00E552C8" w:rsidRPr="00E237E8" w:rsidRDefault="00000000" w:rsidP="00974DD3">
            <w:pPr>
              <w:pStyle w:val="TableTextLarge"/>
            </w:pPr>
            <w:sdt>
              <w:sdtPr>
                <w:id w:val="-1144347578"/>
                <w:placeholder>
                  <w:docPart w:val="E5DC8B0DD0564C5F802DCEF44E24198A"/>
                </w:placeholder>
                <w:temporary/>
                <w:showingPlcHdr/>
                <w15:appearance w15:val="hidden"/>
              </w:sdtPr>
              <w:sdtContent>
                <w:r w:rsidR="00234FE7" w:rsidRPr="00E237E8">
                  <w:t>$1,250</w:t>
                </w:r>
              </w:sdtContent>
            </w:sdt>
          </w:p>
        </w:tc>
        <w:tc>
          <w:tcPr>
            <w:tcW w:w="0" w:type="auto"/>
            <w:shd w:val="clear" w:color="auto" w:fill="auto"/>
            <w:noWrap/>
            <w:vAlign w:val="center"/>
            <w:hideMark/>
          </w:tcPr>
          <w:p w14:paraId="17BF15B9" w14:textId="77777777" w:rsidR="00E552C8" w:rsidRPr="00E237E8" w:rsidRDefault="00000000" w:rsidP="00974DD3">
            <w:pPr>
              <w:pStyle w:val="TableTextLarge"/>
            </w:pPr>
            <w:sdt>
              <w:sdtPr>
                <w:id w:val="585584046"/>
                <w:placeholder>
                  <w:docPart w:val="BC389F471CAC4F32891EEAC36851DCD9"/>
                </w:placeholder>
                <w:temporary/>
                <w:showingPlcHdr/>
                <w15:appearance w15:val="hidden"/>
              </w:sdtPr>
              <w:sdtContent>
                <w:r w:rsidR="00234FE7" w:rsidRPr="00E237E8">
                  <w:t>$1,250</w:t>
                </w:r>
              </w:sdtContent>
            </w:sdt>
          </w:p>
        </w:tc>
        <w:tc>
          <w:tcPr>
            <w:tcW w:w="0" w:type="auto"/>
            <w:shd w:val="clear" w:color="auto" w:fill="auto"/>
            <w:noWrap/>
            <w:vAlign w:val="center"/>
            <w:hideMark/>
          </w:tcPr>
          <w:p w14:paraId="18B12450" w14:textId="77777777" w:rsidR="00E552C8" w:rsidRPr="00E237E8" w:rsidRDefault="00000000" w:rsidP="00974DD3">
            <w:pPr>
              <w:pStyle w:val="TableTextLarge"/>
            </w:pPr>
            <w:sdt>
              <w:sdtPr>
                <w:id w:val="-2094530267"/>
                <w:placeholder>
                  <w:docPart w:val="0DCC95B28B02482390D74171B6F0D372"/>
                </w:placeholder>
                <w:temporary/>
                <w:showingPlcHdr/>
                <w15:appearance w15:val="hidden"/>
              </w:sdtPr>
              <w:sdtContent>
                <w:r w:rsidR="006A359E" w:rsidRPr="00E237E8">
                  <w:t>$1,250</w:t>
                </w:r>
              </w:sdtContent>
            </w:sdt>
          </w:p>
        </w:tc>
        <w:tc>
          <w:tcPr>
            <w:tcW w:w="0" w:type="auto"/>
            <w:shd w:val="clear" w:color="auto" w:fill="auto"/>
            <w:noWrap/>
            <w:vAlign w:val="center"/>
            <w:hideMark/>
          </w:tcPr>
          <w:p w14:paraId="5ECADD30" w14:textId="77777777" w:rsidR="00E552C8" w:rsidRPr="00E237E8" w:rsidRDefault="00000000" w:rsidP="00974DD3">
            <w:pPr>
              <w:pStyle w:val="TableTextLarge"/>
            </w:pPr>
            <w:sdt>
              <w:sdtPr>
                <w:id w:val="960531544"/>
                <w:placeholder>
                  <w:docPart w:val="6AFCEAF346DE42D19C53DB9677089FC8"/>
                </w:placeholder>
                <w:temporary/>
                <w:showingPlcHdr/>
                <w15:appearance w15:val="hidden"/>
              </w:sdtPr>
              <w:sdtContent>
                <w:r w:rsidR="000B1B5F" w:rsidRPr="00E237E8">
                  <w:t>$1,250</w:t>
                </w:r>
              </w:sdtContent>
            </w:sdt>
          </w:p>
        </w:tc>
        <w:tc>
          <w:tcPr>
            <w:tcW w:w="0" w:type="auto"/>
            <w:shd w:val="clear" w:color="auto" w:fill="auto"/>
            <w:noWrap/>
            <w:vAlign w:val="center"/>
            <w:hideMark/>
          </w:tcPr>
          <w:p w14:paraId="27946942" w14:textId="77777777" w:rsidR="00E552C8" w:rsidRPr="00E237E8" w:rsidRDefault="00000000" w:rsidP="00974DD3">
            <w:pPr>
              <w:pStyle w:val="TableTextLarge"/>
            </w:pPr>
            <w:sdt>
              <w:sdtPr>
                <w:id w:val="1027838458"/>
                <w:placeholder>
                  <w:docPart w:val="7631975B2F1146E8AADC4BA3BB139D86"/>
                </w:placeholder>
                <w:temporary/>
                <w:showingPlcHdr/>
                <w15:appearance w15:val="hidden"/>
              </w:sdtPr>
              <w:sdtContent>
                <w:r w:rsidR="00E15D61" w:rsidRPr="00E237E8">
                  <w:t>$1,250</w:t>
                </w:r>
              </w:sdtContent>
            </w:sdt>
          </w:p>
        </w:tc>
        <w:tc>
          <w:tcPr>
            <w:tcW w:w="0" w:type="auto"/>
            <w:gridSpan w:val="2"/>
            <w:shd w:val="clear" w:color="auto" w:fill="auto"/>
            <w:noWrap/>
            <w:vAlign w:val="center"/>
            <w:hideMark/>
          </w:tcPr>
          <w:p w14:paraId="0396D542" w14:textId="77777777" w:rsidR="00E552C8" w:rsidRPr="00E237E8" w:rsidRDefault="00000000" w:rsidP="00974DD3">
            <w:pPr>
              <w:pStyle w:val="TableTextLarge"/>
            </w:pPr>
            <w:sdt>
              <w:sdtPr>
                <w:id w:val="-469371506"/>
                <w:placeholder>
                  <w:docPart w:val="4D25F91CBAEA4A8EA3B4F8D15075B879"/>
                </w:placeholder>
                <w:temporary/>
                <w:showingPlcHdr/>
                <w15:appearance w15:val="hidden"/>
              </w:sdtPr>
              <w:sdtContent>
                <w:r w:rsidR="00100314" w:rsidRPr="00E237E8">
                  <w:t>$1,250</w:t>
                </w:r>
              </w:sdtContent>
            </w:sdt>
          </w:p>
        </w:tc>
        <w:tc>
          <w:tcPr>
            <w:tcW w:w="0" w:type="auto"/>
            <w:shd w:val="clear" w:color="auto" w:fill="auto"/>
            <w:noWrap/>
            <w:vAlign w:val="center"/>
            <w:hideMark/>
          </w:tcPr>
          <w:p w14:paraId="4C7FF501" w14:textId="77777777" w:rsidR="00E552C8" w:rsidRPr="00E237E8" w:rsidRDefault="00000000" w:rsidP="00974DD3">
            <w:pPr>
              <w:pStyle w:val="TableTextLarge"/>
            </w:pPr>
            <w:sdt>
              <w:sdtPr>
                <w:id w:val="27301987"/>
                <w:placeholder>
                  <w:docPart w:val="600FB785A588496993684BD7764C4781"/>
                </w:placeholder>
                <w:temporary/>
                <w:showingPlcHdr/>
                <w15:appearance w15:val="hidden"/>
              </w:sdtPr>
              <w:sdtContent>
                <w:r w:rsidR="004E67B3" w:rsidRPr="00E237E8">
                  <w:t>$1,250</w:t>
                </w:r>
              </w:sdtContent>
            </w:sdt>
          </w:p>
        </w:tc>
        <w:tc>
          <w:tcPr>
            <w:tcW w:w="0" w:type="auto"/>
            <w:shd w:val="clear" w:color="auto" w:fill="auto"/>
            <w:noWrap/>
            <w:vAlign w:val="center"/>
            <w:hideMark/>
          </w:tcPr>
          <w:p w14:paraId="63E711C2" w14:textId="77777777" w:rsidR="00E552C8" w:rsidRPr="00E237E8" w:rsidRDefault="00000000" w:rsidP="00974DD3">
            <w:pPr>
              <w:pStyle w:val="TableTextLarge"/>
            </w:pPr>
            <w:sdt>
              <w:sdtPr>
                <w:id w:val="870197433"/>
                <w:placeholder>
                  <w:docPart w:val="181033CB41014ED3B2253E93984FE437"/>
                </w:placeholder>
                <w:temporary/>
                <w:showingPlcHdr/>
                <w15:appearance w15:val="hidden"/>
              </w:sdtPr>
              <w:sdtContent>
                <w:r w:rsidR="0065229E" w:rsidRPr="00E237E8">
                  <w:t>$1,250</w:t>
                </w:r>
              </w:sdtContent>
            </w:sdt>
          </w:p>
        </w:tc>
        <w:tc>
          <w:tcPr>
            <w:tcW w:w="0" w:type="auto"/>
            <w:shd w:val="clear" w:color="auto" w:fill="auto"/>
            <w:noWrap/>
            <w:vAlign w:val="center"/>
            <w:hideMark/>
          </w:tcPr>
          <w:p w14:paraId="32A13CFC" w14:textId="77777777" w:rsidR="00E552C8" w:rsidRPr="00E237E8" w:rsidRDefault="00000000" w:rsidP="00974DD3">
            <w:pPr>
              <w:pStyle w:val="TableTextLarge"/>
            </w:pPr>
            <w:sdt>
              <w:sdtPr>
                <w:id w:val="-599418188"/>
                <w:placeholder>
                  <w:docPart w:val="008877CFDD304FBBA22E1C191BAB3C57"/>
                </w:placeholder>
                <w:temporary/>
                <w:showingPlcHdr/>
                <w15:appearance w15:val="hidden"/>
              </w:sdtPr>
              <w:sdtContent>
                <w:r w:rsidR="00863B11" w:rsidRPr="00E237E8">
                  <w:t>$1,250</w:t>
                </w:r>
              </w:sdtContent>
            </w:sdt>
          </w:p>
        </w:tc>
        <w:tc>
          <w:tcPr>
            <w:tcW w:w="0" w:type="auto"/>
            <w:shd w:val="clear" w:color="auto" w:fill="auto"/>
            <w:noWrap/>
            <w:vAlign w:val="center"/>
            <w:hideMark/>
          </w:tcPr>
          <w:p w14:paraId="6EAD4C89" w14:textId="77777777" w:rsidR="00E552C8" w:rsidRPr="00E237E8" w:rsidRDefault="00000000" w:rsidP="00974DD3">
            <w:pPr>
              <w:pStyle w:val="TableTextLarge"/>
            </w:pPr>
            <w:sdt>
              <w:sdtPr>
                <w:id w:val="-1414773249"/>
                <w:placeholder>
                  <w:docPart w:val="385F19C4330E4CAB808D4CAE9D49EE6A"/>
                </w:placeholder>
                <w:temporary/>
                <w:showingPlcHdr/>
                <w15:appearance w15:val="hidden"/>
              </w:sdtPr>
              <w:sdtContent>
                <w:r w:rsidR="007D36E9" w:rsidRPr="00E237E8">
                  <w:t>$1,250</w:t>
                </w:r>
              </w:sdtContent>
            </w:sdt>
          </w:p>
        </w:tc>
        <w:tc>
          <w:tcPr>
            <w:tcW w:w="0" w:type="auto"/>
            <w:shd w:val="clear" w:color="auto" w:fill="auto"/>
            <w:noWrap/>
            <w:vAlign w:val="center"/>
            <w:hideMark/>
          </w:tcPr>
          <w:p w14:paraId="095E1E6E" w14:textId="77777777" w:rsidR="00E552C8" w:rsidRPr="00E237E8" w:rsidRDefault="00000000" w:rsidP="00974DD3">
            <w:pPr>
              <w:pStyle w:val="TableTextLarge"/>
            </w:pPr>
            <w:sdt>
              <w:sdtPr>
                <w:id w:val="-2067328508"/>
                <w:placeholder>
                  <w:docPart w:val="F7F9C3297DCB4485B303DDA86BE88C0C"/>
                </w:placeholder>
                <w:temporary/>
                <w:showingPlcHdr/>
                <w15:appearance w15:val="hidden"/>
              </w:sdtPr>
              <w:sdtContent>
                <w:r w:rsidR="004B5779" w:rsidRPr="00E237E8">
                  <w:t>$1,250</w:t>
                </w:r>
              </w:sdtContent>
            </w:sdt>
          </w:p>
        </w:tc>
        <w:tc>
          <w:tcPr>
            <w:tcW w:w="0" w:type="auto"/>
            <w:shd w:val="clear" w:color="auto" w:fill="auto"/>
            <w:noWrap/>
            <w:vAlign w:val="center"/>
            <w:hideMark/>
          </w:tcPr>
          <w:p w14:paraId="7AC222C5" w14:textId="77777777" w:rsidR="00E552C8" w:rsidRPr="00E237E8" w:rsidRDefault="00000000" w:rsidP="00974DD3">
            <w:pPr>
              <w:pStyle w:val="TableTextLarge"/>
            </w:pPr>
            <w:sdt>
              <w:sdtPr>
                <w:id w:val="-696622604"/>
                <w:placeholder>
                  <w:docPart w:val="667DC77233E4494588AA0D2EFB172619"/>
                </w:placeholder>
                <w:temporary/>
                <w:showingPlcHdr/>
                <w15:appearance w15:val="hidden"/>
              </w:sdtPr>
              <w:sdtContent>
                <w:r w:rsidR="000B6224" w:rsidRPr="00E237E8">
                  <w:t>$1,250</w:t>
                </w:r>
              </w:sdtContent>
            </w:sdt>
          </w:p>
        </w:tc>
        <w:tc>
          <w:tcPr>
            <w:tcW w:w="0" w:type="auto"/>
            <w:shd w:val="clear" w:color="auto" w:fill="auto"/>
            <w:noWrap/>
            <w:vAlign w:val="center"/>
            <w:hideMark/>
          </w:tcPr>
          <w:p w14:paraId="04BCE458" w14:textId="77777777" w:rsidR="00E552C8" w:rsidRPr="00E237E8" w:rsidRDefault="00000000" w:rsidP="00974DD3">
            <w:pPr>
              <w:pStyle w:val="TableTextLarge"/>
            </w:pPr>
            <w:sdt>
              <w:sdtPr>
                <w:id w:val="-1180738469"/>
                <w:placeholder>
                  <w:docPart w:val="58F7846E3C2840D584949FB90AAB1CC8"/>
                </w:placeholder>
                <w:temporary/>
                <w:showingPlcHdr/>
                <w15:appearance w15:val="hidden"/>
              </w:sdtPr>
              <w:sdtContent>
                <w:r w:rsidR="00EB35A3" w:rsidRPr="00E237E8">
                  <w:t>$15,000</w:t>
                </w:r>
              </w:sdtContent>
            </w:sdt>
          </w:p>
        </w:tc>
      </w:tr>
      <w:tr w:rsidR="00E237E8" w:rsidRPr="00E237E8" w14:paraId="254D585A" w14:textId="77777777" w:rsidTr="000811A0">
        <w:trPr>
          <w:trHeight w:val="244"/>
        </w:trPr>
        <w:tc>
          <w:tcPr>
            <w:tcW w:w="2207" w:type="dxa"/>
            <w:shd w:val="clear" w:color="auto" w:fill="F2F2F2" w:themeFill="background1" w:themeFillShade="F2"/>
            <w:vAlign w:val="center"/>
            <w:hideMark/>
          </w:tcPr>
          <w:p w14:paraId="1316EAE2" w14:textId="77777777" w:rsidR="00E552C8" w:rsidRPr="00E237E8" w:rsidRDefault="00000000" w:rsidP="00974DD3">
            <w:pPr>
              <w:pStyle w:val="TableTextLarge"/>
            </w:pPr>
            <w:sdt>
              <w:sdtPr>
                <w:id w:val="1770966835"/>
                <w:placeholder>
                  <w:docPart w:val="ADFEECD2304E489A8B6119B993EA7935"/>
                </w:placeholder>
                <w:temporary/>
                <w:showingPlcHdr/>
                <w15:appearance w15:val="hidden"/>
              </w:sdtPr>
              <w:sdtContent>
                <w:r w:rsidR="004020D0" w:rsidRPr="00E237E8">
                  <w:t>Utilities</w:t>
                </w:r>
              </w:sdtContent>
            </w:sdt>
          </w:p>
        </w:tc>
        <w:tc>
          <w:tcPr>
            <w:tcW w:w="1005" w:type="dxa"/>
            <w:shd w:val="clear" w:color="auto" w:fill="F2F2F2" w:themeFill="background1" w:themeFillShade="F2"/>
            <w:noWrap/>
            <w:vAlign w:val="center"/>
            <w:hideMark/>
          </w:tcPr>
          <w:p w14:paraId="713D9ED0" w14:textId="77777777" w:rsidR="00E552C8" w:rsidRPr="00E237E8" w:rsidRDefault="00000000" w:rsidP="00974DD3">
            <w:pPr>
              <w:pStyle w:val="TableTextLarge"/>
            </w:pPr>
            <w:sdt>
              <w:sdtPr>
                <w:id w:val="-1602792763"/>
                <w:placeholder>
                  <w:docPart w:val="DD941181837C4D1C915CFF24DE6F9F53"/>
                </w:placeholder>
                <w:temporary/>
                <w:showingPlcHdr/>
                <w15:appearance w15:val="hidden"/>
              </w:sdtPr>
              <w:sdtContent>
                <w:r w:rsidR="00234FE7" w:rsidRPr="00E237E8">
                  <w:t>$250</w:t>
                </w:r>
              </w:sdtContent>
            </w:sdt>
          </w:p>
        </w:tc>
        <w:tc>
          <w:tcPr>
            <w:tcW w:w="0" w:type="auto"/>
            <w:shd w:val="clear" w:color="auto" w:fill="F2F2F2" w:themeFill="background1" w:themeFillShade="F2"/>
            <w:noWrap/>
            <w:vAlign w:val="center"/>
            <w:hideMark/>
          </w:tcPr>
          <w:p w14:paraId="64029309" w14:textId="77777777" w:rsidR="00E552C8" w:rsidRPr="00E237E8" w:rsidRDefault="00000000" w:rsidP="00974DD3">
            <w:pPr>
              <w:pStyle w:val="TableTextLarge"/>
            </w:pPr>
            <w:sdt>
              <w:sdtPr>
                <w:id w:val="-1687901159"/>
                <w:placeholder>
                  <w:docPart w:val="57F9F4AC7394400794413A2997A081F4"/>
                </w:placeholder>
                <w:temporary/>
                <w:showingPlcHdr/>
                <w15:appearance w15:val="hidden"/>
              </w:sdtPr>
              <w:sdtContent>
                <w:r w:rsidR="00234FE7" w:rsidRPr="00E237E8">
                  <w:t>$150</w:t>
                </w:r>
              </w:sdtContent>
            </w:sdt>
          </w:p>
        </w:tc>
        <w:tc>
          <w:tcPr>
            <w:tcW w:w="0" w:type="auto"/>
            <w:shd w:val="clear" w:color="auto" w:fill="F2F2F2" w:themeFill="background1" w:themeFillShade="F2"/>
            <w:noWrap/>
            <w:vAlign w:val="center"/>
            <w:hideMark/>
          </w:tcPr>
          <w:p w14:paraId="51CFBBAD" w14:textId="77777777" w:rsidR="00E552C8" w:rsidRPr="00E237E8" w:rsidRDefault="00000000" w:rsidP="00974DD3">
            <w:pPr>
              <w:pStyle w:val="TableTextLarge"/>
            </w:pPr>
            <w:sdt>
              <w:sdtPr>
                <w:id w:val="-1403753409"/>
                <w:placeholder>
                  <w:docPart w:val="CC91D885FD8A440E966E841758FFF5CA"/>
                </w:placeholder>
                <w:temporary/>
                <w:showingPlcHdr/>
                <w15:appearance w15:val="hidden"/>
              </w:sdtPr>
              <w:sdtContent>
                <w:r w:rsidR="006A359E" w:rsidRPr="00E237E8">
                  <w:t>$200</w:t>
                </w:r>
              </w:sdtContent>
            </w:sdt>
          </w:p>
        </w:tc>
        <w:tc>
          <w:tcPr>
            <w:tcW w:w="0" w:type="auto"/>
            <w:shd w:val="clear" w:color="auto" w:fill="F2F2F2" w:themeFill="background1" w:themeFillShade="F2"/>
            <w:noWrap/>
            <w:vAlign w:val="center"/>
            <w:hideMark/>
          </w:tcPr>
          <w:p w14:paraId="295FBBE8" w14:textId="77777777" w:rsidR="00E552C8" w:rsidRPr="00E237E8" w:rsidRDefault="00000000" w:rsidP="00974DD3">
            <w:pPr>
              <w:pStyle w:val="TableTextLarge"/>
            </w:pPr>
            <w:sdt>
              <w:sdtPr>
                <w:id w:val="-270943138"/>
                <w:placeholder>
                  <w:docPart w:val="28B5A2F4417841E9A50A3E55139BADCC"/>
                </w:placeholder>
                <w:temporary/>
                <w:showingPlcHdr/>
                <w15:appearance w15:val="hidden"/>
              </w:sdtPr>
              <w:sdtContent>
                <w:r w:rsidR="000B1B5F" w:rsidRPr="00E237E8">
                  <w:t>$200</w:t>
                </w:r>
              </w:sdtContent>
            </w:sdt>
          </w:p>
        </w:tc>
        <w:tc>
          <w:tcPr>
            <w:tcW w:w="0" w:type="auto"/>
            <w:shd w:val="clear" w:color="auto" w:fill="F2F2F2" w:themeFill="background1" w:themeFillShade="F2"/>
            <w:noWrap/>
            <w:vAlign w:val="center"/>
            <w:hideMark/>
          </w:tcPr>
          <w:p w14:paraId="58B887E0" w14:textId="77777777" w:rsidR="00E552C8" w:rsidRPr="00E237E8" w:rsidRDefault="00000000" w:rsidP="00974DD3">
            <w:pPr>
              <w:pStyle w:val="TableTextLarge"/>
            </w:pPr>
            <w:sdt>
              <w:sdtPr>
                <w:id w:val="-1753193317"/>
                <w:placeholder>
                  <w:docPart w:val="83FA2845DDD843E9BF16DDD6B4107532"/>
                </w:placeholder>
                <w:temporary/>
                <w:showingPlcHdr/>
                <w15:appearance w15:val="hidden"/>
              </w:sdtPr>
              <w:sdtContent>
                <w:r w:rsidR="00E15D61" w:rsidRPr="00E237E8">
                  <w:t>$200</w:t>
                </w:r>
              </w:sdtContent>
            </w:sdt>
          </w:p>
        </w:tc>
        <w:tc>
          <w:tcPr>
            <w:tcW w:w="0" w:type="auto"/>
            <w:gridSpan w:val="2"/>
            <w:shd w:val="clear" w:color="auto" w:fill="F2F2F2" w:themeFill="background1" w:themeFillShade="F2"/>
            <w:noWrap/>
            <w:vAlign w:val="center"/>
            <w:hideMark/>
          </w:tcPr>
          <w:p w14:paraId="3A4178FD" w14:textId="77777777" w:rsidR="00E552C8" w:rsidRPr="00E237E8" w:rsidRDefault="00000000" w:rsidP="00974DD3">
            <w:pPr>
              <w:pStyle w:val="TableTextLarge"/>
            </w:pPr>
            <w:sdt>
              <w:sdtPr>
                <w:id w:val="-1244172180"/>
                <w:placeholder>
                  <w:docPart w:val="B25EE31F42AE4285ABB5288C85791E69"/>
                </w:placeholder>
                <w:temporary/>
                <w:showingPlcHdr/>
                <w15:appearance w15:val="hidden"/>
              </w:sdtPr>
              <w:sdtContent>
                <w:r w:rsidR="00100314" w:rsidRPr="00E237E8">
                  <w:t>$250</w:t>
                </w:r>
              </w:sdtContent>
            </w:sdt>
          </w:p>
        </w:tc>
        <w:tc>
          <w:tcPr>
            <w:tcW w:w="0" w:type="auto"/>
            <w:shd w:val="clear" w:color="auto" w:fill="F2F2F2" w:themeFill="background1" w:themeFillShade="F2"/>
            <w:noWrap/>
            <w:vAlign w:val="center"/>
            <w:hideMark/>
          </w:tcPr>
          <w:p w14:paraId="7CCB48DD" w14:textId="77777777" w:rsidR="00E552C8" w:rsidRPr="00E237E8" w:rsidRDefault="00000000" w:rsidP="00974DD3">
            <w:pPr>
              <w:pStyle w:val="TableTextLarge"/>
            </w:pPr>
            <w:sdt>
              <w:sdtPr>
                <w:id w:val="2099525567"/>
                <w:placeholder>
                  <w:docPart w:val="350F60432AB64524B4E571B178DDFD9F"/>
                </w:placeholder>
                <w:temporary/>
                <w:showingPlcHdr/>
                <w15:appearance w15:val="hidden"/>
              </w:sdtPr>
              <w:sdtContent>
                <w:r w:rsidR="004E67B3" w:rsidRPr="00E237E8">
                  <w:t>$250</w:t>
                </w:r>
              </w:sdtContent>
            </w:sdt>
          </w:p>
        </w:tc>
        <w:tc>
          <w:tcPr>
            <w:tcW w:w="0" w:type="auto"/>
            <w:shd w:val="clear" w:color="auto" w:fill="F2F2F2" w:themeFill="background1" w:themeFillShade="F2"/>
            <w:noWrap/>
            <w:vAlign w:val="center"/>
            <w:hideMark/>
          </w:tcPr>
          <w:p w14:paraId="1DB74704" w14:textId="77777777" w:rsidR="00E552C8" w:rsidRPr="00E237E8" w:rsidRDefault="00000000" w:rsidP="00974DD3">
            <w:pPr>
              <w:pStyle w:val="TableTextLarge"/>
            </w:pPr>
            <w:sdt>
              <w:sdtPr>
                <w:id w:val="678229519"/>
                <w:placeholder>
                  <w:docPart w:val="285D038BA4414F8E942E07D6570A9483"/>
                </w:placeholder>
                <w:temporary/>
                <w:showingPlcHdr/>
                <w15:appearance w15:val="hidden"/>
              </w:sdtPr>
              <w:sdtContent>
                <w:r w:rsidR="0065229E" w:rsidRPr="00E237E8">
                  <w:t>$250</w:t>
                </w:r>
              </w:sdtContent>
            </w:sdt>
          </w:p>
        </w:tc>
        <w:tc>
          <w:tcPr>
            <w:tcW w:w="0" w:type="auto"/>
            <w:shd w:val="clear" w:color="auto" w:fill="F2F2F2" w:themeFill="background1" w:themeFillShade="F2"/>
            <w:noWrap/>
            <w:vAlign w:val="center"/>
            <w:hideMark/>
          </w:tcPr>
          <w:p w14:paraId="1B2C1A54" w14:textId="77777777" w:rsidR="00E552C8" w:rsidRPr="00E237E8" w:rsidRDefault="00000000" w:rsidP="00974DD3">
            <w:pPr>
              <w:pStyle w:val="TableTextLarge"/>
            </w:pPr>
            <w:sdt>
              <w:sdtPr>
                <w:id w:val="656579640"/>
                <w:placeholder>
                  <w:docPart w:val="0B4C0BBD1E6B4D1084FDFC035A80EBD7"/>
                </w:placeholder>
                <w:temporary/>
                <w:showingPlcHdr/>
                <w15:appearance w15:val="hidden"/>
              </w:sdtPr>
              <w:sdtContent>
                <w:r w:rsidR="00863B11" w:rsidRPr="00E237E8">
                  <w:t>$200</w:t>
                </w:r>
              </w:sdtContent>
            </w:sdt>
          </w:p>
        </w:tc>
        <w:tc>
          <w:tcPr>
            <w:tcW w:w="0" w:type="auto"/>
            <w:shd w:val="clear" w:color="auto" w:fill="F2F2F2" w:themeFill="background1" w:themeFillShade="F2"/>
            <w:noWrap/>
            <w:vAlign w:val="center"/>
            <w:hideMark/>
          </w:tcPr>
          <w:p w14:paraId="05FAD300" w14:textId="77777777" w:rsidR="00E552C8" w:rsidRPr="00E237E8" w:rsidRDefault="00000000" w:rsidP="00974DD3">
            <w:pPr>
              <w:pStyle w:val="TableTextLarge"/>
            </w:pPr>
            <w:sdt>
              <w:sdtPr>
                <w:id w:val="-1443306702"/>
                <w:placeholder>
                  <w:docPart w:val="B32AE404F69E4F4AB588EC104B644FE1"/>
                </w:placeholder>
                <w:temporary/>
                <w:showingPlcHdr/>
                <w15:appearance w15:val="hidden"/>
              </w:sdtPr>
              <w:sdtContent>
                <w:r w:rsidR="007D36E9" w:rsidRPr="00E237E8">
                  <w:t>$200</w:t>
                </w:r>
              </w:sdtContent>
            </w:sdt>
          </w:p>
        </w:tc>
        <w:tc>
          <w:tcPr>
            <w:tcW w:w="0" w:type="auto"/>
            <w:shd w:val="clear" w:color="auto" w:fill="F2F2F2" w:themeFill="background1" w:themeFillShade="F2"/>
            <w:noWrap/>
            <w:vAlign w:val="center"/>
            <w:hideMark/>
          </w:tcPr>
          <w:p w14:paraId="027D493F" w14:textId="77777777" w:rsidR="00E552C8" w:rsidRPr="00E237E8" w:rsidRDefault="00000000" w:rsidP="00974DD3">
            <w:pPr>
              <w:pStyle w:val="TableTextLarge"/>
            </w:pPr>
            <w:sdt>
              <w:sdtPr>
                <w:id w:val="-1797524188"/>
                <w:placeholder>
                  <w:docPart w:val="BFD21B6151B048BD9FCDADF0794F32C6"/>
                </w:placeholder>
                <w:temporary/>
                <w:showingPlcHdr/>
                <w15:appearance w15:val="hidden"/>
              </w:sdtPr>
              <w:sdtContent>
                <w:r w:rsidR="004B5779" w:rsidRPr="00E237E8">
                  <w:t>$250</w:t>
                </w:r>
              </w:sdtContent>
            </w:sdt>
          </w:p>
        </w:tc>
        <w:tc>
          <w:tcPr>
            <w:tcW w:w="0" w:type="auto"/>
            <w:shd w:val="clear" w:color="auto" w:fill="F2F2F2" w:themeFill="background1" w:themeFillShade="F2"/>
            <w:noWrap/>
            <w:vAlign w:val="center"/>
            <w:hideMark/>
          </w:tcPr>
          <w:p w14:paraId="1B6FA9BD" w14:textId="77777777" w:rsidR="00E552C8" w:rsidRPr="00E237E8" w:rsidRDefault="00000000" w:rsidP="00974DD3">
            <w:pPr>
              <w:pStyle w:val="TableTextLarge"/>
            </w:pPr>
            <w:sdt>
              <w:sdtPr>
                <w:id w:val="1218240860"/>
                <w:placeholder>
                  <w:docPart w:val="BA8B51760FCA40178638DD4E5B2630B3"/>
                </w:placeholder>
                <w:temporary/>
                <w:showingPlcHdr/>
                <w15:appearance w15:val="hidden"/>
              </w:sdtPr>
              <w:sdtContent>
                <w:r w:rsidR="000B6224" w:rsidRPr="00E237E8">
                  <w:t>$250</w:t>
                </w:r>
              </w:sdtContent>
            </w:sdt>
          </w:p>
        </w:tc>
        <w:tc>
          <w:tcPr>
            <w:tcW w:w="0" w:type="auto"/>
            <w:shd w:val="clear" w:color="auto" w:fill="F2F2F2" w:themeFill="background1" w:themeFillShade="F2"/>
            <w:noWrap/>
            <w:vAlign w:val="center"/>
            <w:hideMark/>
          </w:tcPr>
          <w:p w14:paraId="25CF85D1" w14:textId="77777777" w:rsidR="00E552C8" w:rsidRPr="00E237E8" w:rsidRDefault="00000000" w:rsidP="00974DD3">
            <w:pPr>
              <w:pStyle w:val="TableTextLarge"/>
            </w:pPr>
            <w:sdt>
              <w:sdtPr>
                <w:id w:val="1204911584"/>
                <w:placeholder>
                  <w:docPart w:val="1DBB40D9253546C9A502ACA9EF03FDA1"/>
                </w:placeholder>
                <w:temporary/>
                <w:showingPlcHdr/>
                <w15:appearance w15:val="hidden"/>
              </w:sdtPr>
              <w:sdtContent>
                <w:r w:rsidR="00EB35A3" w:rsidRPr="00E237E8">
                  <w:t>$2,650</w:t>
                </w:r>
              </w:sdtContent>
            </w:sdt>
          </w:p>
        </w:tc>
      </w:tr>
      <w:tr w:rsidR="00E237E8" w:rsidRPr="00E237E8" w14:paraId="5FFD0028" w14:textId="77777777" w:rsidTr="000811A0">
        <w:trPr>
          <w:trHeight w:val="244"/>
        </w:trPr>
        <w:tc>
          <w:tcPr>
            <w:tcW w:w="2207" w:type="dxa"/>
            <w:shd w:val="clear" w:color="auto" w:fill="auto"/>
            <w:vAlign w:val="center"/>
            <w:hideMark/>
          </w:tcPr>
          <w:p w14:paraId="23433BBB" w14:textId="77777777" w:rsidR="00E552C8" w:rsidRPr="00E237E8" w:rsidRDefault="00000000" w:rsidP="00974DD3">
            <w:pPr>
              <w:pStyle w:val="TableTextLarge"/>
            </w:pPr>
            <w:sdt>
              <w:sdtPr>
                <w:id w:val="1768581079"/>
                <w:placeholder>
                  <w:docPart w:val="D4E5E5CE6E524EE78DB1B8B1B3D6D1EC"/>
                </w:placeholder>
                <w:temporary/>
                <w:showingPlcHdr/>
                <w15:appearance w15:val="hidden"/>
              </w:sdtPr>
              <w:sdtContent>
                <w:r w:rsidR="004020D0" w:rsidRPr="00E237E8">
                  <w:t>Website Expenses</w:t>
                </w:r>
              </w:sdtContent>
            </w:sdt>
          </w:p>
        </w:tc>
        <w:tc>
          <w:tcPr>
            <w:tcW w:w="1005" w:type="dxa"/>
            <w:shd w:val="clear" w:color="auto" w:fill="auto"/>
            <w:noWrap/>
            <w:vAlign w:val="center"/>
            <w:hideMark/>
          </w:tcPr>
          <w:p w14:paraId="65572FE6" w14:textId="77777777" w:rsidR="00E552C8" w:rsidRPr="00E237E8" w:rsidRDefault="00000000" w:rsidP="00974DD3">
            <w:pPr>
              <w:pStyle w:val="TableTextLarge"/>
            </w:pPr>
            <w:sdt>
              <w:sdtPr>
                <w:id w:val="-724765498"/>
                <w:placeholder>
                  <w:docPart w:val="B1C593F7A74E4E5C8C1F654E29D7E05A"/>
                </w:placeholder>
                <w:temporary/>
                <w:showingPlcHdr/>
                <w15:appearance w15:val="hidden"/>
              </w:sdtPr>
              <w:sdtContent>
                <w:r w:rsidR="00234FE7" w:rsidRPr="00E237E8">
                  <w:t>$175</w:t>
                </w:r>
              </w:sdtContent>
            </w:sdt>
          </w:p>
        </w:tc>
        <w:tc>
          <w:tcPr>
            <w:tcW w:w="0" w:type="auto"/>
            <w:shd w:val="clear" w:color="auto" w:fill="auto"/>
            <w:noWrap/>
            <w:vAlign w:val="center"/>
            <w:hideMark/>
          </w:tcPr>
          <w:p w14:paraId="5CD588E2" w14:textId="77777777" w:rsidR="00E552C8" w:rsidRPr="00E237E8" w:rsidRDefault="00000000" w:rsidP="00974DD3">
            <w:pPr>
              <w:pStyle w:val="TableTextLarge"/>
            </w:pPr>
            <w:sdt>
              <w:sdtPr>
                <w:id w:val="-853339943"/>
                <w:placeholder>
                  <w:docPart w:val="0D4C39CDAD224E3DA41E3AA59C3B999E"/>
                </w:placeholder>
                <w:temporary/>
                <w:showingPlcHdr/>
                <w15:appearance w15:val="hidden"/>
              </w:sdtPr>
              <w:sdtContent>
                <w:r w:rsidR="00234FE7" w:rsidRPr="00E237E8">
                  <w:t>$175</w:t>
                </w:r>
              </w:sdtContent>
            </w:sdt>
          </w:p>
        </w:tc>
        <w:tc>
          <w:tcPr>
            <w:tcW w:w="0" w:type="auto"/>
            <w:shd w:val="clear" w:color="auto" w:fill="auto"/>
            <w:noWrap/>
            <w:vAlign w:val="center"/>
            <w:hideMark/>
          </w:tcPr>
          <w:p w14:paraId="06F12963" w14:textId="77777777" w:rsidR="00E552C8" w:rsidRPr="00E237E8" w:rsidRDefault="00000000" w:rsidP="00974DD3">
            <w:pPr>
              <w:pStyle w:val="TableTextLarge"/>
            </w:pPr>
            <w:sdt>
              <w:sdtPr>
                <w:id w:val="1299339143"/>
                <w:placeholder>
                  <w:docPart w:val="A15C9640C81D4735B571F6AC2C46043C"/>
                </w:placeholder>
                <w:temporary/>
                <w:showingPlcHdr/>
                <w15:appearance w15:val="hidden"/>
              </w:sdtPr>
              <w:sdtContent>
                <w:r w:rsidR="006A359E" w:rsidRPr="00E237E8">
                  <w:t>$175</w:t>
                </w:r>
              </w:sdtContent>
            </w:sdt>
          </w:p>
        </w:tc>
        <w:tc>
          <w:tcPr>
            <w:tcW w:w="0" w:type="auto"/>
            <w:shd w:val="clear" w:color="auto" w:fill="auto"/>
            <w:noWrap/>
            <w:vAlign w:val="center"/>
            <w:hideMark/>
          </w:tcPr>
          <w:p w14:paraId="6CCD61ED" w14:textId="77777777" w:rsidR="00E552C8" w:rsidRPr="00E237E8" w:rsidRDefault="00000000" w:rsidP="00974DD3">
            <w:pPr>
              <w:pStyle w:val="TableTextLarge"/>
            </w:pPr>
            <w:sdt>
              <w:sdtPr>
                <w:id w:val="424920734"/>
                <w:placeholder>
                  <w:docPart w:val="D6DAE71E4FE6435694F55CD05655F522"/>
                </w:placeholder>
                <w:temporary/>
                <w:showingPlcHdr/>
                <w15:appearance w15:val="hidden"/>
              </w:sdtPr>
              <w:sdtContent>
                <w:r w:rsidR="000B1B5F" w:rsidRPr="00E237E8">
                  <w:t>$175</w:t>
                </w:r>
              </w:sdtContent>
            </w:sdt>
          </w:p>
        </w:tc>
        <w:tc>
          <w:tcPr>
            <w:tcW w:w="0" w:type="auto"/>
            <w:shd w:val="clear" w:color="auto" w:fill="auto"/>
            <w:noWrap/>
            <w:vAlign w:val="center"/>
            <w:hideMark/>
          </w:tcPr>
          <w:p w14:paraId="1E32AC53" w14:textId="77777777" w:rsidR="00E552C8" w:rsidRPr="00E237E8" w:rsidRDefault="00000000" w:rsidP="00974DD3">
            <w:pPr>
              <w:pStyle w:val="TableTextLarge"/>
            </w:pPr>
            <w:sdt>
              <w:sdtPr>
                <w:id w:val="261581479"/>
                <w:placeholder>
                  <w:docPart w:val="36F2452A4D6E4DE69D0554F7D40A4B33"/>
                </w:placeholder>
                <w:temporary/>
                <w:showingPlcHdr/>
                <w15:appearance w15:val="hidden"/>
              </w:sdtPr>
              <w:sdtContent>
                <w:r w:rsidR="00E15D61" w:rsidRPr="00E237E8">
                  <w:t>$175</w:t>
                </w:r>
              </w:sdtContent>
            </w:sdt>
          </w:p>
        </w:tc>
        <w:tc>
          <w:tcPr>
            <w:tcW w:w="0" w:type="auto"/>
            <w:gridSpan w:val="2"/>
            <w:shd w:val="clear" w:color="auto" w:fill="auto"/>
            <w:noWrap/>
            <w:vAlign w:val="center"/>
            <w:hideMark/>
          </w:tcPr>
          <w:p w14:paraId="19099CEF" w14:textId="77777777" w:rsidR="00E552C8" w:rsidRPr="00E237E8" w:rsidRDefault="00000000" w:rsidP="00974DD3">
            <w:pPr>
              <w:pStyle w:val="TableTextLarge"/>
            </w:pPr>
            <w:sdt>
              <w:sdtPr>
                <w:id w:val="2077167527"/>
                <w:placeholder>
                  <w:docPart w:val="0D61F4F1FD2A4CD099FF90ECE1E588D6"/>
                </w:placeholder>
                <w:temporary/>
                <w:showingPlcHdr/>
                <w15:appearance w15:val="hidden"/>
              </w:sdtPr>
              <w:sdtContent>
                <w:r w:rsidR="00100314" w:rsidRPr="00E237E8">
                  <w:t>$175</w:t>
                </w:r>
              </w:sdtContent>
            </w:sdt>
          </w:p>
        </w:tc>
        <w:tc>
          <w:tcPr>
            <w:tcW w:w="0" w:type="auto"/>
            <w:shd w:val="clear" w:color="auto" w:fill="auto"/>
            <w:noWrap/>
            <w:vAlign w:val="center"/>
            <w:hideMark/>
          </w:tcPr>
          <w:p w14:paraId="20D639D1" w14:textId="77777777" w:rsidR="00E552C8" w:rsidRPr="00E237E8" w:rsidRDefault="00000000" w:rsidP="00974DD3">
            <w:pPr>
              <w:pStyle w:val="TableTextLarge"/>
            </w:pPr>
            <w:sdt>
              <w:sdtPr>
                <w:id w:val="-506828728"/>
                <w:placeholder>
                  <w:docPart w:val="27E987B4166A4DA0A3B8894B5C007D1A"/>
                </w:placeholder>
                <w:temporary/>
                <w:showingPlcHdr/>
                <w15:appearance w15:val="hidden"/>
              </w:sdtPr>
              <w:sdtContent>
                <w:r w:rsidR="004E67B3" w:rsidRPr="00E237E8">
                  <w:t>$175</w:t>
                </w:r>
              </w:sdtContent>
            </w:sdt>
          </w:p>
        </w:tc>
        <w:tc>
          <w:tcPr>
            <w:tcW w:w="0" w:type="auto"/>
            <w:shd w:val="clear" w:color="auto" w:fill="auto"/>
            <w:noWrap/>
            <w:vAlign w:val="center"/>
            <w:hideMark/>
          </w:tcPr>
          <w:p w14:paraId="5574DB38" w14:textId="77777777" w:rsidR="00E552C8" w:rsidRPr="00E237E8" w:rsidRDefault="00000000" w:rsidP="00974DD3">
            <w:pPr>
              <w:pStyle w:val="TableTextLarge"/>
            </w:pPr>
            <w:sdt>
              <w:sdtPr>
                <w:id w:val="289792435"/>
                <w:placeholder>
                  <w:docPart w:val="D2BE2CAB45F446B5BDBC7C937FCC12FD"/>
                </w:placeholder>
                <w:temporary/>
                <w:showingPlcHdr/>
                <w15:appearance w15:val="hidden"/>
              </w:sdtPr>
              <w:sdtContent>
                <w:r w:rsidR="0065229E" w:rsidRPr="00E237E8">
                  <w:t>$175</w:t>
                </w:r>
              </w:sdtContent>
            </w:sdt>
          </w:p>
        </w:tc>
        <w:tc>
          <w:tcPr>
            <w:tcW w:w="0" w:type="auto"/>
            <w:shd w:val="clear" w:color="auto" w:fill="auto"/>
            <w:noWrap/>
            <w:vAlign w:val="center"/>
            <w:hideMark/>
          </w:tcPr>
          <w:p w14:paraId="7F0ADA71" w14:textId="77777777" w:rsidR="00E552C8" w:rsidRPr="00E237E8" w:rsidRDefault="00000000" w:rsidP="00974DD3">
            <w:pPr>
              <w:pStyle w:val="TableTextLarge"/>
            </w:pPr>
            <w:sdt>
              <w:sdtPr>
                <w:id w:val="755944649"/>
                <w:placeholder>
                  <w:docPart w:val="1DC459F907C14CD7806EE879DF9EDE49"/>
                </w:placeholder>
                <w:temporary/>
                <w:showingPlcHdr/>
                <w15:appearance w15:val="hidden"/>
              </w:sdtPr>
              <w:sdtContent>
                <w:r w:rsidR="00863B11" w:rsidRPr="00E237E8">
                  <w:t>$175</w:t>
                </w:r>
              </w:sdtContent>
            </w:sdt>
          </w:p>
        </w:tc>
        <w:tc>
          <w:tcPr>
            <w:tcW w:w="0" w:type="auto"/>
            <w:shd w:val="clear" w:color="auto" w:fill="auto"/>
            <w:noWrap/>
            <w:vAlign w:val="center"/>
            <w:hideMark/>
          </w:tcPr>
          <w:p w14:paraId="5E6B1EDB" w14:textId="77777777" w:rsidR="00E552C8" w:rsidRPr="00E237E8" w:rsidRDefault="00000000" w:rsidP="00974DD3">
            <w:pPr>
              <w:pStyle w:val="TableTextLarge"/>
            </w:pPr>
            <w:sdt>
              <w:sdtPr>
                <w:id w:val="-111899389"/>
                <w:placeholder>
                  <w:docPart w:val="11F52659E0734F9CB76A4B04B3EB1A61"/>
                </w:placeholder>
                <w:temporary/>
                <w:showingPlcHdr/>
                <w15:appearance w15:val="hidden"/>
              </w:sdtPr>
              <w:sdtContent>
                <w:r w:rsidR="007D36E9" w:rsidRPr="00E237E8">
                  <w:t>$175</w:t>
                </w:r>
              </w:sdtContent>
            </w:sdt>
          </w:p>
        </w:tc>
        <w:tc>
          <w:tcPr>
            <w:tcW w:w="0" w:type="auto"/>
            <w:shd w:val="clear" w:color="auto" w:fill="auto"/>
            <w:noWrap/>
            <w:vAlign w:val="center"/>
            <w:hideMark/>
          </w:tcPr>
          <w:p w14:paraId="4E8B907F" w14:textId="77777777" w:rsidR="00E552C8" w:rsidRPr="00E237E8" w:rsidRDefault="00000000" w:rsidP="00974DD3">
            <w:pPr>
              <w:pStyle w:val="TableTextLarge"/>
            </w:pPr>
            <w:sdt>
              <w:sdtPr>
                <w:id w:val="826947778"/>
                <w:placeholder>
                  <w:docPart w:val="F5DF11C068614EE4BD56B28D69C5CC08"/>
                </w:placeholder>
                <w:temporary/>
                <w:showingPlcHdr/>
                <w15:appearance w15:val="hidden"/>
              </w:sdtPr>
              <w:sdtContent>
                <w:r w:rsidR="004B5779" w:rsidRPr="00E237E8">
                  <w:t>$225</w:t>
                </w:r>
              </w:sdtContent>
            </w:sdt>
          </w:p>
        </w:tc>
        <w:tc>
          <w:tcPr>
            <w:tcW w:w="0" w:type="auto"/>
            <w:shd w:val="clear" w:color="auto" w:fill="auto"/>
            <w:noWrap/>
            <w:vAlign w:val="center"/>
            <w:hideMark/>
          </w:tcPr>
          <w:p w14:paraId="5B334947" w14:textId="77777777" w:rsidR="00E552C8" w:rsidRPr="00E237E8" w:rsidRDefault="00000000" w:rsidP="00974DD3">
            <w:pPr>
              <w:pStyle w:val="TableTextLarge"/>
            </w:pPr>
            <w:sdt>
              <w:sdtPr>
                <w:id w:val="1879505351"/>
                <w:placeholder>
                  <w:docPart w:val="8216AD6A8A2242D187F50E09BB9D2185"/>
                </w:placeholder>
                <w:temporary/>
                <w:showingPlcHdr/>
                <w15:appearance w15:val="hidden"/>
              </w:sdtPr>
              <w:sdtContent>
                <w:r w:rsidR="000B6224" w:rsidRPr="00E237E8">
                  <w:t>$225</w:t>
                </w:r>
              </w:sdtContent>
            </w:sdt>
          </w:p>
        </w:tc>
        <w:tc>
          <w:tcPr>
            <w:tcW w:w="0" w:type="auto"/>
            <w:shd w:val="clear" w:color="auto" w:fill="auto"/>
            <w:noWrap/>
            <w:vAlign w:val="center"/>
            <w:hideMark/>
          </w:tcPr>
          <w:p w14:paraId="598F0D45" w14:textId="77777777" w:rsidR="00E552C8" w:rsidRPr="00E237E8" w:rsidRDefault="00000000" w:rsidP="00974DD3">
            <w:pPr>
              <w:pStyle w:val="TableTextLarge"/>
            </w:pPr>
            <w:sdt>
              <w:sdtPr>
                <w:id w:val="-1438911930"/>
                <w:placeholder>
                  <w:docPart w:val="71A69EC370E24AAF8CF178EFD1D12B51"/>
                </w:placeholder>
                <w:temporary/>
                <w:showingPlcHdr/>
                <w15:appearance w15:val="hidden"/>
              </w:sdtPr>
              <w:sdtContent>
                <w:r w:rsidR="00EB35A3" w:rsidRPr="00E237E8">
                  <w:t>$2,200</w:t>
                </w:r>
              </w:sdtContent>
            </w:sdt>
          </w:p>
        </w:tc>
      </w:tr>
      <w:tr w:rsidR="00E237E8" w:rsidRPr="00E237E8" w14:paraId="5E8EED49" w14:textId="77777777" w:rsidTr="000811A0">
        <w:trPr>
          <w:trHeight w:val="244"/>
        </w:trPr>
        <w:tc>
          <w:tcPr>
            <w:tcW w:w="2207" w:type="dxa"/>
            <w:shd w:val="clear" w:color="auto" w:fill="F2F2F2" w:themeFill="background1" w:themeFillShade="F2"/>
            <w:vAlign w:val="center"/>
            <w:hideMark/>
          </w:tcPr>
          <w:p w14:paraId="07FBF48C" w14:textId="77777777" w:rsidR="00E552C8" w:rsidRPr="00E237E8" w:rsidRDefault="00000000" w:rsidP="00974DD3">
            <w:pPr>
              <w:pStyle w:val="TableTextLarge"/>
            </w:pPr>
            <w:sdt>
              <w:sdtPr>
                <w:id w:val="1732107536"/>
                <w:placeholder>
                  <w:docPart w:val="9280794EABDF4AF5A51CCAA748BC0C56"/>
                </w:placeholder>
                <w:temporary/>
                <w:showingPlcHdr/>
                <w15:appearance w15:val="hidden"/>
              </w:sdtPr>
              <w:sdtContent>
                <w:r w:rsidR="004020D0" w:rsidRPr="00E237E8">
                  <w:t>Internet/Phone</w:t>
                </w:r>
              </w:sdtContent>
            </w:sdt>
          </w:p>
        </w:tc>
        <w:tc>
          <w:tcPr>
            <w:tcW w:w="1005" w:type="dxa"/>
            <w:shd w:val="clear" w:color="auto" w:fill="F2F2F2" w:themeFill="background1" w:themeFillShade="F2"/>
            <w:noWrap/>
            <w:vAlign w:val="center"/>
            <w:hideMark/>
          </w:tcPr>
          <w:p w14:paraId="67E1558E" w14:textId="77777777" w:rsidR="00E552C8" w:rsidRPr="00E237E8" w:rsidRDefault="00000000" w:rsidP="00974DD3">
            <w:pPr>
              <w:pStyle w:val="TableTextLarge"/>
            </w:pPr>
            <w:sdt>
              <w:sdtPr>
                <w:id w:val="873654445"/>
                <w:placeholder>
                  <w:docPart w:val="62AD46E5AC2C458C8805B10C538AE8AF"/>
                </w:placeholder>
                <w:temporary/>
                <w:showingPlcHdr/>
                <w15:appearance w15:val="hidden"/>
              </w:sdtPr>
              <w:sdtContent>
                <w:r w:rsidR="00234FE7" w:rsidRPr="00E237E8">
                  <w:t>$110</w:t>
                </w:r>
              </w:sdtContent>
            </w:sdt>
          </w:p>
        </w:tc>
        <w:tc>
          <w:tcPr>
            <w:tcW w:w="0" w:type="auto"/>
            <w:shd w:val="clear" w:color="auto" w:fill="F2F2F2" w:themeFill="background1" w:themeFillShade="F2"/>
            <w:noWrap/>
            <w:vAlign w:val="center"/>
            <w:hideMark/>
          </w:tcPr>
          <w:p w14:paraId="4A9C195A" w14:textId="77777777" w:rsidR="00E552C8" w:rsidRPr="00E237E8" w:rsidRDefault="00000000" w:rsidP="00974DD3">
            <w:pPr>
              <w:pStyle w:val="TableTextLarge"/>
            </w:pPr>
            <w:sdt>
              <w:sdtPr>
                <w:id w:val="1662036284"/>
                <w:placeholder>
                  <w:docPart w:val="EC12302ECDB84C1CA6C357CC4501D9D8"/>
                </w:placeholder>
                <w:temporary/>
                <w:showingPlcHdr/>
                <w15:appearance w15:val="hidden"/>
              </w:sdtPr>
              <w:sdtContent>
                <w:r w:rsidR="00234FE7" w:rsidRPr="00E237E8">
                  <w:t>$110</w:t>
                </w:r>
              </w:sdtContent>
            </w:sdt>
          </w:p>
        </w:tc>
        <w:tc>
          <w:tcPr>
            <w:tcW w:w="0" w:type="auto"/>
            <w:shd w:val="clear" w:color="auto" w:fill="F2F2F2" w:themeFill="background1" w:themeFillShade="F2"/>
            <w:noWrap/>
            <w:vAlign w:val="center"/>
            <w:hideMark/>
          </w:tcPr>
          <w:p w14:paraId="618579B2" w14:textId="77777777" w:rsidR="00E552C8" w:rsidRPr="00E237E8" w:rsidRDefault="00000000" w:rsidP="00974DD3">
            <w:pPr>
              <w:pStyle w:val="TableTextLarge"/>
            </w:pPr>
            <w:sdt>
              <w:sdtPr>
                <w:id w:val="1805733886"/>
                <w:placeholder>
                  <w:docPart w:val="7A36B78D9531424BB6934073661EF4D3"/>
                </w:placeholder>
                <w:temporary/>
                <w:showingPlcHdr/>
                <w15:appearance w15:val="hidden"/>
              </w:sdtPr>
              <w:sdtContent>
                <w:r w:rsidR="006A359E" w:rsidRPr="00E237E8">
                  <w:t>$110</w:t>
                </w:r>
              </w:sdtContent>
            </w:sdt>
          </w:p>
        </w:tc>
        <w:tc>
          <w:tcPr>
            <w:tcW w:w="0" w:type="auto"/>
            <w:shd w:val="clear" w:color="auto" w:fill="F2F2F2" w:themeFill="background1" w:themeFillShade="F2"/>
            <w:noWrap/>
            <w:vAlign w:val="center"/>
            <w:hideMark/>
          </w:tcPr>
          <w:p w14:paraId="589A7FFF" w14:textId="77777777" w:rsidR="00E552C8" w:rsidRPr="00E237E8" w:rsidRDefault="00000000" w:rsidP="00974DD3">
            <w:pPr>
              <w:pStyle w:val="TableTextLarge"/>
            </w:pPr>
            <w:sdt>
              <w:sdtPr>
                <w:id w:val="512806352"/>
                <w:placeholder>
                  <w:docPart w:val="A7126BC3D8D0478990643FD35B0A04F2"/>
                </w:placeholder>
                <w:temporary/>
                <w:showingPlcHdr/>
                <w15:appearance w15:val="hidden"/>
              </w:sdtPr>
              <w:sdtContent>
                <w:r w:rsidR="000B1B5F" w:rsidRPr="00E237E8">
                  <w:t>$110</w:t>
                </w:r>
              </w:sdtContent>
            </w:sdt>
          </w:p>
        </w:tc>
        <w:tc>
          <w:tcPr>
            <w:tcW w:w="0" w:type="auto"/>
            <w:shd w:val="clear" w:color="auto" w:fill="F2F2F2" w:themeFill="background1" w:themeFillShade="F2"/>
            <w:noWrap/>
            <w:vAlign w:val="center"/>
            <w:hideMark/>
          </w:tcPr>
          <w:p w14:paraId="3A2D4DC7" w14:textId="77777777" w:rsidR="00E552C8" w:rsidRPr="00E237E8" w:rsidRDefault="00000000" w:rsidP="00974DD3">
            <w:pPr>
              <w:pStyle w:val="TableTextLarge"/>
            </w:pPr>
            <w:sdt>
              <w:sdtPr>
                <w:id w:val="1234514780"/>
                <w:placeholder>
                  <w:docPart w:val="21591C3DF0864E28BD48C006AFEFE85C"/>
                </w:placeholder>
                <w:temporary/>
                <w:showingPlcHdr/>
                <w15:appearance w15:val="hidden"/>
              </w:sdtPr>
              <w:sdtContent>
                <w:r w:rsidR="00E15D61" w:rsidRPr="00E237E8">
                  <w:t>$110</w:t>
                </w:r>
              </w:sdtContent>
            </w:sdt>
          </w:p>
        </w:tc>
        <w:tc>
          <w:tcPr>
            <w:tcW w:w="0" w:type="auto"/>
            <w:gridSpan w:val="2"/>
            <w:shd w:val="clear" w:color="auto" w:fill="F2F2F2" w:themeFill="background1" w:themeFillShade="F2"/>
            <w:noWrap/>
            <w:vAlign w:val="center"/>
            <w:hideMark/>
          </w:tcPr>
          <w:p w14:paraId="770D9399" w14:textId="77777777" w:rsidR="00E552C8" w:rsidRPr="00E237E8" w:rsidRDefault="00000000" w:rsidP="00974DD3">
            <w:pPr>
              <w:pStyle w:val="TableTextLarge"/>
            </w:pPr>
            <w:sdt>
              <w:sdtPr>
                <w:id w:val="-939289870"/>
                <w:placeholder>
                  <w:docPart w:val="94FB68E2A96A40C48BD9001130886D07"/>
                </w:placeholder>
                <w:temporary/>
                <w:showingPlcHdr/>
                <w15:appearance w15:val="hidden"/>
              </w:sdtPr>
              <w:sdtContent>
                <w:r w:rsidR="00100314" w:rsidRPr="00E237E8">
                  <w:t>$110</w:t>
                </w:r>
              </w:sdtContent>
            </w:sdt>
          </w:p>
        </w:tc>
        <w:tc>
          <w:tcPr>
            <w:tcW w:w="0" w:type="auto"/>
            <w:shd w:val="clear" w:color="auto" w:fill="F2F2F2" w:themeFill="background1" w:themeFillShade="F2"/>
            <w:noWrap/>
            <w:vAlign w:val="center"/>
            <w:hideMark/>
          </w:tcPr>
          <w:p w14:paraId="5EE43949" w14:textId="77777777" w:rsidR="00E552C8" w:rsidRPr="00E237E8" w:rsidRDefault="00000000" w:rsidP="00974DD3">
            <w:pPr>
              <w:pStyle w:val="TableTextLarge"/>
            </w:pPr>
            <w:sdt>
              <w:sdtPr>
                <w:id w:val="1032922650"/>
                <w:placeholder>
                  <w:docPart w:val="2FF7429BA6A6422BA27895CA4D10D8F1"/>
                </w:placeholder>
                <w:temporary/>
                <w:showingPlcHdr/>
                <w15:appearance w15:val="hidden"/>
              </w:sdtPr>
              <w:sdtContent>
                <w:r w:rsidR="004E67B3" w:rsidRPr="00E237E8">
                  <w:t>$110</w:t>
                </w:r>
              </w:sdtContent>
            </w:sdt>
          </w:p>
        </w:tc>
        <w:tc>
          <w:tcPr>
            <w:tcW w:w="0" w:type="auto"/>
            <w:shd w:val="clear" w:color="auto" w:fill="F2F2F2" w:themeFill="background1" w:themeFillShade="F2"/>
            <w:noWrap/>
            <w:vAlign w:val="center"/>
            <w:hideMark/>
          </w:tcPr>
          <w:p w14:paraId="74768427" w14:textId="77777777" w:rsidR="00E552C8" w:rsidRPr="00E237E8" w:rsidRDefault="00000000" w:rsidP="00974DD3">
            <w:pPr>
              <w:pStyle w:val="TableTextLarge"/>
            </w:pPr>
            <w:sdt>
              <w:sdtPr>
                <w:id w:val="1301815023"/>
                <w:placeholder>
                  <w:docPart w:val="C74E4A13603F4205A07DCFD2A8B42A82"/>
                </w:placeholder>
                <w:temporary/>
                <w:showingPlcHdr/>
                <w15:appearance w15:val="hidden"/>
              </w:sdtPr>
              <w:sdtContent>
                <w:r w:rsidR="0065229E" w:rsidRPr="00E237E8">
                  <w:t>$110</w:t>
                </w:r>
              </w:sdtContent>
            </w:sdt>
          </w:p>
        </w:tc>
        <w:tc>
          <w:tcPr>
            <w:tcW w:w="0" w:type="auto"/>
            <w:shd w:val="clear" w:color="auto" w:fill="F2F2F2" w:themeFill="background1" w:themeFillShade="F2"/>
            <w:noWrap/>
            <w:vAlign w:val="center"/>
            <w:hideMark/>
          </w:tcPr>
          <w:p w14:paraId="01B8B5D2" w14:textId="77777777" w:rsidR="00E552C8" w:rsidRPr="00E237E8" w:rsidRDefault="00000000" w:rsidP="00974DD3">
            <w:pPr>
              <w:pStyle w:val="TableTextLarge"/>
            </w:pPr>
            <w:sdt>
              <w:sdtPr>
                <w:id w:val="-1344076242"/>
                <w:placeholder>
                  <w:docPart w:val="82BD6B6ADC5C464CA5C5DC802998C657"/>
                </w:placeholder>
                <w:temporary/>
                <w:showingPlcHdr/>
                <w15:appearance w15:val="hidden"/>
              </w:sdtPr>
              <w:sdtContent>
                <w:r w:rsidR="00863B11" w:rsidRPr="00E237E8">
                  <w:t>$110</w:t>
                </w:r>
              </w:sdtContent>
            </w:sdt>
          </w:p>
        </w:tc>
        <w:tc>
          <w:tcPr>
            <w:tcW w:w="0" w:type="auto"/>
            <w:shd w:val="clear" w:color="auto" w:fill="F2F2F2" w:themeFill="background1" w:themeFillShade="F2"/>
            <w:noWrap/>
            <w:vAlign w:val="center"/>
            <w:hideMark/>
          </w:tcPr>
          <w:p w14:paraId="2623F143" w14:textId="77777777" w:rsidR="00E552C8" w:rsidRPr="00E237E8" w:rsidRDefault="00000000" w:rsidP="00974DD3">
            <w:pPr>
              <w:pStyle w:val="TableTextLarge"/>
            </w:pPr>
            <w:sdt>
              <w:sdtPr>
                <w:id w:val="1990215018"/>
                <w:placeholder>
                  <w:docPart w:val="FC180B8131D046E5A2BD24E6C923D173"/>
                </w:placeholder>
                <w:temporary/>
                <w:showingPlcHdr/>
                <w15:appearance w15:val="hidden"/>
              </w:sdtPr>
              <w:sdtContent>
                <w:r w:rsidR="007D36E9" w:rsidRPr="00E237E8">
                  <w:t>$110</w:t>
                </w:r>
              </w:sdtContent>
            </w:sdt>
          </w:p>
        </w:tc>
        <w:tc>
          <w:tcPr>
            <w:tcW w:w="0" w:type="auto"/>
            <w:shd w:val="clear" w:color="auto" w:fill="F2F2F2" w:themeFill="background1" w:themeFillShade="F2"/>
            <w:noWrap/>
            <w:vAlign w:val="center"/>
            <w:hideMark/>
          </w:tcPr>
          <w:p w14:paraId="4BEB651E" w14:textId="77777777" w:rsidR="00E552C8" w:rsidRPr="00E237E8" w:rsidRDefault="00000000" w:rsidP="00974DD3">
            <w:pPr>
              <w:pStyle w:val="TableTextLarge"/>
            </w:pPr>
            <w:sdt>
              <w:sdtPr>
                <w:id w:val="-1060698973"/>
                <w:placeholder>
                  <w:docPart w:val="91711A8A5687429B9D614FD3BC3F6F2C"/>
                </w:placeholder>
                <w:temporary/>
                <w:showingPlcHdr/>
                <w15:appearance w15:val="hidden"/>
              </w:sdtPr>
              <w:sdtContent>
                <w:r w:rsidR="004B5779" w:rsidRPr="00E237E8">
                  <w:t>$110</w:t>
                </w:r>
              </w:sdtContent>
            </w:sdt>
          </w:p>
        </w:tc>
        <w:tc>
          <w:tcPr>
            <w:tcW w:w="0" w:type="auto"/>
            <w:shd w:val="clear" w:color="auto" w:fill="F2F2F2" w:themeFill="background1" w:themeFillShade="F2"/>
            <w:noWrap/>
            <w:vAlign w:val="center"/>
            <w:hideMark/>
          </w:tcPr>
          <w:p w14:paraId="20930F36" w14:textId="77777777" w:rsidR="00E552C8" w:rsidRPr="00E237E8" w:rsidRDefault="00000000" w:rsidP="00974DD3">
            <w:pPr>
              <w:pStyle w:val="TableTextLarge"/>
            </w:pPr>
            <w:sdt>
              <w:sdtPr>
                <w:id w:val="1028461337"/>
                <w:placeholder>
                  <w:docPart w:val="F4EA2C30A8004EB0A2F635A383B47C14"/>
                </w:placeholder>
                <w:temporary/>
                <w:showingPlcHdr/>
                <w15:appearance w15:val="hidden"/>
              </w:sdtPr>
              <w:sdtContent>
                <w:r w:rsidR="000B6224" w:rsidRPr="00E237E8">
                  <w:t>$110</w:t>
                </w:r>
              </w:sdtContent>
            </w:sdt>
          </w:p>
        </w:tc>
        <w:tc>
          <w:tcPr>
            <w:tcW w:w="0" w:type="auto"/>
            <w:shd w:val="clear" w:color="auto" w:fill="F2F2F2" w:themeFill="background1" w:themeFillShade="F2"/>
            <w:noWrap/>
            <w:vAlign w:val="center"/>
            <w:hideMark/>
          </w:tcPr>
          <w:p w14:paraId="44BB3FE4" w14:textId="77777777" w:rsidR="00E552C8" w:rsidRPr="00E237E8" w:rsidRDefault="00000000" w:rsidP="00974DD3">
            <w:pPr>
              <w:pStyle w:val="TableTextLarge"/>
            </w:pPr>
            <w:sdt>
              <w:sdtPr>
                <w:id w:val="-548298417"/>
                <w:placeholder>
                  <w:docPart w:val="31009B6D816B460DB6359CB8082239C4"/>
                </w:placeholder>
                <w:temporary/>
                <w:showingPlcHdr/>
                <w15:appearance w15:val="hidden"/>
              </w:sdtPr>
              <w:sdtContent>
                <w:r w:rsidR="00EB35A3" w:rsidRPr="00E237E8">
                  <w:t>$1,320</w:t>
                </w:r>
              </w:sdtContent>
            </w:sdt>
          </w:p>
        </w:tc>
      </w:tr>
      <w:tr w:rsidR="00E237E8" w:rsidRPr="00E237E8" w14:paraId="7AADAF50" w14:textId="77777777" w:rsidTr="000811A0">
        <w:trPr>
          <w:trHeight w:val="244"/>
        </w:trPr>
        <w:tc>
          <w:tcPr>
            <w:tcW w:w="2207" w:type="dxa"/>
            <w:shd w:val="clear" w:color="auto" w:fill="auto"/>
            <w:vAlign w:val="center"/>
            <w:hideMark/>
          </w:tcPr>
          <w:p w14:paraId="2C31F318" w14:textId="77777777" w:rsidR="00E552C8" w:rsidRPr="00E237E8" w:rsidRDefault="00000000" w:rsidP="00974DD3">
            <w:pPr>
              <w:pStyle w:val="TableTextLarge"/>
            </w:pPr>
            <w:sdt>
              <w:sdtPr>
                <w:id w:val="-541601882"/>
                <w:placeholder>
                  <w:docPart w:val="F8C00FFE7B8B47EB962C35EEC225AA2E"/>
                </w:placeholder>
                <w:temporary/>
                <w:showingPlcHdr/>
                <w15:appearance w15:val="hidden"/>
              </w:sdtPr>
              <w:sdtContent>
                <w:r w:rsidR="004020D0" w:rsidRPr="00E237E8">
                  <w:t>Insurance</w:t>
                </w:r>
              </w:sdtContent>
            </w:sdt>
          </w:p>
        </w:tc>
        <w:tc>
          <w:tcPr>
            <w:tcW w:w="1005" w:type="dxa"/>
            <w:shd w:val="clear" w:color="auto" w:fill="auto"/>
            <w:noWrap/>
            <w:vAlign w:val="center"/>
            <w:hideMark/>
          </w:tcPr>
          <w:p w14:paraId="1347B6F0" w14:textId="77777777" w:rsidR="00E552C8" w:rsidRPr="00E237E8" w:rsidRDefault="00000000" w:rsidP="00974DD3">
            <w:pPr>
              <w:pStyle w:val="TableTextLarge"/>
            </w:pPr>
            <w:sdt>
              <w:sdtPr>
                <w:id w:val="1050498231"/>
                <w:placeholder>
                  <w:docPart w:val="7CE10F2C4D8F4411877471D436FAEC95"/>
                </w:placeholder>
                <w:temporary/>
                <w:showingPlcHdr/>
                <w15:appearance w15:val="hidden"/>
              </w:sdtPr>
              <w:sdtContent>
                <w:r w:rsidR="00234FE7" w:rsidRPr="00E237E8">
                  <w:t>$165</w:t>
                </w:r>
              </w:sdtContent>
            </w:sdt>
          </w:p>
        </w:tc>
        <w:tc>
          <w:tcPr>
            <w:tcW w:w="0" w:type="auto"/>
            <w:shd w:val="clear" w:color="auto" w:fill="auto"/>
            <w:noWrap/>
            <w:vAlign w:val="center"/>
            <w:hideMark/>
          </w:tcPr>
          <w:p w14:paraId="4141D926" w14:textId="77777777" w:rsidR="00E552C8" w:rsidRPr="00E237E8" w:rsidRDefault="00000000" w:rsidP="00974DD3">
            <w:pPr>
              <w:pStyle w:val="TableTextLarge"/>
            </w:pPr>
            <w:sdt>
              <w:sdtPr>
                <w:id w:val="910808131"/>
                <w:placeholder>
                  <w:docPart w:val="3499CFEF6447402C950FD327DE1AAD89"/>
                </w:placeholder>
                <w:temporary/>
                <w:showingPlcHdr/>
                <w15:appearance w15:val="hidden"/>
              </w:sdtPr>
              <w:sdtContent>
                <w:r w:rsidR="00234FE7" w:rsidRPr="00E237E8">
                  <w:t>$165</w:t>
                </w:r>
              </w:sdtContent>
            </w:sdt>
          </w:p>
        </w:tc>
        <w:tc>
          <w:tcPr>
            <w:tcW w:w="0" w:type="auto"/>
            <w:shd w:val="clear" w:color="auto" w:fill="auto"/>
            <w:noWrap/>
            <w:vAlign w:val="center"/>
            <w:hideMark/>
          </w:tcPr>
          <w:p w14:paraId="163456FB" w14:textId="77777777" w:rsidR="00E552C8" w:rsidRPr="00E237E8" w:rsidRDefault="00000000" w:rsidP="00974DD3">
            <w:pPr>
              <w:pStyle w:val="TableTextLarge"/>
            </w:pPr>
            <w:sdt>
              <w:sdtPr>
                <w:id w:val="-1322574112"/>
                <w:placeholder>
                  <w:docPart w:val="6343A8658A004B51A832486ACE5CAB92"/>
                </w:placeholder>
                <w:temporary/>
                <w:showingPlcHdr/>
                <w15:appearance w15:val="hidden"/>
              </w:sdtPr>
              <w:sdtContent>
                <w:r w:rsidR="006A359E" w:rsidRPr="00E237E8">
                  <w:t>$165</w:t>
                </w:r>
              </w:sdtContent>
            </w:sdt>
          </w:p>
        </w:tc>
        <w:tc>
          <w:tcPr>
            <w:tcW w:w="0" w:type="auto"/>
            <w:shd w:val="clear" w:color="auto" w:fill="auto"/>
            <w:noWrap/>
            <w:vAlign w:val="center"/>
            <w:hideMark/>
          </w:tcPr>
          <w:p w14:paraId="70F99C4B" w14:textId="77777777" w:rsidR="00E552C8" w:rsidRPr="00E237E8" w:rsidRDefault="00000000" w:rsidP="00974DD3">
            <w:pPr>
              <w:pStyle w:val="TableTextLarge"/>
            </w:pPr>
            <w:sdt>
              <w:sdtPr>
                <w:id w:val="-1241255399"/>
                <w:placeholder>
                  <w:docPart w:val="07716759D7A84F62933F272518D55BB3"/>
                </w:placeholder>
                <w:temporary/>
                <w:showingPlcHdr/>
                <w15:appearance w15:val="hidden"/>
              </w:sdtPr>
              <w:sdtContent>
                <w:r w:rsidR="000B1B5F" w:rsidRPr="00E237E8">
                  <w:t>$165</w:t>
                </w:r>
              </w:sdtContent>
            </w:sdt>
          </w:p>
        </w:tc>
        <w:tc>
          <w:tcPr>
            <w:tcW w:w="0" w:type="auto"/>
            <w:shd w:val="clear" w:color="auto" w:fill="auto"/>
            <w:noWrap/>
            <w:vAlign w:val="center"/>
            <w:hideMark/>
          </w:tcPr>
          <w:p w14:paraId="32EDE388" w14:textId="77777777" w:rsidR="00E552C8" w:rsidRPr="00E237E8" w:rsidRDefault="00000000" w:rsidP="00974DD3">
            <w:pPr>
              <w:pStyle w:val="TableTextLarge"/>
            </w:pPr>
            <w:sdt>
              <w:sdtPr>
                <w:id w:val="-254757319"/>
                <w:placeholder>
                  <w:docPart w:val="BD54849DA7324FC0BA853387F84885D4"/>
                </w:placeholder>
                <w:temporary/>
                <w:showingPlcHdr/>
                <w15:appearance w15:val="hidden"/>
              </w:sdtPr>
              <w:sdtContent>
                <w:r w:rsidR="00E15D61" w:rsidRPr="00E237E8">
                  <w:t>$165</w:t>
                </w:r>
              </w:sdtContent>
            </w:sdt>
          </w:p>
        </w:tc>
        <w:tc>
          <w:tcPr>
            <w:tcW w:w="0" w:type="auto"/>
            <w:gridSpan w:val="2"/>
            <w:shd w:val="clear" w:color="auto" w:fill="auto"/>
            <w:noWrap/>
            <w:vAlign w:val="center"/>
            <w:hideMark/>
          </w:tcPr>
          <w:p w14:paraId="6B3E9CAA" w14:textId="77777777" w:rsidR="00E552C8" w:rsidRPr="00E237E8" w:rsidRDefault="00000000" w:rsidP="00974DD3">
            <w:pPr>
              <w:pStyle w:val="TableTextLarge"/>
            </w:pPr>
            <w:sdt>
              <w:sdtPr>
                <w:id w:val="661046918"/>
                <w:placeholder>
                  <w:docPart w:val="39C8B5993E854061A321317A1D3E8C6A"/>
                </w:placeholder>
                <w:temporary/>
                <w:showingPlcHdr/>
                <w15:appearance w15:val="hidden"/>
              </w:sdtPr>
              <w:sdtContent>
                <w:r w:rsidR="00100314" w:rsidRPr="00E237E8">
                  <w:t>$165</w:t>
                </w:r>
              </w:sdtContent>
            </w:sdt>
          </w:p>
        </w:tc>
        <w:tc>
          <w:tcPr>
            <w:tcW w:w="0" w:type="auto"/>
            <w:shd w:val="clear" w:color="auto" w:fill="auto"/>
            <w:noWrap/>
            <w:vAlign w:val="center"/>
            <w:hideMark/>
          </w:tcPr>
          <w:p w14:paraId="5C0D11CE" w14:textId="77777777" w:rsidR="00E552C8" w:rsidRPr="00E237E8" w:rsidRDefault="00000000" w:rsidP="00974DD3">
            <w:pPr>
              <w:pStyle w:val="TableTextLarge"/>
            </w:pPr>
            <w:sdt>
              <w:sdtPr>
                <w:id w:val="1109314495"/>
                <w:placeholder>
                  <w:docPart w:val="542DCE8DE12E41D8BD57F362C48E0C1D"/>
                </w:placeholder>
                <w:temporary/>
                <w:showingPlcHdr/>
                <w15:appearance w15:val="hidden"/>
              </w:sdtPr>
              <w:sdtContent>
                <w:r w:rsidR="004E67B3" w:rsidRPr="00E237E8">
                  <w:t>$165</w:t>
                </w:r>
              </w:sdtContent>
            </w:sdt>
          </w:p>
        </w:tc>
        <w:tc>
          <w:tcPr>
            <w:tcW w:w="0" w:type="auto"/>
            <w:shd w:val="clear" w:color="auto" w:fill="auto"/>
            <w:noWrap/>
            <w:vAlign w:val="center"/>
            <w:hideMark/>
          </w:tcPr>
          <w:p w14:paraId="7C70E2F9" w14:textId="77777777" w:rsidR="00E552C8" w:rsidRPr="00E237E8" w:rsidRDefault="00000000" w:rsidP="00974DD3">
            <w:pPr>
              <w:pStyle w:val="TableTextLarge"/>
            </w:pPr>
            <w:sdt>
              <w:sdtPr>
                <w:id w:val="-892114271"/>
                <w:placeholder>
                  <w:docPart w:val="F58D68A2C9F048518B25AB6E9F480D16"/>
                </w:placeholder>
                <w:temporary/>
                <w:showingPlcHdr/>
                <w15:appearance w15:val="hidden"/>
              </w:sdtPr>
              <w:sdtContent>
                <w:r w:rsidR="0065229E" w:rsidRPr="00E237E8">
                  <w:t>$165</w:t>
                </w:r>
              </w:sdtContent>
            </w:sdt>
          </w:p>
        </w:tc>
        <w:tc>
          <w:tcPr>
            <w:tcW w:w="0" w:type="auto"/>
            <w:shd w:val="clear" w:color="auto" w:fill="auto"/>
            <w:noWrap/>
            <w:vAlign w:val="center"/>
            <w:hideMark/>
          </w:tcPr>
          <w:p w14:paraId="11C0742E" w14:textId="77777777" w:rsidR="00E552C8" w:rsidRPr="00E237E8" w:rsidRDefault="00000000" w:rsidP="00974DD3">
            <w:pPr>
              <w:pStyle w:val="TableTextLarge"/>
            </w:pPr>
            <w:sdt>
              <w:sdtPr>
                <w:id w:val="-937986213"/>
                <w:placeholder>
                  <w:docPart w:val="A359E1B6DC89455C958D81F8FC84B89C"/>
                </w:placeholder>
                <w:temporary/>
                <w:showingPlcHdr/>
                <w15:appearance w15:val="hidden"/>
              </w:sdtPr>
              <w:sdtContent>
                <w:r w:rsidR="00863B11" w:rsidRPr="00E237E8">
                  <w:t>$165</w:t>
                </w:r>
              </w:sdtContent>
            </w:sdt>
          </w:p>
        </w:tc>
        <w:tc>
          <w:tcPr>
            <w:tcW w:w="0" w:type="auto"/>
            <w:shd w:val="clear" w:color="auto" w:fill="auto"/>
            <w:noWrap/>
            <w:vAlign w:val="center"/>
            <w:hideMark/>
          </w:tcPr>
          <w:p w14:paraId="1F35B6CB" w14:textId="77777777" w:rsidR="00E552C8" w:rsidRPr="00E237E8" w:rsidRDefault="00000000" w:rsidP="00974DD3">
            <w:pPr>
              <w:pStyle w:val="TableTextLarge"/>
            </w:pPr>
            <w:sdt>
              <w:sdtPr>
                <w:id w:val="-1064562303"/>
                <w:placeholder>
                  <w:docPart w:val="039D438A364942A590CACB252798949A"/>
                </w:placeholder>
                <w:temporary/>
                <w:showingPlcHdr/>
                <w15:appearance w15:val="hidden"/>
              </w:sdtPr>
              <w:sdtContent>
                <w:r w:rsidR="007D36E9" w:rsidRPr="00E237E8">
                  <w:t>$165</w:t>
                </w:r>
              </w:sdtContent>
            </w:sdt>
          </w:p>
        </w:tc>
        <w:tc>
          <w:tcPr>
            <w:tcW w:w="0" w:type="auto"/>
            <w:shd w:val="clear" w:color="auto" w:fill="auto"/>
            <w:noWrap/>
            <w:vAlign w:val="center"/>
            <w:hideMark/>
          </w:tcPr>
          <w:p w14:paraId="6AB2586B" w14:textId="77777777" w:rsidR="00E552C8" w:rsidRPr="00E237E8" w:rsidRDefault="00000000" w:rsidP="00974DD3">
            <w:pPr>
              <w:pStyle w:val="TableTextLarge"/>
            </w:pPr>
            <w:sdt>
              <w:sdtPr>
                <w:id w:val="1524981626"/>
                <w:placeholder>
                  <w:docPart w:val="774C908A3D5C4835AFDA8249AD7D3C0C"/>
                </w:placeholder>
                <w:temporary/>
                <w:showingPlcHdr/>
                <w15:appearance w15:val="hidden"/>
              </w:sdtPr>
              <w:sdtContent>
                <w:r w:rsidR="004B5779" w:rsidRPr="00E237E8">
                  <w:t>$165</w:t>
                </w:r>
              </w:sdtContent>
            </w:sdt>
          </w:p>
        </w:tc>
        <w:tc>
          <w:tcPr>
            <w:tcW w:w="0" w:type="auto"/>
            <w:shd w:val="clear" w:color="auto" w:fill="auto"/>
            <w:noWrap/>
            <w:vAlign w:val="center"/>
            <w:hideMark/>
          </w:tcPr>
          <w:p w14:paraId="56F6F66F" w14:textId="77777777" w:rsidR="00E552C8" w:rsidRPr="00E237E8" w:rsidRDefault="00000000" w:rsidP="00974DD3">
            <w:pPr>
              <w:pStyle w:val="TableTextLarge"/>
            </w:pPr>
            <w:sdt>
              <w:sdtPr>
                <w:id w:val="1568543848"/>
                <w:placeholder>
                  <w:docPart w:val="7510938802C3427D974C7AE454D09A78"/>
                </w:placeholder>
                <w:temporary/>
                <w:showingPlcHdr/>
                <w15:appearance w15:val="hidden"/>
              </w:sdtPr>
              <w:sdtContent>
                <w:r w:rsidR="000B6224" w:rsidRPr="00E237E8">
                  <w:t>$165</w:t>
                </w:r>
              </w:sdtContent>
            </w:sdt>
          </w:p>
        </w:tc>
        <w:tc>
          <w:tcPr>
            <w:tcW w:w="0" w:type="auto"/>
            <w:shd w:val="clear" w:color="auto" w:fill="auto"/>
            <w:noWrap/>
            <w:vAlign w:val="center"/>
            <w:hideMark/>
          </w:tcPr>
          <w:p w14:paraId="5B58D9F0" w14:textId="77777777" w:rsidR="00E552C8" w:rsidRPr="00E237E8" w:rsidRDefault="00000000" w:rsidP="00974DD3">
            <w:pPr>
              <w:pStyle w:val="TableTextLarge"/>
            </w:pPr>
            <w:sdt>
              <w:sdtPr>
                <w:id w:val="-166093244"/>
                <w:placeholder>
                  <w:docPart w:val="0825E5BB4AFA42FDBCCA67B71662F64A"/>
                </w:placeholder>
                <w:temporary/>
                <w:showingPlcHdr/>
                <w15:appearance w15:val="hidden"/>
              </w:sdtPr>
              <w:sdtContent>
                <w:r w:rsidR="00EB35A3" w:rsidRPr="00E237E8">
                  <w:t>$1,980</w:t>
                </w:r>
              </w:sdtContent>
            </w:sdt>
          </w:p>
        </w:tc>
      </w:tr>
      <w:tr w:rsidR="00E237E8" w:rsidRPr="00E237E8" w14:paraId="5BA1B336" w14:textId="77777777" w:rsidTr="000811A0">
        <w:trPr>
          <w:trHeight w:val="244"/>
        </w:trPr>
        <w:tc>
          <w:tcPr>
            <w:tcW w:w="2207" w:type="dxa"/>
            <w:shd w:val="clear" w:color="auto" w:fill="F2F2F2" w:themeFill="background1" w:themeFillShade="F2"/>
            <w:vAlign w:val="center"/>
            <w:hideMark/>
          </w:tcPr>
          <w:p w14:paraId="742B9C2D" w14:textId="77777777" w:rsidR="00E552C8" w:rsidRPr="00E237E8" w:rsidRDefault="00000000" w:rsidP="00974DD3">
            <w:pPr>
              <w:pStyle w:val="TableTextLarge"/>
            </w:pPr>
            <w:sdt>
              <w:sdtPr>
                <w:id w:val="909958398"/>
                <w:placeholder>
                  <w:docPart w:val="B8ABC17A59AA42AB9575A1B5E048FEA8"/>
                </w:placeholder>
                <w:temporary/>
                <w:showingPlcHdr/>
                <w15:appearance w15:val="hidden"/>
              </w:sdtPr>
              <w:sdtContent>
                <w:r w:rsidR="004020D0" w:rsidRPr="00E237E8">
                  <w:t>Travel</w:t>
                </w:r>
              </w:sdtContent>
            </w:sdt>
          </w:p>
        </w:tc>
        <w:tc>
          <w:tcPr>
            <w:tcW w:w="1005" w:type="dxa"/>
            <w:shd w:val="clear" w:color="auto" w:fill="F2F2F2" w:themeFill="background1" w:themeFillShade="F2"/>
            <w:noWrap/>
            <w:vAlign w:val="center"/>
            <w:hideMark/>
          </w:tcPr>
          <w:p w14:paraId="48135DF6" w14:textId="77777777" w:rsidR="00E552C8" w:rsidRPr="00E237E8" w:rsidRDefault="00000000" w:rsidP="00974DD3">
            <w:pPr>
              <w:pStyle w:val="TableTextLarge"/>
            </w:pPr>
            <w:sdt>
              <w:sdtPr>
                <w:id w:val="-929422451"/>
                <w:placeholder>
                  <w:docPart w:val="29DD76C0930C4D9FB111E8450BA02ED3"/>
                </w:placeholder>
                <w:temporary/>
                <w:showingPlcHdr/>
                <w15:appearance w15:val="hidden"/>
              </w:sdtPr>
              <w:sdtContent>
                <w:r w:rsidR="00234FE7" w:rsidRPr="00E237E8">
                  <w:t>$100</w:t>
                </w:r>
              </w:sdtContent>
            </w:sdt>
          </w:p>
        </w:tc>
        <w:tc>
          <w:tcPr>
            <w:tcW w:w="0" w:type="auto"/>
            <w:shd w:val="clear" w:color="auto" w:fill="F2F2F2" w:themeFill="background1" w:themeFillShade="F2"/>
            <w:noWrap/>
            <w:vAlign w:val="center"/>
            <w:hideMark/>
          </w:tcPr>
          <w:p w14:paraId="2A088AB3" w14:textId="77777777" w:rsidR="00E552C8" w:rsidRPr="00E237E8" w:rsidRDefault="00000000" w:rsidP="00974DD3">
            <w:pPr>
              <w:pStyle w:val="TableTextLarge"/>
            </w:pPr>
            <w:sdt>
              <w:sdtPr>
                <w:id w:val="-174038600"/>
                <w:placeholder>
                  <w:docPart w:val="CB83EAF2C72C43518244D5B642351D0B"/>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24BDB0D2" w14:textId="77777777" w:rsidR="00E552C8" w:rsidRPr="00E237E8" w:rsidRDefault="00000000" w:rsidP="00974DD3">
            <w:pPr>
              <w:pStyle w:val="TableTextLarge"/>
            </w:pPr>
            <w:sdt>
              <w:sdtPr>
                <w:id w:val="-859508159"/>
                <w:placeholder>
                  <w:docPart w:val="D6115F7B4F924330821B8A40DEB9456D"/>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1C35402F" w14:textId="77777777" w:rsidR="00E552C8" w:rsidRPr="00E237E8" w:rsidRDefault="00000000" w:rsidP="00974DD3">
            <w:pPr>
              <w:pStyle w:val="TableTextLarge"/>
            </w:pPr>
            <w:sdt>
              <w:sdtPr>
                <w:id w:val="679556343"/>
                <w:placeholder>
                  <w:docPart w:val="7300B95E46924FA597C52193070C161D"/>
                </w:placeholder>
                <w:temporary/>
                <w:showingPlcHdr/>
                <w15:appearance w15:val="hidden"/>
              </w:sdtPr>
              <w:sdtContent>
                <w:r w:rsidR="000B1B5F" w:rsidRPr="00E237E8">
                  <w:t>$250</w:t>
                </w:r>
              </w:sdtContent>
            </w:sdt>
          </w:p>
        </w:tc>
        <w:tc>
          <w:tcPr>
            <w:tcW w:w="0" w:type="auto"/>
            <w:shd w:val="clear" w:color="auto" w:fill="F2F2F2" w:themeFill="background1" w:themeFillShade="F2"/>
            <w:noWrap/>
            <w:vAlign w:val="center"/>
            <w:hideMark/>
          </w:tcPr>
          <w:p w14:paraId="41EC0106" w14:textId="77777777" w:rsidR="00E552C8" w:rsidRPr="00E237E8" w:rsidRDefault="00000000" w:rsidP="00974DD3">
            <w:pPr>
              <w:pStyle w:val="TableTextLarge"/>
            </w:pPr>
            <w:sdt>
              <w:sdtPr>
                <w:id w:val="-1801056068"/>
                <w:placeholder>
                  <w:docPart w:val="63CEDCDBC80B4C17960B85B6CDEBBAD4"/>
                </w:placeholder>
                <w:temporary/>
                <w:showingPlcHdr/>
                <w15:appearance w15:val="hidden"/>
              </w:sdtPr>
              <w:sdtContent>
                <w:r w:rsidR="00F379BC" w:rsidRPr="00E237E8">
                  <w:t>$0</w:t>
                </w:r>
              </w:sdtContent>
            </w:sdt>
          </w:p>
        </w:tc>
        <w:tc>
          <w:tcPr>
            <w:tcW w:w="0" w:type="auto"/>
            <w:gridSpan w:val="2"/>
            <w:shd w:val="clear" w:color="auto" w:fill="F2F2F2" w:themeFill="background1" w:themeFillShade="F2"/>
            <w:noWrap/>
            <w:vAlign w:val="center"/>
            <w:hideMark/>
          </w:tcPr>
          <w:p w14:paraId="15F014A1" w14:textId="77777777" w:rsidR="00E552C8" w:rsidRPr="00E237E8" w:rsidRDefault="00000000" w:rsidP="00974DD3">
            <w:pPr>
              <w:pStyle w:val="TableTextLarge"/>
            </w:pPr>
            <w:sdt>
              <w:sdtPr>
                <w:id w:val="1256481030"/>
                <w:placeholder>
                  <w:docPart w:val="55FC5A99DBAD45BFB1832B830F40DDB3"/>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365428F9" w14:textId="77777777" w:rsidR="00E552C8" w:rsidRPr="00E237E8" w:rsidRDefault="00000000" w:rsidP="00974DD3">
            <w:pPr>
              <w:pStyle w:val="TableTextLarge"/>
            </w:pPr>
            <w:sdt>
              <w:sdtPr>
                <w:id w:val="1242682649"/>
                <w:placeholder>
                  <w:docPart w:val="1351BDBB6F534CB8B679367125879B5F"/>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55B4B30B" w14:textId="77777777" w:rsidR="00E552C8" w:rsidRPr="00E237E8" w:rsidRDefault="00000000" w:rsidP="00974DD3">
            <w:pPr>
              <w:pStyle w:val="TableTextLarge"/>
            </w:pPr>
            <w:sdt>
              <w:sdtPr>
                <w:id w:val="1729573025"/>
                <w:placeholder>
                  <w:docPart w:val="DAC1B5496794473EA437A1F0BD048BF5"/>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10459DFE" w14:textId="77777777" w:rsidR="00E552C8" w:rsidRPr="00E237E8" w:rsidRDefault="00000000" w:rsidP="00974DD3">
            <w:pPr>
              <w:pStyle w:val="TableTextLarge"/>
            </w:pPr>
            <w:sdt>
              <w:sdtPr>
                <w:id w:val="-241021792"/>
                <w:placeholder>
                  <w:docPart w:val="297EAA5A216E43AABF87E8F5DC2DDC32"/>
                </w:placeholder>
                <w:temporary/>
                <w:showingPlcHdr/>
                <w15:appearance w15:val="hidden"/>
              </w:sdtPr>
              <w:sdtContent>
                <w:r w:rsidR="00863B11" w:rsidRPr="00E237E8">
                  <w:t>$675</w:t>
                </w:r>
              </w:sdtContent>
            </w:sdt>
          </w:p>
        </w:tc>
        <w:tc>
          <w:tcPr>
            <w:tcW w:w="0" w:type="auto"/>
            <w:shd w:val="clear" w:color="auto" w:fill="F2F2F2" w:themeFill="background1" w:themeFillShade="F2"/>
            <w:noWrap/>
            <w:vAlign w:val="center"/>
            <w:hideMark/>
          </w:tcPr>
          <w:p w14:paraId="59CAC973" w14:textId="77777777" w:rsidR="00E552C8" w:rsidRPr="00E237E8" w:rsidRDefault="00000000" w:rsidP="00974DD3">
            <w:pPr>
              <w:pStyle w:val="TableTextLarge"/>
            </w:pPr>
            <w:sdt>
              <w:sdtPr>
                <w:id w:val="-976598968"/>
                <w:placeholder>
                  <w:docPart w:val="6E8FD362561342C1A2ED27B042C2C330"/>
                </w:placeholder>
                <w:temporary/>
                <w:showingPlcHdr/>
                <w15:appearance w15:val="hidden"/>
              </w:sdtPr>
              <w:sdtContent>
                <w:r w:rsidR="007D36E9" w:rsidRPr="00E237E8">
                  <w:t>$800</w:t>
                </w:r>
              </w:sdtContent>
            </w:sdt>
          </w:p>
        </w:tc>
        <w:tc>
          <w:tcPr>
            <w:tcW w:w="0" w:type="auto"/>
            <w:shd w:val="clear" w:color="auto" w:fill="F2F2F2" w:themeFill="background1" w:themeFillShade="F2"/>
            <w:noWrap/>
            <w:vAlign w:val="center"/>
            <w:hideMark/>
          </w:tcPr>
          <w:p w14:paraId="539F391C" w14:textId="77777777" w:rsidR="00E552C8" w:rsidRPr="00E237E8" w:rsidRDefault="00000000" w:rsidP="00974DD3">
            <w:pPr>
              <w:pStyle w:val="TableTextLarge"/>
            </w:pPr>
            <w:sdt>
              <w:sdtPr>
                <w:id w:val="-513614513"/>
                <w:placeholder>
                  <w:docPart w:val="196A2BAD0F47454E81F75CCF114C0E10"/>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1E5EDC70" w14:textId="77777777" w:rsidR="00E552C8" w:rsidRPr="00E237E8" w:rsidRDefault="00000000" w:rsidP="00974DD3">
            <w:pPr>
              <w:pStyle w:val="TableTextLarge"/>
            </w:pPr>
            <w:sdt>
              <w:sdtPr>
                <w:id w:val="939337121"/>
                <w:placeholder>
                  <w:docPart w:val="4F72AD0116EC4B6487BDE9384D9380D1"/>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383B726E" w14:textId="77777777" w:rsidR="00E552C8" w:rsidRPr="00E237E8" w:rsidRDefault="00000000" w:rsidP="00974DD3">
            <w:pPr>
              <w:pStyle w:val="TableTextLarge"/>
            </w:pPr>
            <w:sdt>
              <w:sdtPr>
                <w:id w:val="587582977"/>
                <w:placeholder>
                  <w:docPart w:val="B2AEFAB0DF6C439E8957E1A32FDC33CE"/>
                </w:placeholder>
                <w:temporary/>
                <w:showingPlcHdr/>
                <w15:appearance w15:val="hidden"/>
              </w:sdtPr>
              <w:sdtContent>
                <w:r w:rsidR="00EB35A3" w:rsidRPr="00E237E8">
                  <w:t>$1,825</w:t>
                </w:r>
              </w:sdtContent>
            </w:sdt>
          </w:p>
        </w:tc>
      </w:tr>
      <w:tr w:rsidR="00E237E8" w:rsidRPr="00E237E8" w14:paraId="5791CA39" w14:textId="77777777" w:rsidTr="000811A0">
        <w:trPr>
          <w:trHeight w:val="244"/>
        </w:trPr>
        <w:tc>
          <w:tcPr>
            <w:tcW w:w="2207" w:type="dxa"/>
            <w:shd w:val="clear" w:color="auto" w:fill="auto"/>
            <w:vAlign w:val="center"/>
            <w:hideMark/>
          </w:tcPr>
          <w:p w14:paraId="656502DF" w14:textId="77777777" w:rsidR="00E552C8" w:rsidRPr="00E237E8" w:rsidRDefault="00000000" w:rsidP="00974DD3">
            <w:pPr>
              <w:pStyle w:val="TableTextLarge"/>
            </w:pPr>
            <w:sdt>
              <w:sdtPr>
                <w:id w:val="503014476"/>
                <w:placeholder>
                  <w:docPart w:val="AD0DF52D46A04D2CB5F608C79CC258D6"/>
                </w:placeholder>
                <w:temporary/>
                <w:showingPlcHdr/>
                <w15:appearance w15:val="hidden"/>
              </w:sdtPr>
              <w:sdtContent>
                <w:r w:rsidR="004020D0" w:rsidRPr="00E237E8">
                  <w:t>Legal/Accounting</w:t>
                </w:r>
              </w:sdtContent>
            </w:sdt>
          </w:p>
        </w:tc>
        <w:tc>
          <w:tcPr>
            <w:tcW w:w="1005" w:type="dxa"/>
            <w:shd w:val="clear" w:color="auto" w:fill="auto"/>
            <w:noWrap/>
            <w:vAlign w:val="center"/>
            <w:hideMark/>
          </w:tcPr>
          <w:p w14:paraId="6F2C0032" w14:textId="77777777" w:rsidR="00E552C8" w:rsidRPr="00E237E8" w:rsidRDefault="00000000" w:rsidP="00974DD3">
            <w:pPr>
              <w:pStyle w:val="TableTextLarge"/>
            </w:pPr>
            <w:sdt>
              <w:sdtPr>
                <w:id w:val="265656120"/>
                <w:placeholder>
                  <w:docPart w:val="F75F4003821A4E09A782EFF5924DC09C"/>
                </w:placeholder>
                <w:temporary/>
                <w:showingPlcHdr/>
                <w15:appearance w15:val="hidden"/>
              </w:sdtPr>
              <w:sdtContent>
                <w:r w:rsidR="00234FE7" w:rsidRPr="00E237E8">
                  <w:t>$1,200</w:t>
                </w:r>
              </w:sdtContent>
            </w:sdt>
          </w:p>
        </w:tc>
        <w:tc>
          <w:tcPr>
            <w:tcW w:w="0" w:type="auto"/>
            <w:shd w:val="clear" w:color="auto" w:fill="auto"/>
            <w:noWrap/>
            <w:vAlign w:val="center"/>
            <w:hideMark/>
          </w:tcPr>
          <w:p w14:paraId="0610808B" w14:textId="77777777" w:rsidR="00E552C8" w:rsidRPr="00E237E8" w:rsidRDefault="00000000" w:rsidP="00974DD3">
            <w:pPr>
              <w:pStyle w:val="TableTextLarge"/>
            </w:pPr>
            <w:sdt>
              <w:sdtPr>
                <w:id w:val="-1331281769"/>
                <w:placeholder>
                  <w:docPart w:val="28078D0821E0446B8B05D6544EE8352D"/>
                </w:placeholder>
                <w:temporary/>
                <w:showingPlcHdr/>
                <w15:appearance w15:val="hidden"/>
              </w:sdtPr>
              <w:sdtContent>
                <w:r w:rsidR="00F379BC" w:rsidRPr="00E237E8">
                  <w:t>$0</w:t>
                </w:r>
              </w:sdtContent>
            </w:sdt>
          </w:p>
        </w:tc>
        <w:tc>
          <w:tcPr>
            <w:tcW w:w="0" w:type="auto"/>
            <w:shd w:val="clear" w:color="auto" w:fill="auto"/>
            <w:noWrap/>
            <w:vAlign w:val="center"/>
            <w:hideMark/>
          </w:tcPr>
          <w:p w14:paraId="42200A12" w14:textId="77777777" w:rsidR="00E552C8" w:rsidRPr="00E237E8" w:rsidRDefault="00000000" w:rsidP="00974DD3">
            <w:pPr>
              <w:pStyle w:val="TableTextLarge"/>
            </w:pPr>
            <w:sdt>
              <w:sdtPr>
                <w:id w:val="1562673781"/>
                <w:placeholder>
                  <w:docPart w:val="CDC0DC108BF1462989D5A94E7B667388"/>
                </w:placeholder>
                <w:temporary/>
                <w:showingPlcHdr/>
                <w15:appearance w15:val="hidden"/>
              </w:sdtPr>
              <w:sdtContent>
                <w:r w:rsidR="00F379BC" w:rsidRPr="00E237E8">
                  <w:t>$0</w:t>
                </w:r>
              </w:sdtContent>
            </w:sdt>
          </w:p>
        </w:tc>
        <w:tc>
          <w:tcPr>
            <w:tcW w:w="0" w:type="auto"/>
            <w:shd w:val="clear" w:color="auto" w:fill="auto"/>
            <w:noWrap/>
            <w:vAlign w:val="center"/>
            <w:hideMark/>
          </w:tcPr>
          <w:p w14:paraId="622F2982" w14:textId="77777777" w:rsidR="00E552C8" w:rsidRPr="00E237E8" w:rsidRDefault="00000000" w:rsidP="00974DD3">
            <w:pPr>
              <w:pStyle w:val="TableTextLarge"/>
            </w:pPr>
            <w:sdt>
              <w:sdtPr>
                <w:id w:val="-475143793"/>
                <w:placeholder>
                  <w:docPart w:val="6D54EB7FE46C418CB111D91485F7B6D3"/>
                </w:placeholder>
                <w:temporary/>
                <w:showingPlcHdr/>
                <w15:appearance w15:val="hidden"/>
              </w:sdtPr>
              <w:sdtContent>
                <w:r w:rsidR="000B1B5F" w:rsidRPr="00E237E8">
                  <w:t>$450</w:t>
                </w:r>
              </w:sdtContent>
            </w:sdt>
          </w:p>
        </w:tc>
        <w:tc>
          <w:tcPr>
            <w:tcW w:w="0" w:type="auto"/>
            <w:shd w:val="clear" w:color="auto" w:fill="auto"/>
            <w:noWrap/>
            <w:vAlign w:val="center"/>
            <w:hideMark/>
          </w:tcPr>
          <w:p w14:paraId="46583951" w14:textId="77777777" w:rsidR="00E552C8" w:rsidRPr="00E237E8" w:rsidRDefault="00000000" w:rsidP="00974DD3">
            <w:pPr>
              <w:pStyle w:val="TableTextLarge"/>
            </w:pPr>
            <w:sdt>
              <w:sdtPr>
                <w:id w:val="-1345862310"/>
                <w:placeholder>
                  <w:docPart w:val="4C5D8FE7C70244A9BBB23D71379FE332"/>
                </w:placeholder>
                <w:temporary/>
                <w:showingPlcHdr/>
                <w15:appearance w15:val="hidden"/>
              </w:sdtPr>
              <w:sdtContent>
                <w:r w:rsidR="00F379BC" w:rsidRPr="00E237E8">
                  <w:t>$0</w:t>
                </w:r>
              </w:sdtContent>
            </w:sdt>
          </w:p>
        </w:tc>
        <w:tc>
          <w:tcPr>
            <w:tcW w:w="0" w:type="auto"/>
            <w:gridSpan w:val="2"/>
            <w:shd w:val="clear" w:color="auto" w:fill="auto"/>
            <w:noWrap/>
            <w:vAlign w:val="center"/>
            <w:hideMark/>
          </w:tcPr>
          <w:p w14:paraId="419BB124" w14:textId="77777777" w:rsidR="00E552C8" w:rsidRPr="00E237E8" w:rsidRDefault="00000000" w:rsidP="00974DD3">
            <w:pPr>
              <w:pStyle w:val="TableTextLarge"/>
            </w:pPr>
            <w:sdt>
              <w:sdtPr>
                <w:id w:val="-315948972"/>
                <w:placeholder>
                  <w:docPart w:val="0E8382CDA3434CF888C3FBEBA9BFCB38"/>
                </w:placeholder>
                <w:temporary/>
                <w:showingPlcHdr/>
                <w15:appearance w15:val="hidden"/>
              </w:sdtPr>
              <w:sdtContent>
                <w:r w:rsidR="00100314" w:rsidRPr="00E237E8">
                  <w:t>$500</w:t>
                </w:r>
              </w:sdtContent>
            </w:sdt>
          </w:p>
        </w:tc>
        <w:tc>
          <w:tcPr>
            <w:tcW w:w="0" w:type="auto"/>
            <w:shd w:val="clear" w:color="auto" w:fill="auto"/>
            <w:noWrap/>
            <w:vAlign w:val="center"/>
            <w:hideMark/>
          </w:tcPr>
          <w:p w14:paraId="0CE78E51" w14:textId="77777777" w:rsidR="00E552C8" w:rsidRPr="00E237E8" w:rsidRDefault="00000000" w:rsidP="00974DD3">
            <w:pPr>
              <w:pStyle w:val="TableTextLarge"/>
            </w:pPr>
            <w:sdt>
              <w:sdtPr>
                <w:id w:val="1901795858"/>
                <w:placeholder>
                  <w:docPart w:val="DE93A5BEF6D54BEC80D508A4922E48C7"/>
                </w:placeholder>
                <w:temporary/>
                <w:showingPlcHdr/>
                <w15:appearance w15:val="hidden"/>
              </w:sdtPr>
              <w:sdtContent>
                <w:r w:rsidR="00F379BC" w:rsidRPr="00E237E8">
                  <w:t>$0</w:t>
                </w:r>
              </w:sdtContent>
            </w:sdt>
          </w:p>
        </w:tc>
        <w:tc>
          <w:tcPr>
            <w:tcW w:w="0" w:type="auto"/>
            <w:shd w:val="clear" w:color="auto" w:fill="auto"/>
            <w:noWrap/>
            <w:vAlign w:val="center"/>
            <w:hideMark/>
          </w:tcPr>
          <w:p w14:paraId="2A4B83E8" w14:textId="77777777" w:rsidR="00E552C8" w:rsidRPr="00E237E8" w:rsidRDefault="00000000" w:rsidP="00974DD3">
            <w:pPr>
              <w:pStyle w:val="TableTextLarge"/>
            </w:pPr>
            <w:sdt>
              <w:sdtPr>
                <w:id w:val="1265503161"/>
                <w:placeholder>
                  <w:docPart w:val="4B725381E01243E290BE6CAB8231D377"/>
                </w:placeholder>
                <w:temporary/>
                <w:showingPlcHdr/>
                <w15:appearance w15:val="hidden"/>
              </w:sdtPr>
              <w:sdtContent>
                <w:r w:rsidR="00F379BC" w:rsidRPr="00E237E8">
                  <w:t>$0</w:t>
                </w:r>
              </w:sdtContent>
            </w:sdt>
          </w:p>
        </w:tc>
        <w:tc>
          <w:tcPr>
            <w:tcW w:w="0" w:type="auto"/>
            <w:shd w:val="clear" w:color="auto" w:fill="auto"/>
            <w:noWrap/>
            <w:vAlign w:val="center"/>
            <w:hideMark/>
          </w:tcPr>
          <w:p w14:paraId="2E1023E3" w14:textId="77777777" w:rsidR="00E552C8" w:rsidRPr="00E237E8" w:rsidRDefault="00000000" w:rsidP="00974DD3">
            <w:pPr>
              <w:pStyle w:val="TableTextLarge"/>
            </w:pPr>
            <w:sdt>
              <w:sdtPr>
                <w:id w:val="604395996"/>
                <w:placeholder>
                  <w:docPart w:val="C2D4D7E056C74276AB2ABF313EF7B027"/>
                </w:placeholder>
                <w:temporary/>
                <w:showingPlcHdr/>
                <w15:appearance w15:val="hidden"/>
              </w:sdtPr>
              <w:sdtContent>
                <w:r w:rsidR="00F379BC" w:rsidRPr="00E237E8">
                  <w:t>$0</w:t>
                </w:r>
              </w:sdtContent>
            </w:sdt>
          </w:p>
        </w:tc>
        <w:tc>
          <w:tcPr>
            <w:tcW w:w="0" w:type="auto"/>
            <w:shd w:val="clear" w:color="auto" w:fill="auto"/>
            <w:noWrap/>
            <w:vAlign w:val="center"/>
            <w:hideMark/>
          </w:tcPr>
          <w:p w14:paraId="3C3D95AE" w14:textId="77777777" w:rsidR="00E552C8" w:rsidRPr="00E237E8" w:rsidRDefault="00000000" w:rsidP="00974DD3">
            <w:pPr>
              <w:pStyle w:val="TableTextLarge"/>
            </w:pPr>
            <w:sdt>
              <w:sdtPr>
                <w:id w:val="-1660068256"/>
                <w:placeholder>
                  <w:docPart w:val="5ED316A3D2F94AADA1E5F08F06B3F37C"/>
                </w:placeholder>
                <w:temporary/>
                <w:showingPlcHdr/>
                <w15:appearance w15:val="hidden"/>
              </w:sdtPr>
              <w:sdtContent>
                <w:r w:rsidR="00F379BC" w:rsidRPr="00E237E8">
                  <w:t>$0</w:t>
                </w:r>
              </w:sdtContent>
            </w:sdt>
          </w:p>
        </w:tc>
        <w:tc>
          <w:tcPr>
            <w:tcW w:w="0" w:type="auto"/>
            <w:shd w:val="clear" w:color="auto" w:fill="auto"/>
            <w:noWrap/>
            <w:vAlign w:val="center"/>
            <w:hideMark/>
          </w:tcPr>
          <w:p w14:paraId="21A4025D" w14:textId="77777777" w:rsidR="00E552C8" w:rsidRPr="00E237E8" w:rsidRDefault="00000000" w:rsidP="00974DD3">
            <w:pPr>
              <w:pStyle w:val="TableTextLarge"/>
            </w:pPr>
            <w:sdt>
              <w:sdtPr>
                <w:id w:val="-1366136165"/>
                <w:placeholder>
                  <w:docPart w:val="E32D57CB20CB4A6CAEFB57074B66C4C9"/>
                </w:placeholder>
                <w:temporary/>
                <w:showingPlcHdr/>
                <w15:appearance w15:val="hidden"/>
              </w:sdtPr>
              <w:sdtContent>
                <w:r w:rsidR="00F379BC" w:rsidRPr="00E237E8">
                  <w:t>$0</w:t>
                </w:r>
              </w:sdtContent>
            </w:sdt>
          </w:p>
        </w:tc>
        <w:tc>
          <w:tcPr>
            <w:tcW w:w="0" w:type="auto"/>
            <w:shd w:val="clear" w:color="auto" w:fill="auto"/>
            <w:noWrap/>
            <w:vAlign w:val="center"/>
            <w:hideMark/>
          </w:tcPr>
          <w:p w14:paraId="2BFB6E92" w14:textId="77777777" w:rsidR="00E552C8" w:rsidRPr="00E237E8" w:rsidRDefault="00000000" w:rsidP="00974DD3">
            <w:pPr>
              <w:pStyle w:val="TableTextLarge"/>
            </w:pPr>
            <w:sdt>
              <w:sdtPr>
                <w:id w:val="126363024"/>
                <w:placeholder>
                  <w:docPart w:val="31DCF519563649BA91B0D658B180ABB9"/>
                </w:placeholder>
                <w:temporary/>
                <w:showingPlcHdr/>
                <w15:appearance w15:val="hidden"/>
              </w:sdtPr>
              <w:sdtContent>
                <w:r w:rsidR="000B6224" w:rsidRPr="00E237E8">
                  <w:t>$250</w:t>
                </w:r>
              </w:sdtContent>
            </w:sdt>
          </w:p>
        </w:tc>
        <w:tc>
          <w:tcPr>
            <w:tcW w:w="0" w:type="auto"/>
            <w:shd w:val="clear" w:color="auto" w:fill="auto"/>
            <w:noWrap/>
            <w:vAlign w:val="center"/>
            <w:hideMark/>
          </w:tcPr>
          <w:p w14:paraId="67CDA723" w14:textId="77777777" w:rsidR="00E552C8" w:rsidRPr="00E237E8" w:rsidRDefault="00000000" w:rsidP="00974DD3">
            <w:pPr>
              <w:pStyle w:val="TableTextLarge"/>
            </w:pPr>
            <w:sdt>
              <w:sdtPr>
                <w:id w:val="-228461663"/>
                <w:placeholder>
                  <w:docPart w:val="E5C2F13FD4E44AD8AADDF95402075247"/>
                </w:placeholder>
                <w:temporary/>
                <w:showingPlcHdr/>
                <w15:appearance w15:val="hidden"/>
              </w:sdtPr>
              <w:sdtContent>
                <w:r w:rsidR="00EB35A3" w:rsidRPr="00E237E8">
                  <w:t>$2,400</w:t>
                </w:r>
              </w:sdtContent>
            </w:sdt>
          </w:p>
        </w:tc>
      </w:tr>
      <w:tr w:rsidR="00E237E8" w:rsidRPr="00E237E8" w14:paraId="19F9B0DA" w14:textId="77777777" w:rsidTr="000811A0">
        <w:trPr>
          <w:trHeight w:val="244"/>
        </w:trPr>
        <w:tc>
          <w:tcPr>
            <w:tcW w:w="2207" w:type="dxa"/>
            <w:shd w:val="clear" w:color="auto" w:fill="F2F2F2" w:themeFill="background1" w:themeFillShade="F2"/>
            <w:vAlign w:val="center"/>
            <w:hideMark/>
          </w:tcPr>
          <w:p w14:paraId="0F07C4C0" w14:textId="77777777" w:rsidR="00E552C8" w:rsidRPr="00E237E8" w:rsidRDefault="00000000" w:rsidP="00974DD3">
            <w:pPr>
              <w:pStyle w:val="TableTextLarge"/>
            </w:pPr>
            <w:sdt>
              <w:sdtPr>
                <w:id w:val="135843037"/>
                <w:placeholder>
                  <w:docPart w:val="3FD4413DBD0F40E8972247E783477AF3"/>
                </w:placeholder>
                <w:temporary/>
                <w:showingPlcHdr/>
                <w15:appearance w15:val="hidden"/>
              </w:sdtPr>
              <w:sdtContent>
                <w:r w:rsidR="004020D0" w:rsidRPr="00E237E8">
                  <w:t>Office Supplies</w:t>
                </w:r>
              </w:sdtContent>
            </w:sdt>
          </w:p>
        </w:tc>
        <w:tc>
          <w:tcPr>
            <w:tcW w:w="1005" w:type="dxa"/>
            <w:shd w:val="clear" w:color="auto" w:fill="F2F2F2" w:themeFill="background1" w:themeFillShade="F2"/>
            <w:noWrap/>
            <w:vAlign w:val="center"/>
            <w:hideMark/>
          </w:tcPr>
          <w:p w14:paraId="3813BDA3" w14:textId="77777777" w:rsidR="00E552C8" w:rsidRPr="00E237E8" w:rsidRDefault="00000000" w:rsidP="00974DD3">
            <w:pPr>
              <w:pStyle w:val="TableTextLarge"/>
            </w:pPr>
            <w:sdt>
              <w:sdtPr>
                <w:id w:val="2075544508"/>
                <w:placeholder>
                  <w:docPart w:val="D8C1A889531E492B8544A2E8E43B625D"/>
                </w:placeholder>
                <w:temporary/>
                <w:showingPlcHdr/>
                <w15:appearance w15:val="hidden"/>
              </w:sdtPr>
              <w:sdtContent>
                <w:r w:rsidR="00234FE7" w:rsidRPr="00E237E8">
                  <w:t>$125</w:t>
                </w:r>
              </w:sdtContent>
            </w:sdt>
          </w:p>
        </w:tc>
        <w:tc>
          <w:tcPr>
            <w:tcW w:w="0" w:type="auto"/>
            <w:shd w:val="clear" w:color="auto" w:fill="F2F2F2" w:themeFill="background1" w:themeFillShade="F2"/>
            <w:noWrap/>
            <w:vAlign w:val="center"/>
            <w:hideMark/>
          </w:tcPr>
          <w:p w14:paraId="685EDF6B" w14:textId="77777777" w:rsidR="00E552C8" w:rsidRPr="00E237E8" w:rsidRDefault="00000000" w:rsidP="00974DD3">
            <w:pPr>
              <w:pStyle w:val="TableTextLarge"/>
            </w:pPr>
            <w:sdt>
              <w:sdtPr>
                <w:id w:val="-573430480"/>
                <w:placeholder>
                  <w:docPart w:val="3D085AAB87064A2CA340395B07F30809"/>
                </w:placeholder>
                <w:temporary/>
                <w:showingPlcHdr/>
                <w15:appearance w15:val="hidden"/>
              </w:sdtPr>
              <w:sdtContent>
                <w:r w:rsidR="00234FE7" w:rsidRPr="00E237E8">
                  <w:t>$125</w:t>
                </w:r>
              </w:sdtContent>
            </w:sdt>
          </w:p>
        </w:tc>
        <w:tc>
          <w:tcPr>
            <w:tcW w:w="0" w:type="auto"/>
            <w:shd w:val="clear" w:color="auto" w:fill="F2F2F2" w:themeFill="background1" w:themeFillShade="F2"/>
            <w:noWrap/>
            <w:vAlign w:val="center"/>
            <w:hideMark/>
          </w:tcPr>
          <w:p w14:paraId="1AADF779" w14:textId="77777777" w:rsidR="00E552C8" w:rsidRPr="00E237E8" w:rsidRDefault="00000000" w:rsidP="00974DD3">
            <w:pPr>
              <w:pStyle w:val="TableTextLarge"/>
            </w:pPr>
            <w:sdt>
              <w:sdtPr>
                <w:id w:val="1642839768"/>
                <w:placeholder>
                  <w:docPart w:val="4C0C289B31384D258162525C91439F2D"/>
                </w:placeholder>
                <w:temporary/>
                <w:showingPlcHdr/>
                <w15:appearance w15:val="hidden"/>
              </w:sdtPr>
              <w:sdtContent>
                <w:r w:rsidR="006A359E" w:rsidRPr="00E237E8">
                  <w:t>$125</w:t>
                </w:r>
              </w:sdtContent>
            </w:sdt>
          </w:p>
        </w:tc>
        <w:tc>
          <w:tcPr>
            <w:tcW w:w="0" w:type="auto"/>
            <w:shd w:val="clear" w:color="auto" w:fill="F2F2F2" w:themeFill="background1" w:themeFillShade="F2"/>
            <w:noWrap/>
            <w:vAlign w:val="center"/>
            <w:hideMark/>
          </w:tcPr>
          <w:p w14:paraId="1EFB8A24" w14:textId="77777777" w:rsidR="00E552C8" w:rsidRPr="00E237E8" w:rsidRDefault="00000000" w:rsidP="00974DD3">
            <w:pPr>
              <w:pStyle w:val="TableTextLarge"/>
            </w:pPr>
            <w:sdt>
              <w:sdtPr>
                <w:id w:val="-498741239"/>
                <w:placeholder>
                  <w:docPart w:val="0CC4A288841C4CD49F1EF7D55F798E18"/>
                </w:placeholder>
                <w:temporary/>
                <w:showingPlcHdr/>
                <w15:appearance w15:val="hidden"/>
              </w:sdtPr>
              <w:sdtContent>
                <w:r w:rsidR="000B1B5F" w:rsidRPr="00E237E8">
                  <w:t>$125</w:t>
                </w:r>
              </w:sdtContent>
            </w:sdt>
          </w:p>
        </w:tc>
        <w:tc>
          <w:tcPr>
            <w:tcW w:w="0" w:type="auto"/>
            <w:shd w:val="clear" w:color="auto" w:fill="F2F2F2" w:themeFill="background1" w:themeFillShade="F2"/>
            <w:noWrap/>
            <w:vAlign w:val="center"/>
            <w:hideMark/>
          </w:tcPr>
          <w:p w14:paraId="32EF4EDC" w14:textId="77777777" w:rsidR="00E552C8" w:rsidRPr="00E237E8" w:rsidRDefault="00000000" w:rsidP="00974DD3">
            <w:pPr>
              <w:pStyle w:val="TableTextLarge"/>
            </w:pPr>
            <w:sdt>
              <w:sdtPr>
                <w:id w:val="1698809386"/>
                <w:placeholder>
                  <w:docPart w:val="AD7A317AB53D48EEA7400B7A9754C7D9"/>
                </w:placeholder>
                <w:temporary/>
                <w:showingPlcHdr/>
                <w15:appearance w15:val="hidden"/>
              </w:sdtPr>
              <w:sdtContent>
                <w:r w:rsidR="00E15D61" w:rsidRPr="00E237E8">
                  <w:t>$125</w:t>
                </w:r>
              </w:sdtContent>
            </w:sdt>
          </w:p>
        </w:tc>
        <w:tc>
          <w:tcPr>
            <w:tcW w:w="0" w:type="auto"/>
            <w:gridSpan w:val="2"/>
            <w:shd w:val="clear" w:color="auto" w:fill="F2F2F2" w:themeFill="background1" w:themeFillShade="F2"/>
            <w:noWrap/>
            <w:vAlign w:val="center"/>
            <w:hideMark/>
          </w:tcPr>
          <w:p w14:paraId="21B12836" w14:textId="77777777" w:rsidR="00E552C8" w:rsidRPr="00E237E8" w:rsidRDefault="00000000" w:rsidP="00974DD3">
            <w:pPr>
              <w:pStyle w:val="TableTextLarge"/>
            </w:pPr>
            <w:sdt>
              <w:sdtPr>
                <w:id w:val="-1146820275"/>
                <w:placeholder>
                  <w:docPart w:val="AB94194BF2424CDDACF5392AE479D305"/>
                </w:placeholder>
                <w:temporary/>
                <w:showingPlcHdr/>
                <w15:appearance w15:val="hidden"/>
              </w:sdtPr>
              <w:sdtContent>
                <w:r w:rsidR="00100314" w:rsidRPr="00E237E8">
                  <w:t>$125</w:t>
                </w:r>
              </w:sdtContent>
            </w:sdt>
          </w:p>
        </w:tc>
        <w:tc>
          <w:tcPr>
            <w:tcW w:w="0" w:type="auto"/>
            <w:shd w:val="clear" w:color="auto" w:fill="F2F2F2" w:themeFill="background1" w:themeFillShade="F2"/>
            <w:noWrap/>
            <w:vAlign w:val="center"/>
            <w:hideMark/>
          </w:tcPr>
          <w:p w14:paraId="246074BD" w14:textId="77777777" w:rsidR="00E552C8" w:rsidRPr="00E237E8" w:rsidRDefault="00000000" w:rsidP="00974DD3">
            <w:pPr>
              <w:pStyle w:val="TableTextLarge"/>
            </w:pPr>
            <w:sdt>
              <w:sdtPr>
                <w:id w:val="-252059978"/>
                <w:placeholder>
                  <w:docPart w:val="B5144D84BC984D8A8825D7D70296EC48"/>
                </w:placeholder>
                <w:temporary/>
                <w:showingPlcHdr/>
                <w15:appearance w15:val="hidden"/>
              </w:sdtPr>
              <w:sdtContent>
                <w:r w:rsidR="004E67B3" w:rsidRPr="00E237E8">
                  <w:t>$125</w:t>
                </w:r>
              </w:sdtContent>
            </w:sdt>
          </w:p>
        </w:tc>
        <w:tc>
          <w:tcPr>
            <w:tcW w:w="0" w:type="auto"/>
            <w:shd w:val="clear" w:color="auto" w:fill="F2F2F2" w:themeFill="background1" w:themeFillShade="F2"/>
            <w:noWrap/>
            <w:vAlign w:val="center"/>
            <w:hideMark/>
          </w:tcPr>
          <w:p w14:paraId="236B3753" w14:textId="77777777" w:rsidR="00E552C8" w:rsidRPr="00E237E8" w:rsidRDefault="00000000" w:rsidP="00974DD3">
            <w:pPr>
              <w:pStyle w:val="TableTextLarge"/>
            </w:pPr>
            <w:sdt>
              <w:sdtPr>
                <w:id w:val="-634798774"/>
                <w:placeholder>
                  <w:docPart w:val="47C4255DD0EB49149DDD85EE88917382"/>
                </w:placeholder>
                <w:temporary/>
                <w:showingPlcHdr/>
                <w15:appearance w15:val="hidden"/>
              </w:sdtPr>
              <w:sdtContent>
                <w:r w:rsidR="0065229E" w:rsidRPr="00E237E8">
                  <w:t>$125</w:t>
                </w:r>
              </w:sdtContent>
            </w:sdt>
          </w:p>
        </w:tc>
        <w:tc>
          <w:tcPr>
            <w:tcW w:w="0" w:type="auto"/>
            <w:shd w:val="clear" w:color="auto" w:fill="F2F2F2" w:themeFill="background1" w:themeFillShade="F2"/>
            <w:noWrap/>
            <w:vAlign w:val="center"/>
            <w:hideMark/>
          </w:tcPr>
          <w:p w14:paraId="63363BA0" w14:textId="77777777" w:rsidR="00E552C8" w:rsidRPr="00E237E8" w:rsidRDefault="00000000" w:rsidP="00974DD3">
            <w:pPr>
              <w:pStyle w:val="TableTextLarge"/>
            </w:pPr>
            <w:sdt>
              <w:sdtPr>
                <w:id w:val="-1536032494"/>
                <w:placeholder>
                  <w:docPart w:val="07824D4010B547F49A5C5152329C1E44"/>
                </w:placeholder>
                <w:temporary/>
                <w:showingPlcHdr/>
                <w15:appearance w15:val="hidden"/>
              </w:sdtPr>
              <w:sdtContent>
                <w:r w:rsidR="00863B11" w:rsidRPr="00E237E8">
                  <w:t>$125</w:t>
                </w:r>
              </w:sdtContent>
            </w:sdt>
          </w:p>
        </w:tc>
        <w:tc>
          <w:tcPr>
            <w:tcW w:w="0" w:type="auto"/>
            <w:shd w:val="clear" w:color="auto" w:fill="F2F2F2" w:themeFill="background1" w:themeFillShade="F2"/>
            <w:noWrap/>
            <w:vAlign w:val="center"/>
            <w:hideMark/>
          </w:tcPr>
          <w:p w14:paraId="329A461D" w14:textId="77777777" w:rsidR="00E552C8" w:rsidRPr="00E237E8" w:rsidRDefault="00000000" w:rsidP="00974DD3">
            <w:pPr>
              <w:pStyle w:val="TableTextLarge"/>
            </w:pPr>
            <w:sdt>
              <w:sdtPr>
                <w:id w:val="678471933"/>
                <w:placeholder>
                  <w:docPart w:val="73FB80D2F48D43C493062FBF5B07E810"/>
                </w:placeholder>
                <w:temporary/>
                <w:showingPlcHdr/>
                <w15:appearance w15:val="hidden"/>
              </w:sdtPr>
              <w:sdtContent>
                <w:r w:rsidR="007D36E9" w:rsidRPr="00E237E8">
                  <w:t>$125</w:t>
                </w:r>
              </w:sdtContent>
            </w:sdt>
          </w:p>
        </w:tc>
        <w:tc>
          <w:tcPr>
            <w:tcW w:w="0" w:type="auto"/>
            <w:shd w:val="clear" w:color="auto" w:fill="F2F2F2" w:themeFill="background1" w:themeFillShade="F2"/>
            <w:noWrap/>
            <w:vAlign w:val="center"/>
            <w:hideMark/>
          </w:tcPr>
          <w:p w14:paraId="638089F8" w14:textId="77777777" w:rsidR="00E552C8" w:rsidRPr="00E237E8" w:rsidRDefault="00000000" w:rsidP="00974DD3">
            <w:pPr>
              <w:pStyle w:val="TableTextLarge"/>
            </w:pPr>
            <w:sdt>
              <w:sdtPr>
                <w:id w:val="-1995553671"/>
                <w:placeholder>
                  <w:docPart w:val="AA2BD5737A0C4BE9AAF6C32471E504B3"/>
                </w:placeholder>
                <w:temporary/>
                <w:showingPlcHdr/>
                <w15:appearance w15:val="hidden"/>
              </w:sdtPr>
              <w:sdtContent>
                <w:r w:rsidR="004B5779" w:rsidRPr="00E237E8">
                  <w:t>$125</w:t>
                </w:r>
              </w:sdtContent>
            </w:sdt>
          </w:p>
        </w:tc>
        <w:tc>
          <w:tcPr>
            <w:tcW w:w="0" w:type="auto"/>
            <w:shd w:val="clear" w:color="auto" w:fill="F2F2F2" w:themeFill="background1" w:themeFillShade="F2"/>
            <w:noWrap/>
            <w:vAlign w:val="center"/>
            <w:hideMark/>
          </w:tcPr>
          <w:p w14:paraId="5539DB37" w14:textId="77777777" w:rsidR="00E552C8" w:rsidRPr="00E237E8" w:rsidRDefault="00000000" w:rsidP="00974DD3">
            <w:pPr>
              <w:pStyle w:val="TableTextLarge"/>
            </w:pPr>
            <w:sdt>
              <w:sdtPr>
                <w:id w:val="-1998487453"/>
                <w:placeholder>
                  <w:docPart w:val="1598F3A412D0418B878255CEEE304CEC"/>
                </w:placeholder>
                <w:temporary/>
                <w:showingPlcHdr/>
                <w15:appearance w15:val="hidden"/>
              </w:sdtPr>
              <w:sdtContent>
                <w:r w:rsidR="000B6224" w:rsidRPr="00E237E8">
                  <w:t>$125</w:t>
                </w:r>
              </w:sdtContent>
            </w:sdt>
          </w:p>
        </w:tc>
        <w:tc>
          <w:tcPr>
            <w:tcW w:w="0" w:type="auto"/>
            <w:shd w:val="clear" w:color="auto" w:fill="F2F2F2" w:themeFill="background1" w:themeFillShade="F2"/>
            <w:noWrap/>
            <w:vAlign w:val="center"/>
            <w:hideMark/>
          </w:tcPr>
          <w:p w14:paraId="279BAAF1" w14:textId="77777777" w:rsidR="00E552C8" w:rsidRPr="00E237E8" w:rsidRDefault="00000000" w:rsidP="00974DD3">
            <w:pPr>
              <w:pStyle w:val="TableTextLarge"/>
            </w:pPr>
            <w:sdt>
              <w:sdtPr>
                <w:id w:val="1773194737"/>
                <w:placeholder>
                  <w:docPart w:val="F83601AEE5EE471C90FDCED5395E4AA0"/>
                </w:placeholder>
                <w:temporary/>
                <w:showingPlcHdr/>
                <w15:appearance w15:val="hidden"/>
              </w:sdtPr>
              <w:sdtContent>
                <w:r w:rsidR="00EB35A3" w:rsidRPr="00E237E8">
                  <w:t>$1,500</w:t>
                </w:r>
              </w:sdtContent>
            </w:sdt>
          </w:p>
        </w:tc>
      </w:tr>
      <w:tr w:rsidR="00E237E8" w:rsidRPr="00E237E8" w14:paraId="50E683EF" w14:textId="77777777" w:rsidTr="000811A0">
        <w:trPr>
          <w:trHeight w:val="244"/>
        </w:trPr>
        <w:tc>
          <w:tcPr>
            <w:tcW w:w="2207" w:type="dxa"/>
            <w:shd w:val="clear" w:color="auto" w:fill="auto"/>
            <w:vAlign w:val="center"/>
            <w:hideMark/>
          </w:tcPr>
          <w:p w14:paraId="1B0251BF" w14:textId="77777777" w:rsidR="00E552C8" w:rsidRPr="00E237E8" w:rsidRDefault="00000000" w:rsidP="00974DD3">
            <w:pPr>
              <w:pStyle w:val="TableTextLarge"/>
            </w:pPr>
            <w:sdt>
              <w:sdtPr>
                <w:id w:val="2094426690"/>
                <w:placeholder>
                  <w:docPart w:val="8F3E8886D279485FBF99C0B3563C99DC"/>
                </w:placeholder>
                <w:temporary/>
                <w:showingPlcHdr/>
                <w15:appearance w15:val="hidden"/>
              </w:sdtPr>
              <w:sdtContent>
                <w:r w:rsidR="004020D0" w:rsidRPr="00E237E8">
                  <w:t>Interest Expense</w:t>
                </w:r>
              </w:sdtContent>
            </w:sdt>
          </w:p>
        </w:tc>
        <w:tc>
          <w:tcPr>
            <w:tcW w:w="1005" w:type="dxa"/>
            <w:shd w:val="clear" w:color="auto" w:fill="auto"/>
            <w:noWrap/>
            <w:vAlign w:val="center"/>
            <w:hideMark/>
          </w:tcPr>
          <w:p w14:paraId="4306C8DB" w14:textId="77777777" w:rsidR="00E552C8" w:rsidRPr="00E237E8" w:rsidRDefault="00000000" w:rsidP="00974DD3">
            <w:pPr>
              <w:pStyle w:val="TableTextLarge"/>
            </w:pPr>
            <w:sdt>
              <w:sdtPr>
                <w:id w:val="1670067273"/>
                <w:placeholder>
                  <w:docPart w:val="1D91CE8286924A5392D9F52166CE2CB2"/>
                </w:placeholder>
                <w:temporary/>
                <w:showingPlcHdr/>
                <w15:appearance w15:val="hidden"/>
              </w:sdtPr>
              <w:sdtContent>
                <w:r w:rsidR="00F379BC" w:rsidRPr="00E237E8">
                  <w:t>$0</w:t>
                </w:r>
              </w:sdtContent>
            </w:sdt>
          </w:p>
        </w:tc>
        <w:tc>
          <w:tcPr>
            <w:tcW w:w="0" w:type="auto"/>
            <w:shd w:val="clear" w:color="auto" w:fill="auto"/>
            <w:noWrap/>
            <w:vAlign w:val="center"/>
            <w:hideMark/>
          </w:tcPr>
          <w:p w14:paraId="7654436F" w14:textId="77777777" w:rsidR="00E552C8" w:rsidRPr="00E237E8" w:rsidRDefault="00000000" w:rsidP="00974DD3">
            <w:pPr>
              <w:pStyle w:val="TableTextLarge"/>
            </w:pPr>
            <w:sdt>
              <w:sdtPr>
                <w:id w:val="1369266489"/>
                <w:placeholder>
                  <w:docPart w:val="2B45466A38F54A8EB2DB96C7B59C2C3A"/>
                </w:placeholder>
                <w:temporary/>
                <w:showingPlcHdr/>
                <w15:appearance w15:val="hidden"/>
              </w:sdtPr>
              <w:sdtContent>
                <w:r w:rsidR="00F379BC" w:rsidRPr="00E237E8">
                  <w:t>$0</w:t>
                </w:r>
              </w:sdtContent>
            </w:sdt>
          </w:p>
        </w:tc>
        <w:tc>
          <w:tcPr>
            <w:tcW w:w="0" w:type="auto"/>
            <w:shd w:val="clear" w:color="auto" w:fill="auto"/>
            <w:noWrap/>
            <w:vAlign w:val="center"/>
            <w:hideMark/>
          </w:tcPr>
          <w:p w14:paraId="19ABFD47" w14:textId="77777777" w:rsidR="00E552C8" w:rsidRPr="00E237E8" w:rsidRDefault="00000000" w:rsidP="00974DD3">
            <w:pPr>
              <w:pStyle w:val="TableTextLarge"/>
            </w:pPr>
            <w:sdt>
              <w:sdtPr>
                <w:id w:val="1611856449"/>
                <w:placeholder>
                  <w:docPart w:val="54A790F31D694D93889935DB131C838C"/>
                </w:placeholder>
                <w:temporary/>
                <w:showingPlcHdr/>
                <w15:appearance w15:val="hidden"/>
              </w:sdtPr>
              <w:sdtContent>
                <w:r w:rsidR="00F379BC" w:rsidRPr="00E237E8">
                  <w:t>$0</w:t>
                </w:r>
              </w:sdtContent>
            </w:sdt>
          </w:p>
        </w:tc>
        <w:tc>
          <w:tcPr>
            <w:tcW w:w="0" w:type="auto"/>
            <w:shd w:val="clear" w:color="auto" w:fill="auto"/>
            <w:noWrap/>
            <w:vAlign w:val="center"/>
            <w:hideMark/>
          </w:tcPr>
          <w:p w14:paraId="76203B52" w14:textId="77777777" w:rsidR="00E552C8" w:rsidRPr="00E237E8" w:rsidRDefault="00000000" w:rsidP="00974DD3">
            <w:pPr>
              <w:pStyle w:val="TableTextLarge"/>
            </w:pPr>
            <w:sdt>
              <w:sdtPr>
                <w:id w:val="1757942435"/>
                <w:placeholder>
                  <w:docPart w:val="80DB8DB4F05C4311A2B873AEA7942FEC"/>
                </w:placeholder>
                <w:temporary/>
                <w:showingPlcHdr/>
                <w15:appearance w15:val="hidden"/>
              </w:sdtPr>
              <w:sdtContent>
                <w:r w:rsidR="00F379BC" w:rsidRPr="00E237E8">
                  <w:t>$0</w:t>
                </w:r>
              </w:sdtContent>
            </w:sdt>
          </w:p>
        </w:tc>
        <w:tc>
          <w:tcPr>
            <w:tcW w:w="0" w:type="auto"/>
            <w:shd w:val="clear" w:color="auto" w:fill="auto"/>
            <w:noWrap/>
            <w:vAlign w:val="center"/>
            <w:hideMark/>
          </w:tcPr>
          <w:p w14:paraId="4D90B146" w14:textId="77777777" w:rsidR="00E552C8" w:rsidRPr="00E237E8" w:rsidRDefault="00000000" w:rsidP="00974DD3">
            <w:pPr>
              <w:pStyle w:val="TableTextLarge"/>
            </w:pPr>
            <w:sdt>
              <w:sdtPr>
                <w:id w:val="1027296912"/>
                <w:placeholder>
                  <w:docPart w:val="1D7802577BD34794AFC901D6613A5556"/>
                </w:placeholder>
                <w:temporary/>
                <w:showingPlcHdr/>
                <w15:appearance w15:val="hidden"/>
              </w:sdtPr>
              <w:sdtContent>
                <w:r w:rsidR="00F379BC" w:rsidRPr="00E237E8">
                  <w:t>$0</w:t>
                </w:r>
              </w:sdtContent>
            </w:sdt>
          </w:p>
        </w:tc>
        <w:tc>
          <w:tcPr>
            <w:tcW w:w="0" w:type="auto"/>
            <w:gridSpan w:val="2"/>
            <w:shd w:val="clear" w:color="auto" w:fill="auto"/>
            <w:noWrap/>
            <w:vAlign w:val="center"/>
            <w:hideMark/>
          </w:tcPr>
          <w:p w14:paraId="42EDA744" w14:textId="77777777" w:rsidR="00E552C8" w:rsidRPr="00E237E8" w:rsidRDefault="00000000" w:rsidP="00974DD3">
            <w:pPr>
              <w:pStyle w:val="TableTextLarge"/>
            </w:pPr>
            <w:sdt>
              <w:sdtPr>
                <w:id w:val="-1593763893"/>
                <w:placeholder>
                  <w:docPart w:val="3BED1697D004489D8BE493E461DF6CC0"/>
                </w:placeholder>
                <w:temporary/>
                <w:showingPlcHdr/>
                <w15:appearance w15:val="hidden"/>
              </w:sdtPr>
              <w:sdtContent>
                <w:r w:rsidR="00F379BC" w:rsidRPr="00E237E8">
                  <w:t>$0</w:t>
                </w:r>
              </w:sdtContent>
            </w:sdt>
          </w:p>
        </w:tc>
        <w:tc>
          <w:tcPr>
            <w:tcW w:w="0" w:type="auto"/>
            <w:shd w:val="clear" w:color="auto" w:fill="auto"/>
            <w:noWrap/>
            <w:vAlign w:val="center"/>
            <w:hideMark/>
          </w:tcPr>
          <w:p w14:paraId="3236B791" w14:textId="77777777" w:rsidR="00E552C8" w:rsidRPr="00E237E8" w:rsidRDefault="00000000" w:rsidP="00974DD3">
            <w:pPr>
              <w:pStyle w:val="TableTextLarge"/>
            </w:pPr>
            <w:sdt>
              <w:sdtPr>
                <w:id w:val="-2067555785"/>
                <w:placeholder>
                  <w:docPart w:val="8D479BA8FC0646DDB3E559D21217B189"/>
                </w:placeholder>
                <w:temporary/>
                <w:showingPlcHdr/>
                <w15:appearance w15:val="hidden"/>
              </w:sdtPr>
              <w:sdtContent>
                <w:r w:rsidR="00F379BC" w:rsidRPr="00E237E8">
                  <w:t>$0</w:t>
                </w:r>
              </w:sdtContent>
            </w:sdt>
          </w:p>
        </w:tc>
        <w:tc>
          <w:tcPr>
            <w:tcW w:w="0" w:type="auto"/>
            <w:shd w:val="clear" w:color="auto" w:fill="auto"/>
            <w:noWrap/>
            <w:vAlign w:val="center"/>
            <w:hideMark/>
          </w:tcPr>
          <w:p w14:paraId="782D03AC" w14:textId="77777777" w:rsidR="00E552C8" w:rsidRPr="00E237E8" w:rsidRDefault="00000000" w:rsidP="00974DD3">
            <w:pPr>
              <w:pStyle w:val="TableTextLarge"/>
            </w:pPr>
            <w:sdt>
              <w:sdtPr>
                <w:id w:val="1071768040"/>
                <w:placeholder>
                  <w:docPart w:val="41044191A7484BD7B84A5546C13A6D57"/>
                </w:placeholder>
                <w:temporary/>
                <w:showingPlcHdr/>
                <w15:appearance w15:val="hidden"/>
              </w:sdtPr>
              <w:sdtContent>
                <w:r w:rsidR="00F379BC" w:rsidRPr="00E237E8">
                  <w:t>$0</w:t>
                </w:r>
              </w:sdtContent>
            </w:sdt>
          </w:p>
        </w:tc>
        <w:tc>
          <w:tcPr>
            <w:tcW w:w="0" w:type="auto"/>
            <w:shd w:val="clear" w:color="auto" w:fill="auto"/>
            <w:noWrap/>
            <w:vAlign w:val="center"/>
            <w:hideMark/>
          </w:tcPr>
          <w:p w14:paraId="71F2E10E" w14:textId="77777777" w:rsidR="00E552C8" w:rsidRPr="00E237E8" w:rsidRDefault="00000000" w:rsidP="00974DD3">
            <w:pPr>
              <w:pStyle w:val="TableTextLarge"/>
            </w:pPr>
            <w:sdt>
              <w:sdtPr>
                <w:id w:val="311376829"/>
                <w:placeholder>
                  <w:docPart w:val="A6B82DAE144C45B2B7DC1C442F09A241"/>
                </w:placeholder>
                <w:temporary/>
                <w:showingPlcHdr/>
                <w15:appearance w15:val="hidden"/>
              </w:sdtPr>
              <w:sdtContent>
                <w:r w:rsidR="00F379BC" w:rsidRPr="00E237E8">
                  <w:t>$0</w:t>
                </w:r>
              </w:sdtContent>
            </w:sdt>
          </w:p>
        </w:tc>
        <w:tc>
          <w:tcPr>
            <w:tcW w:w="0" w:type="auto"/>
            <w:shd w:val="clear" w:color="auto" w:fill="auto"/>
            <w:noWrap/>
            <w:vAlign w:val="center"/>
            <w:hideMark/>
          </w:tcPr>
          <w:p w14:paraId="0DB0D4CB" w14:textId="77777777" w:rsidR="00E552C8" w:rsidRPr="00E237E8" w:rsidRDefault="00000000" w:rsidP="00974DD3">
            <w:pPr>
              <w:pStyle w:val="TableTextLarge"/>
            </w:pPr>
            <w:sdt>
              <w:sdtPr>
                <w:id w:val="973801931"/>
                <w:placeholder>
                  <w:docPart w:val="65BF6E04725349CAAA990182C7C5DFF1"/>
                </w:placeholder>
                <w:temporary/>
                <w:showingPlcHdr/>
                <w15:appearance w15:val="hidden"/>
              </w:sdtPr>
              <w:sdtContent>
                <w:r w:rsidR="00F379BC" w:rsidRPr="00E237E8">
                  <w:t>$0</w:t>
                </w:r>
              </w:sdtContent>
            </w:sdt>
          </w:p>
        </w:tc>
        <w:tc>
          <w:tcPr>
            <w:tcW w:w="0" w:type="auto"/>
            <w:shd w:val="clear" w:color="auto" w:fill="auto"/>
            <w:noWrap/>
            <w:vAlign w:val="center"/>
            <w:hideMark/>
          </w:tcPr>
          <w:p w14:paraId="53E02937" w14:textId="77777777" w:rsidR="00E552C8" w:rsidRPr="00E237E8" w:rsidRDefault="00000000" w:rsidP="00974DD3">
            <w:pPr>
              <w:pStyle w:val="TableTextLarge"/>
            </w:pPr>
            <w:sdt>
              <w:sdtPr>
                <w:id w:val="-574659877"/>
                <w:placeholder>
                  <w:docPart w:val="A327CE6CBF67412AA492117609FE86D6"/>
                </w:placeholder>
                <w:temporary/>
                <w:showingPlcHdr/>
                <w15:appearance w15:val="hidden"/>
              </w:sdtPr>
              <w:sdtContent>
                <w:r w:rsidR="00F379BC" w:rsidRPr="00E237E8">
                  <w:t>$0</w:t>
                </w:r>
              </w:sdtContent>
            </w:sdt>
          </w:p>
        </w:tc>
        <w:tc>
          <w:tcPr>
            <w:tcW w:w="0" w:type="auto"/>
            <w:shd w:val="clear" w:color="auto" w:fill="auto"/>
            <w:noWrap/>
            <w:vAlign w:val="center"/>
            <w:hideMark/>
          </w:tcPr>
          <w:p w14:paraId="599A0908" w14:textId="77777777" w:rsidR="00E552C8" w:rsidRPr="00E237E8" w:rsidRDefault="00000000" w:rsidP="00974DD3">
            <w:pPr>
              <w:pStyle w:val="TableTextLarge"/>
            </w:pPr>
            <w:sdt>
              <w:sdtPr>
                <w:id w:val="339658816"/>
                <w:placeholder>
                  <w:docPart w:val="B35A37F8D05047E683A5E7EF8F1220A8"/>
                </w:placeholder>
                <w:temporary/>
                <w:showingPlcHdr/>
                <w15:appearance w15:val="hidden"/>
              </w:sdtPr>
              <w:sdtContent>
                <w:r w:rsidR="00F379BC" w:rsidRPr="00E237E8">
                  <w:t>$0</w:t>
                </w:r>
              </w:sdtContent>
            </w:sdt>
          </w:p>
        </w:tc>
        <w:tc>
          <w:tcPr>
            <w:tcW w:w="0" w:type="auto"/>
            <w:shd w:val="clear" w:color="auto" w:fill="auto"/>
            <w:noWrap/>
            <w:vAlign w:val="center"/>
            <w:hideMark/>
          </w:tcPr>
          <w:p w14:paraId="055960E2" w14:textId="77777777" w:rsidR="00E552C8" w:rsidRPr="00E237E8" w:rsidRDefault="00000000" w:rsidP="00974DD3">
            <w:pPr>
              <w:pStyle w:val="TableTextLarge"/>
            </w:pPr>
            <w:sdt>
              <w:sdtPr>
                <w:id w:val="-1208101847"/>
                <w:placeholder>
                  <w:docPart w:val="127210875E2F4EA0B4F9FC028C693A7C"/>
                </w:placeholder>
                <w:temporary/>
                <w:showingPlcHdr/>
                <w15:appearance w15:val="hidden"/>
              </w:sdtPr>
              <w:sdtContent>
                <w:r w:rsidR="00F379BC" w:rsidRPr="00E237E8">
                  <w:t>$0</w:t>
                </w:r>
              </w:sdtContent>
            </w:sdt>
          </w:p>
        </w:tc>
      </w:tr>
      <w:tr w:rsidR="00E237E8" w:rsidRPr="00E237E8" w14:paraId="060CD57B" w14:textId="77777777" w:rsidTr="00E237E8">
        <w:trPr>
          <w:trHeight w:val="244"/>
        </w:trPr>
        <w:tc>
          <w:tcPr>
            <w:tcW w:w="2207" w:type="dxa"/>
            <w:shd w:val="clear" w:color="auto" w:fill="F2F2F2" w:themeFill="background1" w:themeFillShade="F2"/>
            <w:vAlign w:val="center"/>
            <w:hideMark/>
          </w:tcPr>
          <w:p w14:paraId="36604CC1" w14:textId="77777777" w:rsidR="00E552C8" w:rsidRPr="00E237E8" w:rsidRDefault="00000000" w:rsidP="00974DD3">
            <w:pPr>
              <w:pStyle w:val="TableTextLarge"/>
            </w:pPr>
            <w:sdt>
              <w:sdtPr>
                <w:id w:val="15662524"/>
                <w:placeholder>
                  <w:docPart w:val="96EF35C580734814987F2FFC3B29B4F6"/>
                </w:placeholder>
                <w:temporary/>
                <w:showingPlcHdr/>
                <w15:appearance w15:val="hidden"/>
              </w:sdtPr>
              <w:sdtContent>
                <w:r w:rsidR="004020D0" w:rsidRPr="00E237E8">
                  <w:t>Total Expenses</w:t>
                </w:r>
              </w:sdtContent>
            </w:sdt>
          </w:p>
        </w:tc>
        <w:tc>
          <w:tcPr>
            <w:tcW w:w="1005" w:type="dxa"/>
            <w:shd w:val="clear" w:color="auto" w:fill="F2F2F2" w:themeFill="background1" w:themeFillShade="F2"/>
            <w:noWrap/>
            <w:vAlign w:val="center"/>
            <w:hideMark/>
          </w:tcPr>
          <w:p w14:paraId="276D554B" w14:textId="77777777" w:rsidR="00E552C8" w:rsidRPr="00E237E8" w:rsidRDefault="00000000" w:rsidP="00974DD3">
            <w:pPr>
              <w:pStyle w:val="TableTextLarge"/>
            </w:pPr>
            <w:sdt>
              <w:sdtPr>
                <w:id w:val="899861552"/>
                <w:placeholder>
                  <w:docPart w:val="9D1D2AF7CFAE4C97BAFF0D27F25749BC"/>
                </w:placeholder>
                <w:temporary/>
                <w:showingPlcHdr/>
                <w15:appearance w15:val="hidden"/>
              </w:sdtPr>
              <w:sdtContent>
                <w:r w:rsidR="00234FE7" w:rsidRPr="00E237E8">
                  <w:t>$6,525</w:t>
                </w:r>
              </w:sdtContent>
            </w:sdt>
          </w:p>
        </w:tc>
        <w:tc>
          <w:tcPr>
            <w:tcW w:w="0" w:type="auto"/>
            <w:shd w:val="clear" w:color="auto" w:fill="F2F2F2" w:themeFill="background1" w:themeFillShade="F2"/>
            <w:noWrap/>
            <w:vAlign w:val="center"/>
            <w:hideMark/>
          </w:tcPr>
          <w:p w14:paraId="286DD52C" w14:textId="77777777" w:rsidR="00E552C8" w:rsidRPr="00E237E8" w:rsidRDefault="00000000" w:rsidP="00974DD3">
            <w:pPr>
              <w:pStyle w:val="TableTextLarge"/>
            </w:pPr>
            <w:sdt>
              <w:sdtPr>
                <w:id w:val="1651791123"/>
                <w:placeholder>
                  <w:docPart w:val="99593CB87FC448118573F63280E9CF06"/>
                </w:placeholder>
                <w:temporary/>
                <w:showingPlcHdr/>
                <w15:appearance w15:val="hidden"/>
              </w:sdtPr>
              <w:sdtContent>
                <w:r w:rsidR="00234FE7" w:rsidRPr="00E237E8">
                  <w:t>$5,575</w:t>
                </w:r>
              </w:sdtContent>
            </w:sdt>
          </w:p>
        </w:tc>
        <w:tc>
          <w:tcPr>
            <w:tcW w:w="0" w:type="auto"/>
            <w:shd w:val="clear" w:color="auto" w:fill="F2F2F2" w:themeFill="background1" w:themeFillShade="F2"/>
            <w:noWrap/>
            <w:vAlign w:val="center"/>
            <w:hideMark/>
          </w:tcPr>
          <w:p w14:paraId="1897B1EF" w14:textId="77777777" w:rsidR="00E552C8" w:rsidRPr="00E237E8" w:rsidRDefault="00000000" w:rsidP="00974DD3">
            <w:pPr>
              <w:pStyle w:val="TableTextLarge"/>
            </w:pPr>
            <w:sdt>
              <w:sdtPr>
                <w:id w:val="1340732963"/>
                <w:placeholder>
                  <w:docPart w:val="74B901FEA68048418C7F4E29962915A5"/>
                </w:placeholder>
                <w:temporary/>
                <w:showingPlcHdr/>
                <w15:appearance w15:val="hidden"/>
              </w:sdtPr>
              <w:sdtContent>
                <w:r w:rsidR="006A359E" w:rsidRPr="00E237E8">
                  <w:t>$6,775</w:t>
                </w:r>
              </w:sdtContent>
            </w:sdt>
          </w:p>
        </w:tc>
        <w:tc>
          <w:tcPr>
            <w:tcW w:w="0" w:type="auto"/>
            <w:shd w:val="clear" w:color="auto" w:fill="F2F2F2" w:themeFill="background1" w:themeFillShade="F2"/>
            <w:noWrap/>
            <w:vAlign w:val="center"/>
            <w:hideMark/>
          </w:tcPr>
          <w:p w14:paraId="0E91D31A" w14:textId="77777777" w:rsidR="00E552C8" w:rsidRPr="00E237E8" w:rsidRDefault="00000000" w:rsidP="00974DD3">
            <w:pPr>
              <w:pStyle w:val="TableTextLarge"/>
            </w:pPr>
            <w:sdt>
              <w:sdtPr>
                <w:id w:val="-773089987"/>
                <w:placeholder>
                  <w:docPart w:val="D4968C52D8E745EA9D93A12C50D13C12"/>
                </w:placeholder>
                <w:temporary/>
                <w:showingPlcHdr/>
                <w15:appearance w15:val="hidden"/>
              </w:sdtPr>
              <w:sdtContent>
                <w:r w:rsidR="000B1B5F" w:rsidRPr="00E237E8">
                  <w:t>$8,525</w:t>
                </w:r>
              </w:sdtContent>
            </w:sdt>
          </w:p>
        </w:tc>
        <w:tc>
          <w:tcPr>
            <w:tcW w:w="0" w:type="auto"/>
            <w:shd w:val="clear" w:color="auto" w:fill="F2F2F2" w:themeFill="background1" w:themeFillShade="F2"/>
            <w:noWrap/>
            <w:vAlign w:val="center"/>
            <w:hideMark/>
          </w:tcPr>
          <w:p w14:paraId="0B5C458B" w14:textId="77777777" w:rsidR="00E552C8" w:rsidRPr="00E237E8" w:rsidRDefault="00000000" w:rsidP="00974DD3">
            <w:pPr>
              <w:pStyle w:val="TableTextLarge"/>
            </w:pPr>
            <w:sdt>
              <w:sdtPr>
                <w:id w:val="-1961097862"/>
                <w:placeholder>
                  <w:docPart w:val="A825C199236E4AAC8E2C02A164BD525F"/>
                </w:placeholder>
                <w:temporary/>
                <w:showingPlcHdr/>
                <w15:appearance w15:val="hidden"/>
              </w:sdtPr>
              <w:sdtContent>
                <w:r w:rsidR="00E15D61" w:rsidRPr="00E237E8">
                  <w:t>$8,650</w:t>
                </w:r>
              </w:sdtContent>
            </w:sdt>
          </w:p>
        </w:tc>
        <w:tc>
          <w:tcPr>
            <w:tcW w:w="0" w:type="auto"/>
            <w:gridSpan w:val="2"/>
            <w:shd w:val="clear" w:color="auto" w:fill="F2F2F2" w:themeFill="background1" w:themeFillShade="F2"/>
            <w:noWrap/>
            <w:vAlign w:val="center"/>
            <w:hideMark/>
          </w:tcPr>
          <w:p w14:paraId="6DE4A8B4" w14:textId="77777777" w:rsidR="00E552C8" w:rsidRPr="00E237E8" w:rsidRDefault="00000000" w:rsidP="00974DD3">
            <w:pPr>
              <w:pStyle w:val="TableTextLarge"/>
            </w:pPr>
            <w:sdt>
              <w:sdtPr>
                <w:id w:val="-413019431"/>
                <w:placeholder>
                  <w:docPart w:val="C112C73127AB44AE925CBFEFFFF43BF7"/>
                </w:placeholder>
                <w:temporary/>
                <w:showingPlcHdr/>
                <w15:appearance w15:val="hidden"/>
              </w:sdtPr>
              <w:sdtContent>
                <w:r w:rsidR="00100314" w:rsidRPr="00E237E8">
                  <w:t>$9,295</w:t>
                </w:r>
              </w:sdtContent>
            </w:sdt>
          </w:p>
        </w:tc>
        <w:tc>
          <w:tcPr>
            <w:tcW w:w="0" w:type="auto"/>
            <w:shd w:val="clear" w:color="auto" w:fill="F2F2F2" w:themeFill="background1" w:themeFillShade="F2"/>
            <w:noWrap/>
            <w:vAlign w:val="center"/>
            <w:hideMark/>
          </w:tcPr>
          <w:p w14:paraId="7828FEF8" w14:textId="77777777" w:rsidR="00E552C8" w:rsidRPr="00E237E8" w:rsidRDefault="00000000" w:rsidP="00974DD3">
            <w:pPr>
              <w:pStyle w:val="TableTextLarge"/>
            </w:pPr>
            <w:sdt>
              <w:sdtPr>
                <w:id w:val="-979924839"/>
                <w:placeholder>
                  <w:docPart w:val="E66DCF6CA0C449519CDB05E18B4AC8E5"/>
                </w:placeholder>
                <w:temporary/>
                <w:showingPlcHdr/>
                <w15:appearance w15:val="hidden"/>
              </w:sdtPr>
              <w:sdtContent>
                <w:r w:rsidR="004E67B3" w:rsidRPr="00E237E8">
                  <w:t>$12,100</w:t>
                </w:r>
              </w:sdtContent>
            </w:sdt>
          </w:p>
        </w:tc>
        <w:tc>
          <w:tcPr>
            <w:tcW w:w="0" w:type="auto"/>
            <w:shd w:val="clear" w:color="auto" w:fill="F2F2F2" w:themeFill="background1" w:themeFillShade="F2"/>
            <w:noWrap/>
            <w:vAlign w:val="center"/>
            <w:hideMark/>
          </w:tcPr>
          <w:p w14:paraId="57CA5A6A" w14:textId="77777777" w:rsidR="00E552C8" w:rsidRPr="00E237E8" w:rsidRDefault="00000000" w:rsidP="00974DD3">
            <w:pPr>
              <w:pStyle w:val="TableTextLarge"/>
            </w:pPr>
            <w:sdt>
              <w:sdtPr>
                <w:id w:val="1890757408"/>
                <w:placeholder>
                  <w:docPart w:val="4AAF6B6529DF4052A44DEC9880B05868"/>
                </w:placeholder>
                <w:temporary/>
                <w:showingPlcHdr/>
                <w15:appearance w15:val="hidden"/>
              </w:sdtPr>
              <w:sdtContent>
                <w:r w:rsidR="0065229E" w:rsidRPr="00E237E8">
                  <w:t>$13,131</w:t>
                </w:r>
              </w:sdtContent>
            </w:sdt>
          </w:p>
        </w:tc>
        <w:tc>
          <w:tcPr>
            <w:tcW w:w="0" w:type="auto"/>
            <w:shd w:val="clear" w:color="auto" w:fill="F2F2F2" w:themeFill="background1" w:themeFillShade="F2"/>
            <w:noWrap/>
            <w:vAlign w:val="center"/>
            <w:hideMark/>
          </w:tcPr>
          <w:p w14:paraId="08FB8B1F" w14:textId="77777777" w:rsidR="00E552C8" w:rsidRPr="00E237E8" w:rsidRDefault="00000000" w:rsidP="00974DD3">
            <w:pPr>
              <w:pStyle w:val="TableTextLarge"/>
            </w:pPr>
            <w:sdt>
              <w:sdtPr>
                <w:id w:val="-1151750205"/>
                <w:placeholder>
                  <w:docPart w:val="A3B1DAE671CB46BBB0D0CDECA8DFFB49"/>
                </w:placeholder>
                <w:temporary/>
                <w:showingPlcHdr/>
                <w15:appearance w15:val="hidden"/>
              </w:sdtPr>
              <w:sdtContent>
                <w:r w:rsidR="00863B11" w:rsidRPr="00E237E8">
                  <w:t>$13,827</w:t>
                </w:r>
              </w:sdtContent>
            </w:sdt>
          </w:p>
        </w:tc>
        <w:tc>
          <w:tcPr>
            <w:tcW w:w="0" w:type="auto"/>
            <w:shd w:val="clear" w:color="auto" w:fill="F2F2F2" w:themeFill="background1" w:themeFillShade="F2"/>
            <w:noWrap/>
            <w:vAlign w:val="center"/>
            <w:hideMark/>
          </w:tcPr>
          <w:p w14:paraId="3514EC58" w14:textId="77777777" w:rsidR="00E552C8" w:rsidRPr="00E237E8" w:rsidRDefault="00000000" w:rsidP="00974DD3">
            <w:pPr>
              <w:pStyle w:val="TableTextLarge"/>
            </w:pPr>
            <w:sdt>
              <w:sdtPr>
                <w:id w:val="-1302152447"/>
                <w:placeholder>
                  <w:docPart w:val="0102432217134073A867CF1271A6107D"/>
                </w:placeholder>
                <w:temporary/>
                <w:showingPlcHdr/>
                <w15:appearance w15:val="hidden"/>
              </w:sdtPr>
              <w:sdtContent>
                <w:r w:rsidR="007D36E9" w:rsidRPr="00E237E8">
                  <w:t>$13,825</w:t>
                </w:r>
              </w:sdtContent>
            </w:sdt>
          </w:p>
        </w:tc>
        <w:tc>
          <w:tcPr>
            <w:tcW w:w="0" w:type="auto"/>
            <w:shd w:val="clear" w:color="auto" w:fill="F2F2F2" w:themeFill="background1" w:themeFillShade="F2"/>
            <w:noWrap/>
            <w:vAlign w:val="center"/>
            <w:hideMark/>
          </w:tcPr>
          <w:p w14:paraId="7EBBBBC4" w14:textId="77777777" w:rsidR="00E552C8" w:rsidRPr="00E237E8" w:rsidRDefault="00000000" w:rsidP="00974DD3">
            <w:pPr>
              <w:pStyle w:val="TableTextLarge"/>
            </w:pPr>
            <w:sdt>
              <w:sdtPr>
                <w:id w:val="-1207022257"/>
                <w:placeholder>
                  <w:docPart w:val="2C535C947E2E4FF8880BBD14B152E9FC"/>
                </w:placeholder>
                <w:temporary/>
                <w:showingPlcHdr/>
                <w15:appearance w15:val="hidden"/>
              </w:sdtPr>
              <w:sdtContent>
                <w:r w:rsidR="004B5779" w:rsidRPr="00E237E8">
                  <w:t>$13,575</w:t>
                </w:r>
              </w:sdtContent>
            </w:sdt>
          </w:p>
        </w:tc>
        <w:tc>
          <w:tcPr>
            <w:tcW w:w="0" w:type="auto"/>
            <w:shd w:val="clear" w:color="auto" w:fill="F2F2F2" w:themeFill="background1" w:themeFillShade="F2"/>
            <w:noWrap/>
            <w:vAlign w:val="center"/>
            <w:hideMark/>
          </w:tcPr>
          <w:p w14:paraId="031F3934" w14:textId="77777777" w:rsidR="00E552C8" w:rsidRPr="00E237E8" w:rsidRDefault="00000000" w:rsidP="00974DD3">
            <w:pPr>
              <w:pStyle w:val="TableTextLarge"/>
            </w:pPr>
            <w:sdt>
              <w:sdtPr>
                <w:id w:val="-2001811304"/>
                <w:placeholder>
                  <w:docPart w:val="5FAB8EFC62054499B870DFB121DE4BDC"/>
                </w:placeholder>
                <w:temporary/>
                <w:showingPlcHdr/>
                <w15:appearance w15:val="hidden"/>
              </w:sdtPr>
              <w:sdtContent>
                <w:r w:rsidR="000B6224" w:rsidRPr="00E237E8">
                  <w:t>$13,942</w:t>
                </w:r>
              </w:sdtContent>
            </w:sdt>
          </w:p>
        </w:tc>
        <w:tc>
          <w:tcPr>
            <w:tcW w:w="0" w:type="auto"/>
            <w:shd w:val="clear" w:color="auto" w:fill="F2F2F2" w:themeFill="background1" w:themeFillShade="F2"/>
            <w:noWrap/>
            <w:vAlign w:val="center"/>
            <w:hideMark/>
          </w:tcPr>
          <w:p w14:paraId="5FE2420D" w14:textId="77777777" w:rsidR="00E552C8" w:rsidRPr="00E237E8" w:rsidRDefault="00000000" w:rsidP="00974DD3">
            <w:pPr>
              <w:pStyle w:val="TableTextLarge"/>
            </w:pPr>
            <w:sdt>
              <w:sdtPr>
                <w:id w:val="2120719061"/>
                <w:placeholder>
                  <w:docPart w:val="827C34C45F674B71B4143451B10DEAF2"/>
                </w:placeholder>
                <w:temporary/>
                <w:showingPlcHdr/>
                <w15:appearance w15:val="hidden"/>
              </w:sdtPr>
              <w:sdtContent>
                <w:r w:rsidR="00EB35A3" w:rsidRPr="00E237E8">
                  <w:t>$125,746</w:t>
                </w:r>
              </w:sdtContent>
            </w:sdt>
          </w:p>
        </w:tc>
      </w:tr>
      <w:tr w:rsidR="00E237E8" w:rsidRPr="00E237E8" w14:paraId="080D8483" w14:textId="77777777" w:rsidTr="00E237E8">
        <w:trPr>
          <w:trHeight w:val="244"/>
        </w:trPr>
        <w:tc>
          <w:tcPr>
            <w:tcW w:w="2207" w:type="dxa"/>
            <w:shd w:val="clear" w:color="auto" w:fill="auto"/>
            <w:vAlign w:val="center"/>
            <w:hideMark/>
          </w:tcPr>
          <w:p w14:paraId="35667141" w14:textId="77777777" w:rsidR="00E552C8" w:rsidRPr="00E237E8" w:rsidRDefault="00000000" w:rsidP="00974DD3">
            <w:pPr>
              <w:pStyle w:val="TableTextLarge"/>
            </w:pPr>
            <w:sdt>
              <w:sdtPr>
                <w:id w:val="1078559366"/>
                <w:placeholder>
                  <w:docPart w:val="8AD06EE853F94EEBAD4B3E2264288E48"/>
                </w:placeholder>
                <w:temporary/>
                <w:showingPlcHdr/>
                <w15:appearance w15:val="hidden"/>
              </w:sdtPr>
              <w:sdtContent>
                <w:r w:rsidR="004020D0" w:rsidRPr="00E237E8">
                  <w:t>Income Before Taxes</w:t>
                </w:r>
              </w:sdtContent>
            </w:sdt>
          </w:p>
        </w:tc>
        <w:tc>
          <w:tcPr>
            <w:tcW w:w="1005" w:type="dxa"/>
            <w:shd w:val="clear" w:color="auto" w:fill="auto"/>
            <w:noWrap/>
            <w:vAlign w:val="center"/>
            <w:hideMark/>
          </w:tcPr>
          <w:p w14:paraId="36138C7A" w14:textId="77777777" w:rsidR="00E552C8" w:rsidRPr="00E237E8" w:rsidRDefault="00000000" w:rsidP="00974DD3">
            <w:pPr>
              <w:pStyle w:val="TableTextLarge"/>
            </w:pPr>
            <w:sdt>
              <w:sdtPr>
                <w:id w:val="2118795493"/>
                <w:placeholder>
                  <w:docPart w:val="6B0BEB96313C47CA965741F6085B6D96"/>
                </w:placeholder>
                <w:temporary/>
                <w:showingPlcHdr/>
                <w15:appearance w15:val="hidden"/>
              </w:sdtPr>
              <w:sdtContent>
                <w:r w:rsidR="00234FE7" w:rsidRPr="00E237E8">
                  <w:t>($3,525)</w:t>
                </w:r>
              </w:sdtContent>
            </w:sdt>
          </w:p>
        </w:tc>
        <w:tc>
          <w:tcPr>
            <w:tcW w:w="0" w:type="auto"/>
            <w:shd w:val="clear" w:color="auto" w:fill="auto"/>
            <w:noWrap/>
            <w:vAlign w:val="center"/>
            <w:hideMark/>
          </w:tcPr>
          <w:p w14:paraId="2700F133" w14:textId="77777777" w:rsidR="00E552C8" w:rsidRPr="00E237E8" w:rsidRDefault="00000000" w:rsidP="00974DD3">
            <w:pPr>
              <w:pStyle w:val="TableTextLarge"/>
            </w:pPr>
            <w:sdt>
              <w:sdtPr>
                <w:id w:val="-725296969"/>
                <w:placeholder>
                  <w:docPart w:val="436905BE4180427D8A9B3A3B38B8E118"/>
                </w:placeholder>
                <w:temporary/>
                <w:showingPlcHdr/>
                <w15:appearance w15:val="hidden"/>
              </w:sdtPr>
              <w:sdtContent>
                <w:r w:rsidR="00234FE7" w:rsidRPr="00E237E8">
                  <w:t>$1,875</w:t>
                </w:r>
              </w:sdtContent>
            </w:sdt>
          </w:p>
        </w:tc>
        <w:tc>
          <w:tcPr>
            <w:tcW w:w="0" w:type="auto"/>
            <w:shd w:val="clear" w:color="auto" w:fill="auto"/>
            <w:noWrap/>
            <w:vAlign w:val="center"/>
            <w:hideMark/>
          </w:tcPr>
          <w:p w14:paraId="6A31F2F0" w14:textId="77777777" w:rsidR="00E552C8" w:rsidRPr="00E237E8" w:rsidRDefault="00000000" w:rsidP="00974DD3">
            <w:pPr>
              <w:pStyle w:val="TableTextLarge"/>
            </w:pPr>
            <w:sdt>
              <w:sdtPr>
                <w:id w:val="-1594081431"/>
                <w:placeholder>
                  <w:docPart w:val="6F14C29A6AF6444A8C398DF720ECA342"/>
                </w:placeholder>
                <w:temporary/>
                <w:showingPlcHdr/>
                <w15:appearance w15:val="hidden"/>
              </w:sdtPr>
              <w:sdtContent>
                <w:r w:rsidR="006A359E" w:rsidRPr="00E237E8">
                  <w:t>$2,825</w:t>
                </w:r>
              </w:sdtContent>
            </w:sdt>
          </w:p>
        </w:tc>
        <w:tc>
          <w:tcPr>
            <w:tcW w:w="0" w:type="auto"/>
            <w:shd w:val="clear" w:color="auto" w:fill="auto"/>
            <w:noWrap/>
            <w:vAlign w:val="center"/>
            <w:hideMark/>
          </w:tcPr>
          <w:p w14:paraId="1941D0FC" w14:textId="77777777" w:rsidR="00E552C8" w:rsidRPr="00E237E8" w:rsidRDefault="00000000" w:rsidP="00974DD3">
            <w:pPr>
              <w:pStyle w:val="TableTextLarge"/>
            </w:pPr>
            <w:sdt>
              <w:sdtPr>
                <w:id w:val="965238958"/>
                <w:placeholder>
                  <w:docPart w:val="53E2FFFA94B74BAFA7E011DD95CE502F"/>
                </w:placeholder>
                <w:temporary/>
                <w:showingPlcHdr/>
                <w15:appearance w15:val="hidden"/>
              </w:sdtPr>
              <w:sdtContent>
                <w:r w:rsidR="000B1B5F" w:rsidRPr="00E237E8">
                  <w:t>($4,531)</w:t>
                </w:r>
              </w:sdtContent>
            </w:sdt>
          </w:p>
        </w:tc>
        <w:tc>
          <w:tcPr>
            <w:tcW w:w="0" w:type="auto"/>
            <w:shd w:val="clear" w:color="auto" w:fill="auto"/>
            <w:noWrap/>
            <w:vAlign w:val="center"/>
            <w:hideMark/>
          </w:tcPr>
          <w:p w14:paraId="0CFB0753" w14:textId="77777777" w:rsidR="00E552C8" w:rsidRPr="00E237E8" w:rsidRDefault="00000000" w:rsidP="00974DD3">
            <w:pPr>
              <w:pStyle w:val="TableTextLarge"/>
            </w:pPr>
            <w:sdt>
              <w:sdtPr>
                <w:id w:val="-349097398"/>
                <w:placeholder>
                  <w:docPart w:val="FD61FCC5CD2148F890F98C328B891204"/>
                </w:placeholder>
                <w:temporary/>
                <w:showingPlcHdr/>
                <w15:appearance w15:val="hidden"/>
              </w:sdtPr>
              <w:sdtContent>
                <w:r w:rsidR="00E15D61" w:rsidRPr="00E237E8">
                  <w:t>($184)</w:t>
                </w:r>
              </w:sdtContent>
            </w:sdt>
          </w:p>
        </w:tc>
        <w:tc>
          <w:tcPr>
            <w:tcW w:w="0" w:type="auto"/>
            <w:gridSpan w:val="2"/>
            <w:shd w:val="clear" w:color="auto" w:fill="auto"/>
            <w:noWrap/>
            <w:vAlign w:val="center"/>
            <w:hideMark/>
          </w:tcPr>
          <w:p w14:paraId="1554C256" w14:textId="77777777" w:rsidR="00E552C8" w:rsidRPr="00E237E8" w:rsidRDefault="00000000" w:rsidP="00974DD3">
            <w:pPr>
              <w:pStyle w:val="TableTextLarge"/>
            </w:pPr>
            <w:sdt>
              <w:sdtPr>
                <w:id w:val="-1086061310"/>
                <w:placeholder>
                  <w:docPart w:val="7F45101071E34327A83A25164B3E10C2"/>
                </w:placeholder>
                <w:temporary/>
                <w:showingPlcHdr/>
                <w15:appearance w15:val="hidden"/>
              </w:sdtPr>
              <w:sdtContent>
                <w:r w:rsidR="00100314" w:rsidRPr="00E237E8">
                  <w:t>$795</w:t>
                </w:r>
              </w:sdtContent>
            </w:sdt>
          </w:p>
        </w:tc>
        <w:tc>
          <w:tcPr>
            <w:tcW w:w="0" w:type="auto"/>
            <w:shd w:val="clear" w:color="auto" w:fill="auto"/>
            <w:noWrap/>
            <w:vAlign w:val="center"/>
            <w:hideMark/>
          </w:tcPr>
          <w:p w14:paraId="6FB02625" w14:textId="77777777" w:rsidR="00E552C8" w:rsidRPr="00E237E8" w:rsidRDefault="00000000" w:rsidP="00974DD3">
            <w:pPr>
              <w:pStyle w:val="TableTextLarge"/>
            </w:pPr>
            <w:sdt>
              <w:sdtPr>
                <w:id w:val="1579172958"/>
                <w:placeholder>
                  <w:docPart w:val="18965FBB8BB3407F9FF3B8EBEFF8B391"/>
                </w:placeholder>
                <w:temporary/>
                <w:showingPlcHdr/>
                <w15:appearance w15:val="hidden"/>
              </w:sdtPr>
              <w:sdtContent>
                <w:r w:rsidR="004E67B3" w:rsidRPr="00E237E8">
                  <w:t>$1,750</w:t>
                </w:r>
              </w:sdtContent>
            </w:sdt>
          </w:p>
        </w:tc>
        <w:tc>
          <w:tcPr>
            <w:tcW w:w="0" w:type="auto"/>
            <w:shd w:val="clear" w:color="auto" w:fill="auto"/>
            <w:noWrap/>
            <w:vAlign w:val="center"/>
            <w:hideMark/>
          </w:tcPr>
          <w:p w14:paraId="53B44F87" w14:textId="77777777" w:rsidR="00E552C8" w:rsidRPr="00E237E8" w:rsidRDefault="00000000" w:rsidP="00974DD3">
            <w:pPr>
              <w:pStyle w:val="TableTextLarge"/>
            </w:pPr>
            <w:sdt>
              <w:sdtPr>
                <w:id w:val="909035960"/>
                <w:placeholder>
                  <w:docPart w:val="76A4D31CE5D84893AC3DAD5543686E73"/>
                </w:placeholder>
                <w:temporary/>
                <w:showingPlcHdr/>
                <w15:appearance w15:val="hidden"/>
              </w:sdtPr>
              <w:sdtContent>
                <w:r w:rsidR="0065229E" w:rsidRPr="00E237E8">
                  <w:t>$2,064</w:t>
                </w:r>
              </w:sdtContent>
            </w:sdt>
          </w:p>
        </w:tc>
        <w:tc>
          <w:tcPr>
            <w:tcW w:w="0" w:type="auto"/>
            <w:shd w:val="clear" w:color="auto" w:fill="auto"/>
            <w:noWrap/>
            <w:vAlign w:val="center"/>
            <w:hideMark/>
          </w:tcPr>
          <w:p w14:paraId="475BD212" w14:textId="77777777" w:rsidR="00E552C8" w:rsidRPr="00E237E8" w:rsidRDefault="00000000" w:rsidP="00974DD3">
            <w:pPr>
              <w:pStyle w:val="TableTextLarge"/>
            </w:pPr>
            <w:sdt>
              <w:sdtPr>
                <w:id w:val="1378050913"/>
                <w:placeholder>
                  <w:docPart w:val="8D020E9983BA41579AB4BB72E9D94DE5"/>
                </w:placeholder>
                <w:temporary/>
                <w:showingPlcHdr/>
                <w15:appearance w15:val="hidden"/>
              </w:sdtPr>
              <w:sdtContent>
                <w:r w:rsidR="00863B11" w:rsidRPr="00E237E8">
                  <w:t>($298)</w:t>
                </w:r>
              </w:sdtContent>
            </w:sdt>
          </w:p>
        </w:tc>
        <w:tc>
          <w:tcPr>
            <w:tcW w:w="0" w:type="auto"/>
            <w:shd w:val="clear" w:color="auto" w:fill="auto"/>
            <w:noWrap/>
            <w:vAlign w:val="center"/>
            <w:hideMark/>
          </w:tcPr>
          <w:p w14:paraId="2896E930" w14:textId="77777777" w:rsidR="00E552C8" w:rsidRPr="00E237E8" w:rsidRDefault="00000000" w:rsidP="00974DD3">
            <w:pPr>
              <w:pStyle w:val="TableTextLarge"/>
            </w:pPr>
            <w:sdt>
              <w:sdtPr>
                <w:id w:val="522134987"/>
                <w:placeholder>
                  <w:docPart w:val="A60EBBB483FE42689DD54BA4456EC40A"/>
                </w:placeholder>
                <w:temporary/>
                <w:showingPlcHdr/>
                <w15:appearance w15:val="hidden"/>
              </w:sdtPr>
              <w:sdtContent>
                <w:r w:rsidR="007D36E9" w:rsidRPr="00E237E8">
                  <w:t>($2,225)</w:t>
                </w:r>
              </w:sdtContent>
            </w:sdt>
          </w:p>
        </w:tc>
        <w:tc>
          <w:tcPr>
            <w:tcW w:w="0" w:type="auto"/>
            <w:shd w:val="clear" w:color="auto" w:fill="auto"/>
            <w:noWrap/>
            <w:vAlign w:val="center"/>
            <w:hideMark/>
          </w:tcPr>
          <w:p w14:paraId="407C9873" w14:textId="77777777" w:rsidR="00E552C8" w:rsidRPr="00E237E8" w:rsidRDefault="00000000" w:rsidP="00974DD3">
            <w:pPr>
              <w:pStyle w:val="TableTextLarge"/>
            </w:pPr>
            <w:sdt>
              <w:sdtPr>
                <w:id w:val="-334223216"/>
                <w:placeholder>
                  <w:docPart w:val="82B71595B2674AC8ADD5230849116538"/>
                </w:placeholder>
                <w:temporary/>
                <w:showingPlcHdr/>
                <w15:appearance w15:val="hidden"/>
              </w:sdtPr>
              <w:sdtContent>
                <w:r w:rsidR="004B5779" w:rsidRPr="00E237E8">
                  <w:t>$2,670</w:t>
                </w:r>
              </w:sdtContent>
            </w:sdt>
          </w:p>
        </w:tc>
        <w:tc>
          <w:tcPr>
            <w:tcW w:w="0" w:type="auto"/>
            <w:shd w:val="clear" w:color="auto" w:fill="auto"/>
            <w:noWrap/>
            <w:vAlign w:val="center"/>
            <w:hideMark/>
          </w:tcPr>
          <w:p w14:paraId="06F14E98" w14:textId="77777777" w:rsidR="00E552C8" w:rsidRPr="00E237E8" w:rsidRDefault="00000000" w:rsidP="00974DD3">
            <w:pPr>
              <w:pStyle w:val="TableTextLarge"/>
            </w:pPr>
            <w:sdt>
              <w:sdtPr>
                <w:id w:val="1925680507"/>
                <w:placeholder>
                  <w:docPart w:val="DEE764A715A0425389447E16FB43ACC0"/>
                </w:placeholder>
                <w:temporary/>
                <w:showingPlcHdr/>
                <w15:appearance w15:val="hidden"/>
              </w:sdtPr>
              <w:sdtContent>
                <w:r w:rsidR="000B6224" w:rsidRPr="00E237E8">
                  <w:t>$1,427</w:t>
                </w:r>
              </w:sdtContent>
            </w:sdt>
          </w:p>
        </w:tc>
        <w:tc>
          <w:tcPr>
            <w:tcW w:w="0" w:type="auto"/>
            <w:shd w:val="clear" w:color="auto" w:fill="auto"/>
            <w:noWrap/>
            <w:vAlign w:val="center"/>
            <w:hideMark/>
          </w:tcPr>
          <w:p w14:paraId="7260D663" w14:textId="77777777" w:rsidR="00E552C8" w:rsidRPr="00E237E8" w:rsidRDefault="00000000" w:rsidP="00974DD3">
            <w:pPr>
              <w:pStyle w:val="TableTextLarge"/>
            </w:pPr>
            <w:sdt>
              <w:sdtPr>
                <w:id w:val="-1023097643"/>
                <w:placeholder>
                  <w:docPart w:val="85D22EF7144A4D1C935ADE218E215E8D"/>
                </w:placeholder>
                <w:temporary/>
                <w:showingPlcHdr/>
                <w15:appearance w15:val="hidden"/>
              </w:sdtPr>
              <w:sdtContent>
                <w:r w:rsidR="00EB35A3" w:rsidRPr="00E237E8">
                  <w:t>$2,643</w:t>
                </w:r>
              </w:sdtContent>
            </w:sdt>
          </w:p>
        </w:tc>
      </w:tr>
      <w:tr w:rsidR="00E237E8" w:rsidRPr="00E237E8" w14:paraId="38C4274F" w14:textId="77777777" w:rsidTr="000811A0">
        <w:trPr>
          <w:trHeight w:val="244"/>
        </w:trPr>
        <w:tc>
          <w:tcPr>
            <w:tcW w:w="2207" w:type="dxa"/>
            <w:shd w:val="clear" w:color="auto" w:fill="F2F2F2" w:themeFill="background1" w:themeFillShade="F2"/>
            <w:vAlign w:val="center"/>
            <w:hideMark/>
          </w:tcPr>
          <w:p w14:paraId="09A1427A" w14:textId="77777777" w:rsidR="00E552C8" w:rsidRPr="00E237E8" w:rsidRDefault="00000000" w:rsidP="00974DD3">
            <w:pPr>
              <w:pStyle w:val="TableTextLarge"/>
            </w:pPr>
            <w:sdt>
              <w:sdtPr>
                <w:id w:val="-1161461527"/>
                <w:placeholder>
                  <w:docPart w:val="6EDB3E25ABFC4A6E89915A37C8890F28"/>
                </w:placeholder>
                <w:temporary/>
                <w:showingPlcHdr/>
                <w15:appearance w15:val="hidden"/>
              </w:sdtPr>
              <w:sdtContent>
                <w:r w:rsidR="004020D0" w:rsidRPr="00E237E8">
                  <w:t>Income Tax Expense</w:t>
                </w:r>
              </w:sdtContent>
            </w:sdt>
          </w:p>
        </w:tc>
        <w:tc>
          <w:tcPr>
            <w:tcW w:w="1005" w:type="dxa"/>
            <w:shd w:val="clear" w:color="auto" w:fill="F2F2F2" w:themeFill="background1" w:themeFillShade="F2"/>
            <w:noWrap/>
            <w:vAlign w:val="center"/>
            <w:hideMark/>
          </w:tcPr>
          <w:p w14:paraId="0A7FEE3B" w14:textId="77777777" w:rsidR="00E552C8" w:rsidRPr="00E237E8" w:rsidRDefault="00000000" w:rsidP="00974DD3">
            <w:pPr>
              <w:pStyle w:val="TableTextLarge"/>
            </w:pPr>
            <w:sdt>
              <w:sdtPr>
                <w:id w:val="-623853218"/>
                <w:placeholder>
                  <w:docPart w:val="A6966738340D4246A2A15E4F88420B78"/>
                </w:placeholder>
                <w:temporary/>
                <w:showingPlcHdr/>
                <w15:appearance w15:val="hidden"/>
              </w:sdtPr>
              <w:sdtContent>
                <w:r w:rsidR="00234FE7" w:rsidRPr="00E237E8">
                  <w:t>($529)</w:t>
                </w:r>
              </w:sdtContent>
            </w:sdt>
          </w:p>
        </w:tc>
        <w:tc>
          <w:tcPr>
            <w:tcW w:w="0" w:type="auto"/>
            <w:shd w:val="clear" w:color="auto" w:fill="F2F2F2" w:themeFill="background1" w:themeFillShade="F2"/>
            <w:noWrap/>
            <w:vAlign w:val="center"/>
            <w:hideMark/>
          </w:tcPr>
          <w:p w14:paraId="68E311D7" w14:textId="77777777" w:rsidR="00E552C8" w:rsidRPr="00E237E8" w:rsidRDefault="00000000" w:rsidP="00974DD3">
            <w:pPr>
              <w:pStyle w:val="TableTextLarge"/>
            </w:pPr>
            <w:sdt>
              <w:sdtPr>
                <w:id w:val="1529137331"/>
                <w:placeholder>
                  <w:docPart w:val="9098A95AB2AA4DFA9F574BF7966259AA"/>
                </w:placeholder>
                <w:temporary/>
                <w:showingPlcHdr/>
                <w15:appearance w15:val="hidden"/>
              </w:sdtPr>
              <w:sdtContent>
                <w:r w:rsidR="00234FE7" w:rsidRPr="00E237E8">
                  <w:t>$281</w:t>
                </w:r>
              </w:sdtContent>
            </w:sdt>
          </w:p>
        </w:tc>
        <w:tc>
          <w:tcPr>
            <w:tcW w:w="0" w:type="auto"/>
            <w:shd w:val="clear" w:color="auto" w:fill="F2F2F2" w:themeFill="background1" w:themeFillShade="F2"/>
            <w:noWrap/>
            <w:vAlign w:val="center"/>
            <w:hideMark/>
          </w:tcPr>
          <w:p w14:paraId="6A305F16" w14:textId="77777777" w:rsidR="00E552C8" w:rsidRPr="00E237E8" w:rsidRDefault="00000000" w:rsidP="00974DD3">
            <w:pPr>
              <w:pStyle w:val="TableTextLarge"/>
            </w:pPr>
            <w:sdt>
              <w:sdtPr>
                <w:id w:val="-1736158777"/>
                <w:placeholder>
                  <w:docPart w:val="AFEC21F0CC61443CB8061862719877C3"/>
                </w:placeholder>
                <w:temporary/>
                <w:showingPlcHdr/>
                <w15:appearance w15:val="hidden"/>
              </w:sdtPr>
              <w:sdtContent>
                <w:r w:rsidR="006A359E" w:rsidRPr="00E237E8">
                  <w:t>$424</w:t>
                </w:r>
              </w:sdtContent>
            </w:sdt>
          </w:p>
        </w:tc>
        <w:tc>
          <w:tcPr>
            <w:tcW w:w="0" w:type="auto"/>
            <w:shd w:val="clear" w:color="auto" w:fill="F2F2F2" w:themeFill="background1" w:themeFillShade="F2"/>
            <w:noWrap/>
            <w:vAlign w:val="center"/>
            <w:hideMark/>
          </w:tcPr>
          <w:p w14:paraId="5CBCC41B" w14:textId="77777777" w:rsidR="00E552C8" w:rsidRPr="00E237E8" w:rsidRDefault="00000000" w:rsidP="00974DD3">
            <w:pPr>
              <w:pStyle w:val="TableTextLarge"/>
            </w:pPr>
            <w:sdt>
              <w:sdtPr>
                <w:id w:val="-702087111"/>
                <w:placeholder>
                  <w:docPart w:val="1675DC390B2B4158A00CDAC6DBC877AC"/>
                </w:placeholder>
                <w:temporary/>
                <w:showingPlcHdr/>
                <w15:appearance w15:val="hidden"/>
              </w:sdtPr>
              <w:sdtContent>
                <w:r w:rsidR="000B1B5F" w:rsidRPr="00E237E8">
                  <w:t>($680)</w:t>
                </w:r>
              </w:sdtContent>
            </w:sdt>
          </w:p>
        </w:tc>
        <w:tc>
          <w:tcPr>
            <w:tcW w:w="0" w:type="auto"/>
            <w:shd w:val="clear" w:color="auto" w:fill="F2F2F2" w:themeFill="background1" w:themeFillShade="F2"/>
            <w:noWrap/>
            <w:vAlign w:val="center"/>
            <w:hideMark/>
          </w:tcPr>
          <w:p w14:paraId="50BC15FA" w14:textId="77777777" w:rsidR="00E552C8" w:rsidRPr="00E237E8" w:rsidRDefault="00000000" w:rsidP="00974DD3">
            <w:pPr>
              <w:pStyle w:val="TableTextLarge"/>
            </w:pPr>
            <w:sdt>
              <w:sdtPr>
                <w:id w:val="1430162830"/>
                <w:placeholder>
                  <w:docPart w:val="EC768C89097A4D10B123D98FF5C3C2B9"/>
                </w:placeholder>
                <w:temporary/>
                <w:showingPlcHdr/>
                <w15:appearance w15:val="hidden"/>
              </w:sdtPr>
              <w:sdtContent>
                <w:r w:rsidR="00E15D61" w:rsidRPr="00E237E8">
                  <w:t>($28)</w:t>
                </w:r>
              </w:sdtContent>
            </w:sdt>
          </w:p>
        </w:tc>
        <w:tc>
          <w:tcPr>
            <w:tcW w:w="0" w:type="auto"/>
            <w:gridSpan w:val="2"/>
            <w:shd w:val="clear" w:color="auto" w:fill="F2F2F2" w:themeFill="background1" w:themeFillShade="F2"/>
            <w:noWrap/>
            <w:vAlign w:val="center"/>
            <w:hideMark/>
          </w:tcPr>
          <w:p w14:paraId="5AA3ED50" w14:textId="77777777" w:rsidR="00E552C8" w:rsidRPr="00E237E8" w:rsidRDefault="00000000" w:rsidP="00974DD3">
            <w:pPr>
              <w:pStyle w:val="TableTextLarge"/>
            </w:pPr>
            <w:sdt>
              <w:sdtPr>
                <w:id w:val="-2092150025"/>
                <w:placeholder>
                  <w:docPart w:val="D1EB4E751D7D486890D0BEE9D16A26B6"/>
                </w:placeholder>
                <w:temporary/>
                <w:showingPlcHdr/>
                <w15:appearance w15:val="hidden"/>
              </w:sdtPr>
              <w:sdtContent>
                <w:r w:rsidR="00100314" w:rsidRPr="00E237E8">
                  <w:t>$119</w:t>
                </w:r>
              </w:sdtContent>
            </w:sdt>
          </w:p>
        </w:tc>
        <w:tc>
          <w:tcPr>
            <w:tcW w:w="0" w:type="auto"/>
            <w:shd w:val="clear" w:color="auto" w:fill="F2F2F2" w:themeFill="background1" w:themeFillShade="F2"/>
            <w:noWrap/>
            <w:vAlign w:val="center"/>
            <w:hideMark/>
          </w:tcPr>
          <w:p w14:paraId="5DD3F991" w14:textId="77777777" w:rsidR="00E552C8" w:rsidRPr="00E237E8" w:rsidRDefault="00000000" w:rsidP="00974DD3">
            <w:pPr>
              <w:pStyle w:val="TableTextLarge"/>
            </w:pPr>
            <w:sdt>
              <w:sdtPr>
                <w:id w:val="-1675572483"/>
                <w:placeholder>
                  <w:docPart w:val="638C460DA0AF4FEF99A9D735E69922EA"/>
                </w:placeholder>
                <w:temporary/>
                <w:showingPlcHdr/>
                <w15:appearance w15:val="hidden"/>
              </w:sdtPr>
              <w:sdtContent>
                <w:r w:rsidR="004E67B3" w:rsidRPr="00E237E8">
                  <w:t>$263</w:t>
                </w:r>
              </w:sdtContent>
            </w:sdt>
          </w:p>
        </w:tc>
        <w:tc>
          <w:tcPr>
            <w:tcW w:w="0" w:type="auto"/>
            <w:shd w:val="clear" w:color="auto" w:fill="F2F2F2" w:themeFill="background1" w:themeFillShade="F2"/>
            <w:noWrap/>
            <w:vAlign w:val="center"/>
            <w:hideMark/>
          </w:tcPr>
          <w:p w14:paraId="281A11E9" w14:textId="77777777" w:rsidR="00E552C8" w:rsidRPr="00E237E8" w:rsidRDefault="00000000" w:rsidP="00974DD3">
            <w:pPr>
              <w:pStyle w:val="TableTextLarge"/>
            </w:pPr>
            <w:sdt>
              <w:sdtPr>
                <w:id w:val="-1577964701"/>
                <w:placeholder>
                  <w:docPart w:val="AD035008DE5D45C7BEE9C0D122349C49"/>
                </w:placeholder>
                <w:temporary/>
                <w:showingPlcHdr/>
                <w15:appearance w15:val="hidden"/>
              </w:sdtPr>
              <w:sdtContent>
                <w:r w:rsidR="0065229E" w:rsidRPr="00E237E8">
                  <w:t>$310</w:t>
                </w:r>
              </w:sdtContent>
            </w:sdt>
          </w:p>
        </w:tc>
        <w:tc>
          <w:tcPr>
            <w:tcW w:w="0" w:type="auto"/>
            <w:shd w:val="clear" w:color="auto" w:fill="F2F2F2" w:themeFill="background1" w:themeFillShade="F2"/>
            <w:noWrap/>
            <w:vAlign w:val="center"/>
            <w:hideMark/>
          </w:tcPr>
          <w:p w14:paraId="0B2DD025" w14:textId="77777777" w:rsidR="00E552C8" w:rsidRPr="00E237E8" w:rsidRDefault="00000000" w:rsidP="00974DD3">
            <w:pPr>
              <w:pStyle w:val="TableTextLarge"/>
            </w:pPr>
            <w:sdt>
              <w:sdtPr>
                <w:id w:val="-52313214"/>
                <w:placeholder>
                  <w:docPart w:val="644A370491D844329D70BE33F42FDF9E"/>
                </w:placeholder>
                <w:temporary/>
                <w:showingPlcHdr/>
                <w15:appearance w15:val="hidden"/>
              </w:sdtPr>
              <w:sdtContent>
                <w:r w:rsidR="00863B11" w:rsidRPr="00E237E8">
                  <w:t>($45)</w:t>
                </w:r>
              </w:sdtContent>
            </w:sdt>
          </w:p>
        </w:tc>
        <w:tc>
          <w:tcPr>
            <w:tcW w:w="0" w:type="auto"/>
            <w:shd w:val="clear" w:color="auto" w:fill="F2F2F2" w:themeFill="background1" w:themeFillShade="F2"/>
            <w:noWrap/>
            <w:vAlign w:val="center"/>
            <w:hideMark/>
          </w:tcPr>
          <w:p w14:paraId="7796CD44" w14:textId="77777777" w:rsidR="00E552C8" w:rsidRPr="00E237E8" w:rsidRDefault="00000000" w:rsidP="00974DD3">
            <w:pPr>
              <w:pStyle w:val="TableTextLarge"/>
            </w:pPr>
            <w:sdt>
              <w:sdtPr>
                <w:id w:val="1115400998"/>
                <w:placeholder>
                  <w:docPart w:val="249C3506055B476995534803C7D218A4"/>
                </w:placeholder>
                <w:temporary/>
                <w:showingPlcHdr/>
                <w15:appearance w15:val="hidden"/>
              </w:sdtPr>
              <w:sdtContent>
                <w:r w:rsidR="007D36E9" w:rsidRPr="00E237E8">
                  <w:t>($334)</w:t>
                </w:r>
              </w:sdtContent>
            </w:sdt>
          </w:p>
        </w:tc>
        <w:tc>
          <w:tcPr>
            <w:tcW w:w="0" w:type="auto"/>
            <w:shd w:val="clear" w:color="auto" w:fill="F2F2F2" w:themeFill="background1" w:themeFillShade="F2"/>
            <w:noWrap/>
            <w:vAlign w:val="center"/>
            <w:hideMark/>
          </w:tcPr>
          <w:p w14:paraId="6F4DA1E3" w14:textId="77777777" w:rsidR="00E552C8" w:rsidRPr="00E237E8" w:rsidRDefault="00000000" w:rsidP="00974DD3">
            <w:pPr>
              <w:pStyle w:val="TableTextLarge"/>
            </w:pPr>
            <w:sdt>
              <w:sdtPr>
                <w:id w:val="-1146893424"/>
                <w:placeholder>
                  <w:docPart w:val="1E629305A6E14A94A1C014F3E1AD6AF8"/>
                </w:placeholder>
                <w:temporary/>
                <w:showingPlcHdr/>
                <w15:appearance w15:val="hidden"/>
              </w:sdtPr>
              <w:sdtContent>
                <w:r w:rsidR="004B5779" w:rsidRPr="00E237E8">
                  <w:t>$401</w:t>
                </w:r>
              </w:sdtContent>
            </w:sdt>
          </w:p>
        </w:tc>
        <w:tc>
          <w:tcPr>
            <w:tcW w:w="0" w:type="auto"/>
            <w:shd w:val="clear" w:color="auto" w:fill="F2F2F2" w:themeFill="background1" w:themeFillShade="F2"/>
            <w:noWrap/>
            <w:vAlign w:val="center"/>
            <w:hideMark/>
          </w:tcPr>
          <w:p w14:paraId="104868CB" w14:textId="77777777" w:rsidR="00E552C8" w:rsidRPr="00E237E8" w:rsidRDefault="00000000" w:rsidP="00974DD3">
            <w:pPr>
              <w:pStyle w:val="TableTextLarge"/>
            </w:pPr>
            <w:sdt>
              <w:sdtPr>
                <w:id w:val="384145529"/>
                <w:placeholder>
                  <w:docPart w:val="8D6DE04D68C746FCABC95C217765461B"/>
                </w:placeholder>
                <w:temporary/>
                <w:showingPlcHdr/>
                <w15:appearance w15:val="hidden"/>
              </w:sdtPr>
              <w:sdtContent>
                <w:r w:rsidR="000B6224" w:rsidRPr="00E237E8">
                  <w:t>$214</w:t>
                </w:r>
              </w:sdtContent>
            </w:sdt>
          </w:p>
        </w:tc>
        <w:tc>
          <w:tcPr>
            <w:tcW w:w="0" w:type="auto"/>
            <w:shd w:val="clear" w:color="auto" w:fill="F2F2F2" w:themeFill="background1" w:themeFillShade="F2"/>
            <w:noWrap/>
            <w:vAlign w:val="center"/>
            <w:hideMark/>
          </w:tcPr>
          <w:p w14:paraId="44E8F9CE" w14:textId="77777777" w:rsidR="00E552C8" w:rsidRPr="00E237E8" w:rsidRDefault="00000000" w:rsidP="00974DD3">
            <w:pPr>
              <w:pStyle w:val="TableTextLarge"/>
            </w:pPr>
            <w:sdt>
              <w:sdtPr>
                <w:id w:val="-909299621"/>
                <w:placeholder>
                  <w:docPart w:val="97AAB7DB98964A3BA5D61401F56B77E2"/>
                </w:placeholder>
                <w:temporary/>
                <w:showingPlcHdr/>
                <w15:appearance w15:val="hidden"/>
              </w:sdtPr>
              <w:sdtContent>
                <w:r w:rsidR="00EB35A3" w:rsidRPr="00E237E8">
                  <w:t>$396</w:t>
                </w:r>
              </w:sdtContent>
            </w:sdt>
          </w:p>
        </w:tc>
      </w:tr>
      <w:tr w:rsidR="00E237E8" w:rsidRPr="00E237E8" w14:paraId="1506F252" w14:textId="77777777" w:rsidTr="000811A0">
        <w:trPr>
          <w:trHeight w:val="244"/>
        </w:trPr>
        <w:sdt>
          <w:sdtPr>
            <w:rPr>
              <w:rStyle w:val="Bold"/>
            </w:rPr>
            <w:id w:val="290872411"/>
            <w:placeholder>
              <w:docPart w:val="8BB21BD0651640FAA3C1E173AE370C9F"/>
            </w:placeholder>
            <w:temporary/>
            <w:showingPlcHdr/>
            <w15:appearance w15:val="hidden"/>
          </w:sdtPr>
          <w:sdtContent>
            <w:tc>
              <w:tcPr>
                <w:tcW w:w="2207" w:type="dxa"/>
                <w:shd w:val="clear" w:color="auto" w:fill="F0CDA1" w:themeFill="accent1"/>
                <w:vAlign w:val="center"/>
                <w:hideMark/>
              </w:tcPr>
              <w:p w14:paraId="5824C283" w14:textId="77777777" w:rsidR="00E552C8" w:rsidRPr="00E237E8" w:rsidRDefault="008B4BAD" w:rsidP="00974DD3">
                <w:pPr>
                  <w:pStyle w:val="TableTextLarge"/>
                  <w:rPr>
                    <w:rStyle w:val="Bold"/>
                  </w:rPr>
                </w:pPr>
                <w:r w:rsidRPr="00E237E8">
                  <w:rPr>
                    <w:rStyle w:val="Bold"/>
                  </w:rPr>
                  <w:t>NET INCOME</w:t>
                </w:r>
              </w:p>
            </w:tc>
          </w:sdtContent>
        </w:sdt>
        <w:sdt>
          <w:sdtPr>
            <w:rPr>
              <w:rStyle w:val="Bold"/>
            </w:rPr>
            <w:id w:val="-27716540"/>
            <w:placeholder>
              <w:docPart w:val="610D3B08345447DEB357160AD65AAC40"/>
            </w:placeholder>
            <w:temporary/>
            <w:showingPlcHdr/>
            <w15:appearance w15:val="hidden"/>
          </w:sdtPr>
          <w:sdtContent>
            <w:tc>
              <w:tcPr>
                <w:tcW w:w="1005" w:type="dxa"/>
                <w:shd w:val="clear" w:color="auto" w:fill="F0CDA1" w:themeFill="accent1"/>
                <w:vAlign w:val="center"/>
                <w:hideMark/>
              </w:tcPr>
              <w:p w14:paraId="1546FA01" w14:textId="77777777" w:rsidR="00E552C8" w:rsidRPr="00E237E8" w:rsidRDefault="008B4BAD" w:rsidP="00974DD3">
                <w:pPr>
                  <w:pStyle w:val="TableTextLarge"/>
                  <w:rPr>
                    <w:rStyle w:val="Bold"/>
                  </w:rPr>
                </w:pPr>
                <w:r w:rsidRPr="00E237E8">
                  <w:rPr>
                    <w:rStyle w:val="Bold"/>
                  </w:rPr>
                  <w:t>($2,996)</w:t>
                </w:r>
              </w:p>
            </w:tc>
          </w:sdtContent>
        </w:sdt>
        <w:tc>
          <w:tcPr>
            <w:tcW w:w="0" w:type="auto"/>
            <w:shd w:val="clear" w:color="auto" w:fill="F0CDA1" w:themeFill="accent1"/>
            <w:vAlign w:val="center"/>
            <w:hideMark/>
          </w:tcPr>
          <w:p w14:paraId="5EF1A6BE" w14:textId="77777777" w:rsidR="00E552C8" w:rsidRPr="00E237E8" w:rsidRDefault="00000000" w:rsidP="00974DD3">
            <w:pPr>
              <w:pStyle w:val="TableTextLarge"/>
              <w:rPr>
                <w:rStyle w:val="Bold"/>
              </w:rPr>
            </w:pPr>
            <w:sdt>
              <w:sdtPr>
                <w:rPr>
                  <w:rStyle w:val="Bold"/>
                </w:rPr>
                <w:id w:val="759098967"/>
                <w:placeholder>
                  <w:docPart w:val="5E2396AC4AC94AE7915AB24DC16FC53E"/>
                </w:placeholder>
                <w:temporary/>
                <w:showingPlcHdr/>
                <w15:appearance w15:val="hidden"/>
              </w:sdtPr>
              <w:sdtContent>
                <w:r w:rsidR="008B4BAD" w:rsidRPr="00E237E8">
                  <w:rPr>
                    <w:rStyle w:val="Bold"/>
                  </w:rPr>
                  <w:t>$1,594</w:t>
                </w:r>
              </w:sdtContent>
            </w:sdt>
          </w:p>
        </w:tc>
        <w:tc>
          <w:tcPr>
            <w:tcW w:w="0" w:type="auto"/>
            <w:shd w:val="clear" w:color="auto" w:fill="F0CDA1" w:themeFill="accent1"/>
            <w:vAlign w:val="center"/>
            <w:hideMark/>
          </w:tcPr>
          <w:p w14:paraId="7796B192" w14:textId="77777777" w:rsidR="00E552C8" w:rsidRPr="00E237E8" w:rsidRDefault="00000000" w:rsidP="00974DD3">
            <w:pPr>
              <w:pStyle w:val="TableTextLarge"/>
              <w:rPr>
                <w:rStyle w:val="Bold"/>
              </w:rPr>
            </w:pPr>
            <w:sdt>
              <w:sdtPr>
                <w:rPr>
                  <w:rStyle w:val="Bold"/>
                </w:rPr>
                <w:id w:val="-219441051"/>
                <w:placeholder>
                  <w:docPart w:val="3EA16D4FA0334FF09E780A0561BF49CB"/>
                </w:placeholder>
                <w:temporary/>
                <w:showingPlcHdr/>
                <w15:appearance w15:val="hidden"/>
              </w:sdtPr>
              <w:sdtContent>
                <w:r w:rsidR="008B4BAD" w:rsidRPr="00E237E8">
                  <w:rPr>
                    <w:rStyle w:val="Bold"/>
                  </w:rPr>
                  <w:t>$2,401</w:t>
                </w:r>
              </w:sdtContent>
            </w:sdt>
          </w:p>
        </w:tc>
        <w:tc>
          <w:tcPr>
            <w:tcW w:w="0" w:type="auto"/>
            <w:shd w:val="clear" w:color="auto" w:fill="F0CDA1" w:themeFill="accent1"/>
            <w:vAlign w:val="center"/>
            <w:hideMark/>
          </w:tcPr>
          <w:p w14:paraId="6B27131D" w14:textId="77777777" w:rsidR="00E552C8" w:rsidRPr="00E237E8" w:rsidRDefault="00000000" w:rsidP="00974DD3">
            <w:pPr>
              <w:pStyle w:val="TableTextLarge"/>
              <w:rPr>
                <w:rStyle w:val="Bold"/>
              </w:rPr>
            </w:pPr>
            <w:sdt>
              <w:sdtPr>
                <w:rPr>
                  <w:rStyle w:val="Bold"/>
                </w:rPr>
                <w:id w:val="-183288553"/>
                <w:placeholder>
                  <w:docPart w:val="6A84185722DD440EAB439FCF976EF55B"/>
                </w:placeholder>
                <w:temporary/>
                <w:showingPlcHdr/>
                <w15:appearance w15:val="hidden"/>
              </w:sdtPr>
              <w:sdtContent>
                <w:r w:rsidR="008B4BAD" w:rsidRPr="00E237E8">
                  <w:rPr>
                    <w:rStyle w:val="Bold"/>
                  </w:rPr>
                  <w:t>($3,851)</w:t>
                </w:r>
              </w:sdtContent>
            </w:sdt>
          </w:p>
        </w:tc>
        <w:tc>
          <w:tcPr>
            <w:tcW w:w="0" w:type="auto"/>
            <w:shd w:val="clear" w:color="auto" w:fill="F0CDA1" w:themeFill="accent1"/>
            <w:vAlign w:val="center"/>
            <w:hideMark/>
          </w:tcPr>
          <w:p w14:paraId="55154116" w14:textId="77777777" w:rsidR="00E552C8" w:rsidRPr="00E237E8" w:rsidRDefault="00000000" w:rsidP="00974DD3">
            <w:pPr>
              <w:pStyle w:val="TableTextLarge"/>
              <w:rPr>
                <w:rStyle w:val="Bold"/>
              </w:rPr>
            </w:pPr>
            <w:sdt>
              <w:sdtPr>
                <w:rPr>
                  <w:rStyle w:val="Bold"/>
                </w:rPr>
                <w:id w:val="-1683663182"/>
                <w:placeholder>
                  <w:docPart w:val="D497CE4BD78C422EBDFF1D97AF4C8C11"/>
                </w:placeholder>
                <w:temporary/>
                <w:showingPlcHdr/>
                <w15:appearance w15:val="hidden"/>
              </w:sdtPr>
              <w:sdtContent>
                <w:r w:rsidR="008B4BAD" w:rsidRPr="00E237E8">
                  <w:rPr>
                    <w:rStyle w:val="Bold"/>
                  </w:rPr>
                  <w:t>($156)</w:t>
                </w:r>
              </w:sdtContent>
            </w:sdt>
          </w:p>
        </w:tc>
        <w:tc>
          <w:tcPr>
            <w:tcW w:w="0" w:type="auto"/>
            <w:gridSpan w:val="2"/>
            <w:shd w:val="clear" w:color="auto" w:fill="F0CDA1" w:themeFill="accent1"/>
            <w:vAlign w:val="center"/>
            <w:hideMark/>
          </w:tcPr>
          <w:p w14:paraId="2B6EC515" w14:textId="77777777" w:rsidR="00E552C8" w:rsidRPr="00E237E8" w:rsidRDefault="00000000" w:rsidP="00974DD3">
            <w:pPr>
              <w:pStyle w:val="TableTextLarge"/>
              <w:rPr>
                <w:rStyle w:val="Bold"/>
              </w:rPr>
            </w:pPr>
            <w:sdt>
              <w:sdtPr>
                <w:rPr>
                  <w:rStyle w:val="Bold"/>
                </w:rPr>
                <w:id w:val="487603817"/>
                <w:placeholder>
                  <w:docPart w:val="4033C8D68EDD408B92E7197544F85542"/>
                </w:placeholder>
                <w:temporary/>
                <w:showingPlcHdr/>
                <w15:appearance w15:val="hidden"/>
              </w:sdtPr>
              <w:sdtContent>
                <w:r w:rsidR="008B4BAD" w:rsidRPr="00E237E8">
                  <w:rPr>
                    <w:rStyle w:val="Bold"/>
                  </w:rPr>
                  <w:t>$676</w:t>
                </w:r>
              </w:sdtContent>
            </w:sdt>
          </w:p>
        </w:tc>
        <w:tc>
          <w:tcPr>
            <w:tcW w:w="0" w:type="auto"/>
            <w:shd w:val="clear" w:color="auto" w:fill="F0CDA1" w:themeFill="accent1"/>
            <w:vAlign w:val="center"/>
            <w:hideMark/>
          </w:tcPr>
          <w:p w14:paraId="538B732C" w14:textId="77777777" w:rsidR="00E552C8" w:rsidRPr="00E237E8" w:rsidRDefault="00000000" w:rsidP="00974DD3">
            <w:pPr>
              <w:pStyle w:val="TableTextLarge"/>
              <w:rPr>
                <w:rStyle w:val="Bold"/>
              </w:rPr>
            </w:pPr>
            <w:sdt>
              <w:sdtPr>
                <w:rPr>
                  <w:rStyle w:val="Bold"/>
                </w:rPr>
                <w:id w:val="-411399014"/>
                <w:placeholder>
                  <w:docPart w:val="80D7BCA946414A77B8F5661A8CA2D709"/>
                </w:placeholder>
                <w:temporary/>
                <w:showingPlcHdr/>
                <w15:appearance w15:val="hidden"/>
              </w:sdtPr>
              <w:sdtContent>
                <w:r w:rsidR="008B4BAD" w:rsidRPr="00E237E8">
                  <w:rPr>
                    <w:rStyle w:val="Bold"/>
                  </w:rPr>
                  <w:t>$1,488</w:t>
                </w:r>
              </w:sdtContent>
            </w:sdt>
          </w:p>
        </w:tc>
        <w:tc>
          <w:tcPr>
            <w:tcW w:w="0" w:type="auto"/>
            <w:shd w:val="clear" w:color="auto" w:fill="F0CDA1" w:themeFill="accent1"/>
            <w:vAlign w:val="center"/>
            <w:hideMark/>
          </w:tcPr>
          <w:p w14:paraId="27CE2FD5" w14:textId="77777777" w:rsidR="00E552C8" w:rsidRPr="00E237E8" w:rsidRDefault="00000000" w:rsidP="00974DD3">
            <w:pPr>
              <w:pStyle w:val="TableTextLarge"/>
              <w:rPr>
                <w:rStyle w:val="Bold"/>
              </w:rPr>
            </w:pPr>
            <w:sdt>
              <w:sdtPr>
                <w:rPr>
                  <w:rStyle w:val="Bold"/>
                </w:rPr>
                <w:id w:val="262189619"/>
                <w:placeholder>
                  <w:docPart w:val="4D4F67EF08FF49CBB88A8CA558D27DBF"/>
                </w:placeholder>
                <w:temporary/>
                <w:showingPlcHdr/>
                <w15:appearance w15:val="hidden"/>
              </w:sdtPr>
              <w:sdtContent>
                <w:r w:rsidR="008B4BAD" w:rsidRPr="00E237E8">
                  <w:rPr>
                    <w:rStyle w:val="Bold"/>
                  </w:rPr>
                  <w:t>$1,754</w:t>
                </w:r>
              </w:sdtContent>
            </w:sdt>
          </w:p>
        </w:tc>
        <w:tc>
          <w:tcPr>
            <w:tcW w:w="0" w:type="auto"/>
            <w:shd w:val="clear" w:color="auto" w:fill="F0CDA1" w:themeFill="accent1"/>
            <w:vAlign w:val="center"/>
            <w:hideMark/>
          </w:tcPr>
          <w:p w14:paraId="2C0DD7D8" w14:textId="77777777" w:rsidR="00E552C8" w:rsidRPr="00E237E8" w:rsidRDefault="00000000" w:rsidP="00974DD3">
            <w:pPr>
              <w:pStyle w:val="TableTextLarge"/>
              <w:rPr>
                <w:rStyle w:val="Bold"/>
              </w:rPr>
            </w:pPr>
            <w:sdt>
              <w:sdtPr>
                <w:rPr>
                  <w:rStyle w:val="Bold"/>
                </w:rPr>
                <w:id w:val="-2120680449"/>
                <w:placeholder>
                  <w:docPart w:val="6AB5865DB98542A1BD9DF6029396D82D"/>
                </w:placeholder>
                <w:temporary/>
                <w:showingPlcHdr/>
                <w15:appearance w15:val="hidden"/>
              </w:sdtPr>
              <w:sdtContent>
                <w:r w:rsidR="008B4BAD" w:rsidRPr="00E237E8">
                  <w:rPr>
                    <w:rStyle w:val="Bold"/>
                  </w:rPr>
                  <w:t>($253)</w:t>
                </w:r>
              </w:sdtContent>
            </w:sdt>
          </w:p>
        </w:tc>
        <w:tc>
          <w:tcPr>
            <w:tcW w:w="0" w:type="auto"/>
            <w:shd w:val="clear" w:color="auto" w:fill="F0CDA1" w:themeFill="accent1"/>
            <w:vAlign w:val="center"/>
            <w:hideMark/>
          </w:tcPr>
          <w:p w14:paraId="2A1E4EAA" w14:textId="77777777" w:rsidR="00E552C8" w:rsidRPr="00E237E8" w:rsidRDefault="00000000" w:rsidP="00974DD3">
            <w:pPr>
              <w:pStyle w:val="TableTextLarge"/>
              <w:rPr>
                <w:rStyle w:val="Bold"/>
              </w:rPr>
            </w:pPr>
            <w:sdt>
              <w:sdtPr>
                <w:rPr>
                  <w:rStyle w:val="Bold"/>
                </w:rPr>
                <w:id w:val="-477532939"/>
                <w:placeholder>
                  <w:docPart w:val="6E6DC1BB6F54494FA711FCDAF7097EC2"/>
                </w:placeholder>
                <w:temporary/>
                <w:showingPlcHdr/>
                <w15:appearance w15:val="hidden"/>
              </w:sdtPr>
              <w:sdtContent>
                <w:r w:rsidR="008B4BAD" w:rsidRPr="00E237E8">
                  <w:rPr>
                    <w:rStyle w:val="Bold"/>
                  </w:rPr>
                  <w:t>($1,891)</w:t>
                </w:r>
              </w:sdtContent>
            </w:sdt>
          </w:p>
        </w:tc>
        <w:tc>
          <w:tcPr>
            <w:tcW w:w="0" w:type="auto"/>
            <w:shd w:val="clear" w:color="auto" w:fill="F0CDA1" w:themeFill="accent1"/>
            <w:vAlign w:val="center"/>
            <w:hideMark/>
          </w:tcPr>
          <w:p w14:paraId="67BC9763" w14:textId="77777777" w:rsidR="00E552C8" w:rsidRPr="00E237E8" w:rsidRDefault="00000000" w:rsidP="00974DD3">
            <w:pPr>
              <w:pStyle w:val="TableTextLarge"/>
              <w:rPr>
                <w:rStyle w:val="Bold"/>
              </w:rPr>
            </w:pPr>
            <w:sdt>
              <w:sdtPr>
                <w:rPr>
                  <w:rStyle w:val="Bold"/>
                </w:rPr>
                <w:id w:val="-1323968817"/>
                <w:placeholder>
                  <w:docPart w:val="240BD0D93E73456F91775498FED5878E"/>
                </w:placeholder>
                <w:temporary/>
                <w:showingPlcHdr/>
                <w15:appearance w15:val="hidden"/>
              </w:sdtPr>
              <w:sdtContent>
                <w:r w:rsidR="008B4BAD" w:rsidRPr="00E237E8">
                  <w:rPr>
                    <w:rStyle w:val="Bold"/>
                  </w:rPr>
                  <w:t>$2,270</w:t>
                </w:r>
              </w:sdtContent>
            </w:sdt>
          </w:p>
        </w:tc>
        <w:tc>
          <w:tcPr>
            <w:tcW w:w="0" w:type="auto"/>
            <w:shd w:val="clear" w:color="auto" w:fill="F0CDA1" w:themeFill="accent1"/>
            <w:vAlign w:val="center"/>
            <w:hideMark/>
          </w:tcPr>
          <w:p w14:paraId="4908A3AE" w14:textId="77777777" w:rsidR="00E552C8" w:rsidRPr="00E237E8" w:rsidRDefault="00000000" w:rsidP="00974DD3">
            <w:pPr>
              <w:pStyle w:val="TableTextLarge"/>
              <w:rPr>
                <w:rStyle w:val="Bold"/>
              </w:rPr>
            </w:pPr>
            <w:sdt>
              <w:sdtPr>
                <w:rPr>
                  <w:rStyle w:val="Bold"/>
                </w:rPr>
                <w:id w:val="-1272080438"/>
                <w:placeholder>
                  <w:docPart w:val="722B575E6204408C93F094E98F60F04F"/>
                </w:placeholder>
                <w:temporary/>
                <w:showingPlcHdr/>
                <w15:appearance w15:val="hidden"/>
              </w:sdtPr>
              <w:sdtContent>
                <w:r w:rsidR="008B4BAD" w:rsidRPr="00E237E8">
                  <w:rPr>
                    <w:rStyle w:val="Bold"/>
                  </w:rPr>
                  <w:t>$1,213</w:t>
                </w:r>
              </w:sdtContent>
            </w:sdt>
          </w:p>
        </w:tc>
        <w:tc>
          <w:tcPr>
            <w:tcW w:w="0" w:type="auto"/>
            <w:shd w:val="clear" w:color="auto" w:fill="F0CDA1" w:themeFill="accent1"/>
            <w:vAlign w:val="center"/>
            <w:hideMark/>
          </w:tcPr>
          <w:p w14:paraId="6B7C2792" w14:textId="77777777" w:rsidR="00E552C8" w:rsidRPr="00E237E8" w:rsidRDefault="00000000" w:rsidP="00974DD3">
            <w:pPr>
              <w:pStyle w:val="TableTextLarge"/>
              <w:rPr>
                <w:rStyle w:val="Bold"/>
              </w:rPr>
            </w:pPr>
            <w:sdt>
              <w:sdtPr>
                <w:rPr>
                  <w:rStyle w:val="Bold"/>
                </w:rPr>
                <w:id w:val="-1593849808"/>
                <w:placeholder>
                  <w:docPart w:val="C3B1F9E01F274B99B77439D5ADB0E3E7"/>
                </w:placeholder>
                <w:temporary/>
                <w:showingPlcHdr/>
                <w15:appearance w15:val="hidden"/>
              </w:sdtPr>
              <w:sdtContent>
                <w:r w:rsidR="008B4BAD" w:rsidRPr="00E237E8">
                  <w:rPr>
                    <w:rStyle w:val="Bold"/>
                  </w:rPr>
                  <w:t>$2,246</w:t>
                </w:r>
              </w:sdtContent>
            </w:sdt>
          </w:p>
        </w:tc>
      </w:tr>
      <w:tr w:rsidR="00E552C8" w:rsidRPr="00E237E8" w14:paraId="5980B141" w14:textId="77777777" w:rsidTr="000811A0">
        <w:trPr>
          <w:trHeight w:val="244"/>
        </w:trPr>
        <w:sdt>
          <w:sdtPr>
            <w:id w:val="2031134358"/>
            <w:placeholder>
              <w:docPart w:val="96A4BCE2B72D4E4DB3700B88B741B53D"/>
            </w:placeholder>
            <w:temporary/>
            <w:showingPlcHdr/>
            <w15:appearance w15:val="hidden"/>
          </w:sdtPr>
          <w:sdtContent>
            <w:tc>
              <w:tcPr>
                <w:tcW w:w="13708" w:type="dxa"/>
                <w:gridSpan w:val="15"/>
                <w:shd w:val="clear" w:color="auto" w:fill="auto"/>
                <w:vAlign w:val="center"/>
              </w:tcPr>
              <w:p w14:paraId="468AE504" w14:textId="77777777" w:rsidR="00E552C8" w:rsidRPr="00E237E8" w:rsidRDefault="008B4BAD" w:rsidP="008B4BAD">
                <w:pPr>
                  <w:pStyle w:val="TableTextLarge"/>
                </w:pPr>
                <w:r w:rsidRPr="00E237E8">
                  <w:t>*In the service industry, Cost of Goods Sold is the monetized value of the time spent on the client.</w:t>
                </w:r>
              </w:p>
            </w:tc>
          </w:sdtContent>
        </w:sdt>
      </w:tr>
    </w:tbl>
    <w:p w14:paraId="391CEC8C" w14:textId="77777777" w:rsidR="00B37B3B" w:rsidRPr="00E237E8" w:rsidRDefault="00B37B3B" w:rsidP="00D94688">
      <w:pPr>
        <w:pStyle w:val="ListBullet"/>
        <w:numPr>
          <w:ilvl w:val="0"/>
          <w:numId w:val="0"/>
        </w:numPr>
        <w:spacing w:after="0"/>
        <w:ind w:left="340" w:hanging="340"/>
        <w:rPr>
          <w:sz w:val="12"/>
        </w:rPr>
      </w:pPr>
    </w:p>
    <w:p w14:paraId="25AB79D9" w14:textId="77777777" w:rsidR="00B37B3B" w:rsidRPr="00E237E8" w:rsidRDefault="00B37B3B" w:rsidP="00D94688">
      <w:pPr>
        <w:pStyle w:val="ListBullet"/>
        <w:numPr>
          <w:ilvl w:val="0"/>
          <w:numId w:val="0"/>
        </w:numPr>
        <w:spacing w:after="0"/>
        <w:ind w:left="340" w:hanging="340"/>
        <w:rPr>
          <w:sz w:val="12"/>
        </w:rPr>
        <w:sectPr w:rsidR="00B37B3B" w:rsidRPr="00E237E8" w:rsidSect="00AC4859">
          <w:headerReference w:type="default" r:id="rId16"/>
          <w:pgSz w:w="15840" w:h="12240" w:orient="landscape" w:code="1"/>
          <w:pgMar w:top="1872" w:right="1080" w:bottom="432" w:left="1080" w:header="648" w:footer="432" w:gutter="0"/>
          <w:cols w:space="708"/>
          <w:docGrid w:linePitch="360"/>
        </w:sectPr>
      </w:pPr>
    </w:p>
    <w:bookmarkStart w:id="6" w:name="_Toc155284817" w:displacedByCustomXml="next"/>
    <w:sdt>
      <w:sdtPr>
        <w:id w:val="-998036682"/>
        <w:placeholder>
          <w:docPart w:val="4F259C9DE685434582AB2C982A89219F"/>
        </w:placeholder>
        <w:temporary/>
        <w:showingPlcHdr/>
        <w15:appearance w15:val="hidden"/>
      </w:sdtPr>
      <w:sdtContent>
        <w:p w14:paraId="3E6E3C25" w14:textId="77777777" w:rsidR="00B37B3B" w:rsidRPr="00E237E8" w:rsidRDefault="00347AF5" w:rsidP="00B37B3B">
          <w:pPr>
            <w:pStyle w:val="Heading1"/>
          </w:pPr>
          <w:r w:rsidRPr="00E237E8">
            <w:t>Appendix</w:t>
          </w:r>
        </w:p>
      </w:sdtContent>
    </w:sdt>
    <w:bookmarkEnd w:id="6" w:displacedByCustomXml="prev"/>
    <w:tbl>
      <w:tblPr>
        <w:tblW w:w="5000" w:type="pct"/>
        <w:tblLayout w:type="fixed"/>
        <w:tblLook w:val="04A0" w:firstRow="1" w:lastRow="0" w:firstColumn="1" w:lastColumn="0" w:noHBand="0" w:noVBand="1"/>
      </w:tblPr>
      <w:tblGrid>
        <w:gridCol w:w="3688"/>
        <w:gridCol w:w="1532"/>
        <w:gridCol w:w="1663"/>
        <w:gridCol w:w="1665"/>
        <w:gridCol w:w="1532"/>
      </w:tblGrid>
      <w:tr w:rsidR="00E552C8" w:rsidRPr="00E237E8" w14:paraId="55305940" w14:textId="77777777" w:rsidTr="00435096">
        <w:trPr>
          <w:trHeight w:val="380"/>
        </w:trPr>
        <w:tc>
          <w:tcPr>
            <w:tcW w:w="5000" w:type="pct"/>
            <w:gridSpan w:val="5"/>
            <w:shd w:val="clear" w:color="auto" w:fill="107082" w:themeFill="accent2"/>
            <w:noWrap/>
            <w:vAlign w:val="center"/>
            <w:hideMark/>
          </w:tcPr>
          <w:p w14:paraId="260627C4" w14:textId="77777777" w:rsidR="00E552C8" w:rsidRPr="00E237E8" w:rsidRDefault="00000000" w:rsidP="00974DD3">
            <w:pPr>
              <w:pStyle w:val="TableHeadings"/>
            </w:pPr>
            <w:sdt>
              <w:sdtPr>
                <w:rPr>
                  <w:color w:val="2F2F2F"/>
                </w:rPr>
                <w:id w:val="-1990009489"/>
                <w:placeholder>
                  <w:docPart w:val="87D6149E5EAB46F7A1A1B4D4519A4A92"/>
                </w:placeholder>
                <w:temporary/>
                <w:showingPlcHdr/>
                <w15:appearance w15:val="hidden"/>
              </w:sdtPr>
              <w:sdtContent>
                <w:r w:rsidR="00F77933" w:rsidRPr="00E237E8">
                  <w:t>START-UP COSTS</w:t>
                </w:r>
              </w:sdtContent>
            </w:sdt>
          </w:p>
        </w:tc>
      </w:tr>
      <w:tr w:rsidR="00E552C8" w:rsidRPr="00E237E8" w14:paraId="6C6BAA9D" w14:textId="77777777" w:rsidTr="00974DD3">
        <w:trPr>
          <w:trHeight w:val="380"/>
        </w:trPr>
        <w:sdt>
          <w:sdtPr>
            <w:id w:val="407428773"/>
            <w:placeholder>
              <w:docPart w:val="952176ED2387419DBBE6E703DB6DF817"/>
            </w:placeholder>
            <w:temporary/>
            <w:showingPlcHdr/>
            <w15:appearance w15:val="hidden"/>
          </w:sdtPr>
          <w:sdtContent>
            <w:tc>
              <w:tcPr>
                <w:tcW w:w="2589" w:type="pct"/>
                <w:gridSpan w:val="2"/>
                <w:shd w:val="clear" w:color="auto" w:fill="auto"/>
                <w:noWrap/>
                <w:vAlign w:val="center"/>
                <w:hideMark/>
              </w:tcPr>
              <w:p w14:paraId="3ADCDE4B" w14:textId="77777777" w:rsidR="00E552C8" w:rsidRPr="00E237E8" w:rsidRDefault="006F1C41" w:rsidP="00974DD3">
                <w:pPr>
                  <w:pStyle w:val="TableTextLarge"/>
                  <w:rPr>
                    <w:sz w:val="20"/>
                    <w:szCs w:val="20"/>
                  </w:rPr>
                </w:pPr>
                <w:r w:rsidRPr="00E237E8">
                  <w:t>Your Office-Based Agency</w:t>
                </w:r>
              </w:p>
            </w:tc>
          </w:sdtContent>
        </w:sdt>
        <w:sdt>
          <w:sdtPr>
            <w:id w:val="1021521919"/>
            <w:placeholder>
              <w:docPart w:val="5317D7D46B8E4DF88EC0B45226D8FCDF"/>
            </w:placeholder>
            <w:temporary/>
            <w:showingPlcHdr/>
            <w15:appearance w15:val="hidden"/>
          </w:sdtPr>
          <w:sdtContent>
            <w:tc>
              <w:tcPr>
                <w:tcW w:w="2411" w:type="pct"/>
                <w:gridSpan w:val="3"/>
                <w:shd w:val="clear" w:color="auto" w:fill="auto"/>
                <w:noWrap/>
                <w:vAlign w:val="center"/>
                <w:hideMark/>
              </w:tcPr>
              <w:p w14:paraId="4648A841" w14:textId="77777777" w:rsidR="00E552C8" w:rsidRPr="00E237E8" w:rsidRDefault="006F1C41" w:rsidP="00974DD3">
                <w:pPr>
                  <w:pStyle w:val="TableTextLarge"/>
                  <w:jc w:val="right"/>
                  <w:rPr>
                    <w:sz w:val="20"/>
                    <w:szCs w:val="20"/>
                  </w:rPr>
                </w:pPr>
                <w:r w:rsidRPr="00E237E8">
                  <w:t>January 1, 20xx</w:t>
                </w:r>
              </w:p>
            </w:tc>
          </w:sdtContent>
        </w:sdt>
      </w:tr>
      <w:tr w:rsidR="00F77933" w:rsidRPr="00E237E8" w14:paraId="2828D929" w14:textId="77777777" w:rsidTr="003B5758">
        <w:trPr>
          <w:trHeight w:val="380"/>
        </w:trPr>
        <w:tc>
          <w:tcPr>
            <w:tcW w:w="1829" w:type="pct"/>
            <w:shd w:val="clear" w:color="auto" w:fill="F0CDA1" w:themeFill="accent1"/>
            <w:vAlign w:val="center"/>
            <w:hideMark/>
          </w:tcPr>
          <w:p w14:paraId="797D438A" w14:textId="77777777" w:rsidR="00F77933" w:rsidRPr="00E237E8" w:rsidRDefault="00000000" w:rsidP="00F77933">
            <w:pPr>
              <w:pStyle w:val="TableTextLarge"/>
              <w:rPr>
                <w:rStyle w:val="Bold"/>
              </w:rPr>
            </w:pPr>
            <w:sdt>
              <w:sdtPr>
                <w:rPr>
                  <w:rStyle w:val="Bold"/>
                </w:rPr>
                <w:id w:val="793247473"/>
                <w:placeholder>
                  <w:docPart w:val="EEC9C447B64F48E691E7FE963953F598"/>
                </w:placeholder>
                <w:temporary/>
                <w:showingPlcHdr/>
                <w15:appearance w15:val="hidden"/>
              </w:sdtPr>
              <w:sdtContent>
                <w:r w:rsidR="00F77933" w:rsidRPr="00E237E8">
                  <w:rPr>
                    <w:rStyle w:val="Bold"/>
                  </w:rPr>
                  <w:t>COST ITEMS</w:t>
                </w:r>
              </w:sdtContent>
            </w:sdt>
          </w:p>
        </w:tc>
        <w:tc>
          <w:tcPr>
            <w:tcW w:w="760" w:type="pct"/>
            <w:shd w:val="clear" w:color="auto" w:fill="F0CDA1" w:themeFill="accent1"/>
            <w:noWrap/>
            <w:vAlign w:val="center"/>
            <w:hideMark/>
          </w:tcPr>
          <w:p w14:paraId="559504BC" w14:textId="77777777" w:rsidR="00F77933" w:rsidRPr="00E237E8" w:rsidRDefault="00000000" w:rsidP="00435096">
            <w:pPr>
              <w:pStyle w:val="TableTextLarge"/>
              <w:jc w:val="center"/>
              <w:rPr>
                <w:rStyle w:val="Bold"/>
              </w:rPr>
            </w:pPr>
            <w:sdt>
              <w:sdtPr>
                <w:rPr>
                  <w:rStyle w:val="Bold"/>
                </w:rPr>
                <w:id w:val="483051646"/>
                <w:placeholder>
                  <w:docPart w:val="AE1088EFB9EA4422888E37FAC448CD29"/>
                </w:placeholder>
                <w:temporary/>
                <w:showingPlcHdr/>
                <w15:appearance w15:val="hidden"/>
              </w:sdtPr>
              <w:sdtContent>
                <w:r w:rsidR="00F77933" w:rsidRPr="00E237E8">
                  <w:rPr>
                    <w:rStyle w:val="Bold"/>
                  </w:rPr>
                  <w:t>MONTHS</w:t>
                </w:r>
              </w:sdtContent>
            </w:sdt>
          </w:p>
        </w:tc>
        <w:tc>
          <w:tcPr>
            <w:tcW w:w="825" w:type="pct"/>
            <w:shd w:val="clear" w:color="auto" w:fill="F0CDA1" w:themeFill="accent1"/>
            <w:noWrap/>
            <w:vAlign w:val="center"/>
            <w:hideMark/>
          </w:tcPr>
          <w:p w14:paraId="50E38706" w14:textId="77777777" w:rsidR="00F77933" w:rsidRPr="00E237E8" w:rsidRDefault="00000000" w:rsidP="00435096">
            <w:pPr>
              <w:pStyle w:val="TableTextLarge"/>
              <w:jc w:val="center"/>
              <w:rPr>
                <w:rStyle w:val="Bold"/>
              </w:rPr>
            </w:pPr>
            <w:sdt>
              <w:sdtPr>
                <w:rPr>
                  <w:rStyle w:val="Bold"/>
                </w:rPr>
                <w:id w:val="709382690"/>
                <w:placeholder>
                  <w:docPart w:val="F97783F8E23A41DAA42C4C7F2459FC40"/>
                </w:placeholder>
                <w:temporary/>
                <w:showingPlcHdr/>
                <w15:appearance w15:val="hidden"/>
              </w:sdtPr>
              <w:sdtContent>
                <w:r w:rsidR="00F77933" w:rsidRPr="00E237E8">
                  <w:rPr>
                    <w:rStyle w:val="Bold"/>
                  </w:rPr>
                  <w:t>COST/ MONTH</w:t>
                </w:r>
              </w:sdtContent>
            </w:sdt>
          </w:p>
        </w:tc>
        <w:tc>
          <w:tcPr>
            <w:tcW w:w="826" w:type="pct"/>
            <w:shd w:val="clear" w:color="auto" w:fill="F0CDA1" w:themeFill="accent1"/>
            <w:noWrap/>
            <w:vAlign w:val="center"/>
            <w:hideMark/>
          </w:tcPr>
          <w:p w14:paraId="43BFCC25" w14:textId="77777777" w:rsidR="00F77933" w:rsidRPr="00E237E8" w:rsidRDefault="00000000" w:rsidP="00435096">
            <w:pPr>
              <w:pStyle w:val="TableTextLarge"/>
              <w:jc w:val="center"/>
              <w:rPr>
                <w:rStyle w:val="Bold"/>
              </w:rPr>
            </w:pPr>
            <w:sdt>
              <w:sdtPr>
                <w:rPr>
                  <w:rStyle w:val="Bold"/>
                </w:rPr>
                <w:id w:val="1595665229"/>
                <w:placeholder>
                  <w:docPart w:val="AEFE87E80DD047D0B835B883593C072B"/>
                </w:placeholder>
                <w:temporary/>
                <w:showingPlcHdr/>
                <w15:appearance w15:val="hidden"/>
              </w:sdtPr>
              <w:sdtContent>
                <w:r w:rsidR="00F77933" w:rsidRPr="00E237E8">
                  <w:rPr>
                    <w:rStyle w:val="Bold"/>
                  </w:rPr>
                  <w:t>ONE-TIME COST</w:t>
                </w:r>
              </w:sdtContent>
            </w:sdt>
          </w:p>
        </w:tc>
        <w:tc>
          <w:tcPr>
            <w:tcW w:w="760" w:type="pct"/>
            <w:shd w:val="clear" w:color="auto" w:fill="F0CDA1" w:themeFill="accent1"/>
            <w:noWrap/>
            <w:vAlign w:val="center"/>
            <w:hideMark/>
          </w:tcPr>
          <w:p w14:paraId="30076E8D" w14:textId="77777777" w:rsidR="00F77933" w:rsidRPr="00E237E8" w:rsidRDefault="00000000" w:rsidP="00435096">
            <w:pPr>
              <w:pStyle w:val="TableTextLarge"/>
              <w:jc w:val="center"/>
              <w:rPr>
                <w:rStyle w:val="Bold"/>
              </w:rPr>
            </w:pPr>
            <w:sdt>
              <w:sdtPr>
                <w:rPr>
                  <w:rStyle w:val="Bold"/>
                </w:rPr>
                <w:id w:val="1994297359"/>
                <w:placeholder>
                  <w:docPart w:val="0198BFBE6B1542F4B5BBEF3A87132AB5"/>
                </w:placeholder>
                <w:temporary/>
                <w:showingPlcHdr/>
                <w15:appearance w15:val="hidden"/>
              </w:sdtPr>
              <w:sdtContent>
                <w:r w:rsidR="00F77933" w:rsidRPr="00E237E8">
                  <w:rPr>
                    <w:rStyle w:val="Bold"/>
                  </w:rPr>
                  <w:t>TOTAL COST</w:t>
                </w:r>
              </w:sdtContent>
            </w:sdt>
          </w:p>
        </w:tc>
      </w:tr>
      <w:tr w:rsidR="00F77933" w:rsidRPr="00E237E8" w14:paraId="7A242188" w14:textId="77777777" w:rsidTr="003B5758">
        <w:trPr>
          <w:trHeight w:val="380"/>
        </w:trPr>
        <w:tc>
          <w:tcPr>
            <w:tcW w:w="1829" w:type="pct"/>
            <w:shd w:val="clear" w:color="auto" w:fill="F2F2F2" w:themeFill="background1" w:themeFillShade="F2"/>
            <w:vAlign w:val="center"/>
            <w:hideMark/>
          </w:tcPr>
          <w:p w14:paraId="421FCDBD" w14:textId="77777777" w:rsidR="00F77933" w:rsidRPr="00E237E8" w:rsidRDefault="00000000" w:rsidP="00974DD3">
            <w:pPr>
              <w:pStyle w:val="TableTextLarge"/>
            </w:pPr>
            <w:sdt>
              <w:sdtPr>
                <w:id w:val="573710533"/>
                <w:placeholder>
                  <w:docPart w:val="D9310BFAEF6649F8B4FC1557AAC8EDDD"/>
                </w:placeholder>
                <w:temporary/>
                <w:showingPlcHdr/>
                <w15:appearance w15:val="hidden"/>
              </w:sdtPr>
              <w:sdtContent>
                <w:r w:rsidR="00F77933" w:rsidRPr="00E237E8">
                  <w:t>Advertising/Marketing</w:t>
                </w:r>
              </w:sdtContent>
            </w:sdt>
          </w:p>
        </w:tc>
        <w:tc>
          <w:tcPr>
            <w:tcW w:w="760" w:type="pct"/>
            <w:shd w:val="clear" w:color="auto" w:fill="F2F2F2" w:themeFill="background1" w:themeFillShade="F2"/>
            <w:noWrap/>
            <w:vAlign w:val="center"/>
            <w:hideMark/>
          </w:tcPr>
          <w:p w14:paraId="5924AF50"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6F66803A"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4A522E0D"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4DBD81A9" w14:textId="77777777" w:rsidR="00F77933" w:rsidRPr="00E237E8" w:rsidRDefault="00F77933" w:rsidP="00435096">
            <w:pPr>
              <w:spacing w:before="20" w:after="0" w:line="18" w:lineRule="atLeast"/>
              <w:jc w:val="center"/>
              <w:rPr>
                <w:color w:val="2F2F2F"/>
                <w:sz w:val="20"/>
                <w:szCs w:val="20"/>
              </w:rPr>
            </w:pPr>
          </w:p>
        </w:tc>
      </w:tr>
      <w:tr w:rsidR="00F77933" w:rsidRPr="00E237E8" w14:paraId="0FAB0F83" w14:textId="77777777" w:rsidTr="003B5758">
        <w:trPr>
          <w:trHeight w:val="380"/>
        </w:trPr>
        <w:tc>
          <w:tcPr>
            <w:tcW w:w="1829" w:type="pct"/>
            <w:shd w:val="clear" w:color="auto" w:fill="auto"/>
            <w:vAlign w:val="center"/>
            <w:hideMark/>
          </w:tcPr>
          <w:p w14:paraId="5727693F" w14:textId="77777777" w:rsidR="00F77933" w:rsidRPr="00E237E8" w:rsidRDefault="00000000" w:rsidP="00974DD3">
            <w:pPr>
              <w:pStyle w:val="TableTextLarge"/>
            </w:pPr>
            <w:sdt>
              <w:sdtPr>
                <w:id w:val="-556703176"/>
                <w:placeholder>
                  <w:docPart w:val="3DC5959BE5984AF79B95BBA017486A66"/>
                </w:placeholder>
                <w:temporary/>
                <w:showingPlcHdr/>
                <w15:appearance w15:val="hidden"/>
              </w:sdtPr>
              <w:sdtContent>
                <w:r w:rsidR="00F77933" w:rsidRPr="00E237E8">
                  <w:t>Employee Salaries</w:t>
                </w:r>
              </w:sdtContent>
            </w:sdt>
          </w:p>
        </w:tc>
        <w:tc>
          <w:tcPr>
            <w:tcW w:w="760" w:type="pct"/>
            <w:shd w:val="clear" w:color="auto" w:fill="auto"/>
            <w:noWrap/>
            <w:vAlign w:val="center"/>
            <w:hideMark/>
          </w:tcPr>
          <w:p w14:paraId="1DFD860F"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220C9DB5"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590ADB54"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108D16A9" w14:textId="77777777" w:rsidR="00F77933" w:rsidRPr="00E237E8" w:rsidRDefault="00F77933" w:rsidP="00435096">
            <w:pPr>
              <w:spacing w:before="20" w:after="0" w:line="18" w:lineRule="atLeast"/>
              <w:jc w:val="center"/>
              <w:rPr>
                <w:color w:val="2F2F2F"/>
                <w:sz w:val="20"/>
                <w:szCs w:val="20"/>
              </w:rPr>
            </w:pPr>
          </w:p>
        </w:tc>
      </w:tr>
      <w:tr w:rsidR="00F77933" w:rsidRPr="00E237E8" w14:paraId="28D947F5" w14:textId="77777777" w:rsidTr="003B5758">
        <w:trPr>
          <w:trHeight w:val="380"/>
        </w:trPr>
        <w:tc>
          <w:tcPr>
            <w:tcW w:w="1829" w:type="pct"/>
            <w:shd w:val="clear" w:color="auto" w:fill="F2F2F2" w:themeFill="background1" w:themeFillShade="F2"/>
            <w:vAlign w:val="center"/>
            <w:hideMark/>
          </w:tcPr>
          <w:p w14:paraId="307EDE52" w14:textId="77777777" w:rsidR="00F77933" w:rsidRPr="00E237E8" w:rsidRDefault="00000000" w:rsidP="00974DD3">
            <w:pPr>
              <w:pStyle w:val="TableTextLarge"/>
            </w:pPr>
            <w:sdt>
              <w:sdtPr>
                <w:id w:val="542095406"/>
                <w:placeholder>
                  <w:docPart w:val="440724B08BA94649A56E27528B602F81"/>
                </w:placeholder>
                <w:temporary/>
                <w:showingPlcHdr/>
                <w15:appearance w15:val="hidden"/>
              </w:sdtPr>
              <w:sdtContent>
                <w:r w:rsidR="00F77933" w:rsidRPr="00E237E8">
                  <w:t>Employee Payroll Taxes and Benefits</w:t>
                </w:r>
              </w:sdtContent>
            </w:sdt>
          </w:p>
        </w:tc>
        <w:tc>
          <w:tcPr>
            <w:tcW w:w="760" w:type="pct"/>
            <w:shd w:val="clear" w:color="auto" w:fill="F2F2F2" w:themeFill="background1" w:themeFillShade="F2"/>
            <w:noWrap/>
            <w:vAlign w:val="center"/>
            <w:hideMark/>
          </w:tcPr>
          <w:p w14:paraId="0E23BF71"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0C7408C0"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5A807827"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0D8E582C" w14:textId="77777777" w:rsidR="00F77933" w:rsidRPr="00E237E8" w:rsidRDefault="00F77933" w:rsidP="00435096">
            <w:pPr>
              <w:spacing w:before="20" w:after="0" w:line="18" w:lineRule="atLeast"/>
              <w:jc w:val="center"/>
              <w:rPr>
                <w:color w:val="2F2F2F"/>
                <w:sz w:val="20"/>
                <w:szCs w:val="20"/>
              </w:rPr>
            </w:pPr>
          </w:p>
        </w:tc>
      </w:tr>
      <w:tr w:rsidR="00F77933" w:rsidRPr="00E237E8" w14:paraId="1D05880A" w14:textId="77777777" w:rsidTr="003B5758">
        <w:trPr>
          <w:trHeight w:val="380"/>
        </w:trPr>
        <w:tc>
          <w:tcPr>
            <w:tcW w:w="1829" w:type="pct"/>
            <w:shd w:val="clear" w:color="auto" w:fill="auto"/>
            <w:vAlign w:val="center"/>
            <w:hideMark/>
          </w:tcPr>
          <w:p w14:paraId="32AA4FC8" w14:textId="77777777" w:rsidR="00F77933" w:rsidRPr="00E237E8" w:rsidRDefault="00000000" w:rsidP="00974DD3">
            <w:pPr>
              <w:pStyle w:val="TableTextLarge"/>
            </w:pPr>
            <w:sdt>
              <w:sdtPr>
                <w:id w:val="-2050212880"/>
                <w:placeholder>
                  <w:docPart w:val="B50A8755109843A9AED95EDF6182635B"/>
                </w:placeholder>
                <w:temporary/>
                <w:showingPlcHdr/>
                <w15:appearance w15:val="hidden"/>
              </w:sdtPr>
              <w:sdtContent>
                <w:r w:rsidR="00F77933" w:rsidRPr="00E237E8">
                  <w:t>Rent/Lease Payments/Utilities</w:t>
                </w:r>
              </w:sdtContent>
            </w:sdt>
          </w:p>
        </w:tc>
        <w:tc>
          <w:tcPr>
            <w:tcW w:w="760" w:type="pct"/>
            <w:shd w:val="clear" w:color="auto" w:fill="auto"/>
            <w:noWrap/>
            <w:vAlign w:val="center"/>
            <w:hideMark/>
          </w:tcPr>
          <w:p w14:paraId="4AC373F6"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47448912"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2B4B562D"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0435BFA3" w14:textId="77777777" w:rsidR="00F77933" w:rsidRPr="00E237E8" w:rsidRDefault="00F77933" w:rsidP="00435096">
            <w:pPr>
              <w:spacing w:before="20" w:after="0" w:line="18" w:lineRule="atLeast"/>
              <w:jc w:val="center"/>
              <w:rPr>
                <w:color w:val="2F2F2F"/>
                <w:sz w:val="20"/>
                <w:szCs w:val="20"/>
              </w:rPr>
            </w:pPr>
          </w:p>
        </w:tc>
      </w:tr>
      <w:tr w:rsidR="00F77933" w:rsidRPr="00E237E8" w14:paraId="59518DC4" w14:textId="77777777" w:rsidTr="003B5758">
        <w:trPr>
          <w:trHeight w:val="380"/>
        </w:trPr>
        <w:tc>
          <w:tcPr>
            <w:tcW w:w="1829" w:type="pct"/>
            <w:shd w:val="clear" w:color="auto" w:fill="F2F2F2" w:themeFill="background1" w:themeFillShade="F2"/>
            <w:vAlign w:val="center"/>
            <w:hideMark/>
          </w:tcPr>
          <w:p w14:paraId="7840A778" w14:textId="77777777" w:rsidR="00F77933" w:rsidRPr="00E237E8" w:rsidRDefault="00000000" w:rsidP="00974DD3">
            <w:pPr>
              <w:pStyle w:val="TableTextLarge"/>
            </w:pPr>
            <w:sdt>
              <w:sdtPr>
                <w:id w:val="-173115400"/>
                <w:placeholder>
                  <w:docPart w:val="B379C18EBBD445568A0DED42EB211E64"/>
                </w:placeholder>
                <w:temporary/>
                <w:showingPlcHdr/>
                <w15:appearance w15:val="hidden"/>
              </w:sdtPr>
              <w:sdtContent>
                <w:r w:rsidR="00F77933" w:rsidRPr="00E237E8">
                  <w:t>Postage/Shipping</w:t>
                </w:r>
              </w:sdtContent>
            </w:sdt>
          </w:p>
        </w:tc>
        <w:tc>
          <w:tcPr>
            <w:tcW w:w="760" w:type="pct"/>
            <w:shd w:val="clear" w:color="auto" w:fill="F2F2F2" w:themeFill="background1" w:themeFillShade="F2"/>
            <w:noWrap/>
            <w:vAlign w:val="center"/>
            <w:hideMark/>
          </w:tcPr>
          <w:p w14:paraId="63659D81"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4C5841E4"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70E4B479"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10EC6E56" w14:textId="77777777" w:rsidR="00F77933" w:rsidRPr="00E237E8" w:rsidRDefault="00F77933" w:rsidP="00435096">
            <w:pPr>
              <w:spacing w:before="20" w:after="0" w:line="18" w:lineRule="atLeast"/>
              <w:jc w:val="center"/>
              <w:rPr>
                <w:color w:val="2F2F2F"/>
                <w:sz w:val="20"/>
                <w:szCs w:val="20"/>
              </w:rPr>
            </w:pPr>
          </w:p>
        </w:tc>
      </w:tr>
      <w:tr w:rsidR="00F77933" w:rsidRPr="00E237E8" w14:paraId="1DD9C861" w14:textId="77777777" w:rsidTr="003B5758">
        <w:trPr>
          <w:trHeight w:val="380"/>
        </w:trPr>
        <w:tc>
          <w:tcPr>
            <w:tcW w:w="1829" w:type="pct"/>
            <w:shd w:val="clear" w:color="auto" w:fill="auto"/>
            <w:vAlign w:val="center"/>
            <w:hideMark/>
          </w:tcPr>
          <w:p w14:paraId="28B87EB5" w14:textId="77777777" w:rsidR="00F77933" w:rsidRPr="00E237E8" w:rsidRDefault="00000000" w:rsidP="00974DD3">
            <w:pPr>
              <w:pStyle w:val="TableTextLarge"/>
            </w:pPr>
            <w:sdt>
              <w:sdtPr>
                <w:id w:val="746930263"/>
                <w:placeholder>
                  <w:docPart w:val="9D3F958D50BD428490EB07896430A9A4"/>
                </w:placeholder>
                <w:temporary/>
                <w:showingPlcHdr/>
                <w15:appearance w15:val="hidden"/>
              </w:sdtPr>
              <w:sdtContent>
                <w:r w:rsidR="00F77933" w:rsidRPr="00E237E8">
                  <w:t>Communication/Telephone</w:t>
                </w:r>
              </w:sdtContent>
            </w:sdt>
          </w:p>
        </w:tc>
        <w:tc>
          <w:tcPr>
            <w:tcW w:w="760" w:type="pct"/>
            <w:shd w:val="clear" w:color="auto" w:fill="auto"/>
            <w:noWrap/>
            <w:vAlign w:val="center"/>
            <w:hideMark/>
          </w:tcPr>
          <w:p w14:paraId="48E1ABD0"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14891E09"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6B520015"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43DA040A" w14:textId="77777777" w:rsidR="00F77933" w:rsidRPr="00E237E8" w:rsidRDefault="00F77933" w:rsidP="00435096">
            <w:pPr>
              <w:spacing w:before="20" w:after="0" w:line="18" w:lineRule="atLeast"/>
              <w:jc w:val="center"/>
              <w:rPr>
                <w:color w:val="2F2F2F"/>
                <w:sz w:val="20"/>
                <w:szCs w:val="20"/>
              </w:rPr>
            </w:pPr>
          </w:p>
        </w:tc>
      </w:tr>
      <w:tr w:rsidR="00F77933" w:rsidRPr="00E237E8" w14:paraId="07645E90" w14:textId="77777777" w:rsidTr="003B5758">
        <w:trPr>
          <w:trHeight w:val="380"/>
        </w:trPr>
        <w:tc>
          <w:tcPr>
            <w:tcW w:w="1829" w:type="pct"/>
            <w:shd w:val="clear" w:color="auto" w:fill="F2F2F2" w:themeFill="background1" w:themeFillShade="F2"/>
            <w:vAlign w:val="center"/>
            <w:hideMark/>
          </w:tcPr>
          <w:p w14:paraId="46E8F56C" w14:textId="77777777" w:rsidR="00F77933" w:rsidRPr="00E237E8" w:rsidRDefault="00000000" w:rsidP="00974DD3">
            <w:pPr>
              <w:pStyle w:val="TableTextLarge"/>
            </w:pPr>
            <w:sdt>
              <w:sdtPr>
                <w:id w:val="-1382481983"/>
                <w:placeholder>
                  <w:docPart w:val="331E1D6F989D45D69FAE72FA9D9F5492"/>
                </w:placeholder>
                <w:temporary/>
                <w:showingPlcHdr/>
                <w15:appearance w15:val="hidden"/>
              </w:sdtPr>
              <w:sdtContent>
                <w:r w:rsidR="00F77933" w:rsidRPr="00E237E8">
                  <w:t>Computer Equipment</w:t>
                </w:r>
              </w:sdtContent>
            </w:sdt>
          </w:p>
        </w:tc>
        <w:tc>
          <w:tcPr>
            <w:tcW w:w="760" w:type="pct"/>
            <w:shd w:val="clear" w:color="auto" w:fill="F2F2F2" w:themeFill="background1" w:themeFillShade="F2"/>
            <w:noWrap/>
            <w:vAlign w:val="center"/>
            <w:hideMark/>
          </w:tcPr>
          <w:p w14:paraId="721C154F"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3A6A792D"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21B78865"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18F84464" w14:textId="77777777" w:rsidR="00F77933" w:rsidRPr="00E237E8" w:rsidRDefault="00F77933" w:rsidP="00435096">
            <w:pPr>
              <w:spacing w:before="20" w:after="0" w:line="18" w:lineRule="atLeast"/>
              <w:jc w:val="center"/>
              <w:rPr>
                <w:color w:val="2F2F2F"/>
                <w:sz w:val="20"/>
                <w:szCs w:val="20"/>
              </w:rPr>
            </w:pPr>
          </w:p>
        </w:tc>
      </w:tr>
      <w:tr w:rsidR="00F77933" w:rsidRPr="00E237E8" w14:paraId="50147C7F" w14:textId="77777777" w:rsidTr="003B5758">
        <w:trPr>
          <w:trHeight w:val="380"/>
        </w:trPr>
        <w:tc>
          <w:tcPr>
            <w:tcW w:w="1829" w:type="pct"/>
            <w:shd w:val="clear" w:color="auto" w:fill="auto"/>
            <w:vAlign w:val="center"/>
            <w:hideMark/>
          </w:tcPr>
          <w:p w14:paraId="308C7090" w14:textId="77777777" w:rsidR="00F77933" w:rsidRPr="00E237E8" w:rsidRDefault="00000000" w:rsidP="00974DD3">
            <w:pPr>
              <w:pStyle w:val="TableTextLarge"/>
            </w:pPr>
            <w:sdt>
              <w:sdtPr>
                <w:id w:val="1943182255"/>
                <w:placeholder>
                  <w:docPart w:val="C4AABDB266D145BD85F627BA57F3D681"/>
                </w:placeholder>
                <w:temporary/>
                <w:showingPlcHdr/>
                <w15:appearance w15:val="hidden"/>
              </w:sdtPr>
              <w:sdtContent>
                <w:r w:rsidR="00F77933" w:rsidRPr="00E237E8">
                  <w:t>Computer Software</w:t>
                </w:r>
              </w:sdtContent>
            </w:sdt>
          </w:p>
        </w:tc>
        <w:tc>
          <w:tcPr>
            <w:tcW w:w="760" w:type="pct"/>
            <w:shd w:val="clear" w:color="auto" w:fill="auto"/>
            <w:noWrap/>
            <w:vAlign w:val="center"/>
            <w:hideMark/>
          </w:tcPr>
          <w:p w14:paraId="16C70B46"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6D08306D"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6E36C80C"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46A55757" w14:textId="77777777" w:rsidR="00F77933" w:rsidRPr="00E237E8" w:rsidRDefault="00F77933" w:rsidP="00435096">
            <w:pPr>
              <w:spacing w:before="20" w:after="0" w:line="18" w:lineRule="atLeast"/>
              <w:jc w:val="center"/>
              <w:rPr>
                <w:color w:val="2F2F2F"/>
                <w:sz w:val="20"/>
                <w:szCs w:val="20"/>
              </w:rPr>
            </w:pPr>
          </w:p>
        </w:tc>
      </w:tr>
      <w:tr w:rsidR="00F77933" w:rsidRPr="00E237E8" w14:paraId="2DAE7D5D" w14:textId="77777777" w:rsidTr="003B5758">
        <w:trPr>
          <w:trHeight w:val="380"/>
        </w:trPr>
        <w:tc>
          <w:tcPr>
            <w:tcW w:w="1829" w:type="pct"/>
            <w:shd w:val="clear" w:color="auto" w:fill="F2F2F2" w:themeFill="background1" w:themeFillShade="F2"/>
            <w:vAlign w:val="center"/>
            <w:hideMark/>
          </w:tcPr>
          <w:p w14:paraId="3CF8F073" w14:textId="77777777" w:rsidR="00F77933" w:rsidRPr="00E237E8" w:rsidRDefault="00000000" w:rsidP="00974DD3">
            <w:pPr>
              <w:pStyle w:val="TableTextLarge"/>
            </w:pPr>
            <w:sdt>
              <w:sdtPr>
                <w:id w:val="609086863"/>
                <w:placeholder>
                  <w:docPart w:val="11F65D73D4D04D7A80ED06AFB9F4BDF3"/>
                </w:placeholder>
                <w:temporary/>
                <w:showingPlcHdr/>
                <w15:appearance w15:val="hidden"/>
              </w:sdtPr>
              <w:sdtContent>
                <w:r w:rsidR="00F77933" w:rsidRPr="00E237E8">
                  <w:t>Insurance</w:t>
                </w:r>
              </w:sdtContent>
            </w:sdt>
          </w:p>
        </w:tc>
        <w:tc>
          <w:tcPr>
            <w:tcW w:w="760" w:type="pct"/>
            <w:shd w:val="clear" w:color="auto" w:fill="F2F2F2" w:themeFill="background1" w:themeFillShade="F2"/>
            <w:noWrap/>
            <w:vAlign w:val="center"/>
            <w:hideMark/>
          </w:tcPr>
          <w:p w14:paraId="352D3D3A"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23929E8F"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4AD9882D"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1649F0FB" w14:textId="77777777" w:rsidR="00F77933" w:rsidRPr="00E237E8" w:rsidRDefault="00F77933" w:rsidP="00435096">
            <w:pPr>
              <w:spacing w:before="20" w:after="0" w:line="18" w:lineRule="atLeast"/>
              <w:jc w:val="center"/>
              <w:rPr>
                <w:color w:val="2F2F2F"/>
                <w:sz w:val="20"/>
                <w:szCs w:val="20"/>
              </w:rPr>
            </w:pPr>
          </w:p>
        </w:tc>
      </w:tr>
      <w:tr w:rsidR="00F77933" w:rsidRPr="00E237E8" w14:paraId="46A5C1D3" w14:textId="77777777" w:rsidTr="003B5758">
        <w:trPr>
          <w:trHeight w:val="380"/>
        </w:trPr>
        <w:tc>
          <w:tcPr>
            <w:tcW w:w="1829" w:type="pct"/>
            <w:shd w:val="clear" w:color="auto" w:fill="auto"/>
            <w:vAlign w:val="center"/>
            <w:hideMark/>
          </w:tcPr>
          <w:p w14:paraId="1A0C2AC2" w14:textId="77777777" w:rsidR="00F77933" w:rsidRPr="00E237E8" w:rsidRDefault="00000000" w:rsidP="00974DD3">
            <w:pPr>
              <w:pStyle w:val="TableTextLarge"/>
            </w:pPr>
            <w:sdt>
              <w:sdtPr>
                <w:id w:val="1601137928"/>
                <w:placeholder>
                  <w:docPart w:val="11EFF85F4E9D479D802941BA3A7F2E7B"/>
                </w:placeholder>
                <w:temporary/>
                <w:showingPlcHdr/>
                <w15:appearance w15:val="hidden"/>
              </w:sdtPr>
              <w:sdtContent>
                <w:r w:rsidR="00F77933" w:rsidRPr="00E237E8">
                  <w:t>Interest Expense</w:t>
                </w:r>
              </w:sdtContent>
            </w:sdt>
          </w:p>
        </w:tc>
        <w:tc>
          <w:tcPr>
            <w:tcW w:w="760" w:type="pct"/>
            <w:shd w:val="clear" w:color="auto" w:fill="auto"/>
            <w:noWrap/>
            <w:vAlign w:val="center"/>
            <w:hideMark/>
          </w:tcPr>
          <w:p w14:paraId="5FD12360"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7546FDFA"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3F8A536F"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38AFADA7" w14:textId="77777777" w:rsidR="00F77933" w:rsidRPr="00E237E8" w:rsidRDefault="00F77933" w:rsidP="00435096">
            <w:pPr>
              <w:spacing w:before="20" w:after="0" w:line="18" w:lineRule="atLeast"/>
              <w:jc w:val="center"/>
              <w:rPr>
                <w:color w:val="2F2F2F"/>
                <w:sz w:val="20"/>
                <w:szCs w:val="20"/>
              </w:rPr>
            </w:pPr>
          </w:p>
        </w:tc>
      </w:tr>
      <w:tr w:rsidR="00F77933" w:rsidRPr="00E237E8" w14:paraId="0F45172A" w14:textId="77777777" w:rsidTr="003B5758">
        <w:trPr>
          <w:trHeight w:val="380"/>
        </w:trPr>
        <w:tc>
          <w:tcPr>
            <w:tcW w:w="1829" w:type="pct"/>
            <w:shd w:val="clear" w:color="auto" w:fill="F2F2F2" w:themeFill="background1" w:themeFillShade="F2"/>
            <w:vAlign w:val="center"/>
            <w:hideMark/>
          </w:tcPr>
          <w:p w14:paraId="6009938B" w14:textId="77777777" w:rsidR="00F77933" w:rsidRPr="00E237E8" w:rsidRDefault="00000000" w:rsidP="00974DD3">
            <w:pPr>
              <w:pStyle w:val="TableTextLarge"/>
            </w:pPr>
            <w:sdt>
              <w:sdtPr>
                <w:id w:val="2084488349"/>
                <w:placeholder>
                  <w:docPart w:val="1AAB9835B3A94BDE9E7018454B5D6721"/>
                </w:placeholder>
                <w:temporary/>
                <w:showingPlcHdr/>
                <w15:appearance w15:val="hidden"/>
              </w:sdtPr>
              <w:sdtContent>
                <w:r w:rsidR="00F77933" w:rsidRPr="00E237E8">
                  <w:t>Bank Service Charges</w:t>
                </w:r>
              </w:sdtContent>
            </w:sdt>
          </w:p>
        </w:tc>
        <w:tc>
          <w:tcPr>
            <w:tcW w:w="760" w:type="pct"/>
            <w:shd w:val="clear" w:color="auto" w:fill="F2F2F2" w:themeFill="background1" w:themeFillShade="F2"/>
            <w:noWrap/>
            <w:vAlign w:val="center"/>
            <w:hideMark/>
          </w:tcPr>
          <w:p w14:paraId="6A6E17CE"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1C9431A6"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7C4171C9"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75B72CF8" w14:textId="77777777" w:rsidR="00F77933" w:rsidRPr="00E237E8" w:rsidRDefault="00F77933" w:rsidP="00435096">
            <w:pPr>
              <w:spacing w:before="20" w:after="0" w:line="18" w:lineRule="atLeast"/>
              <w:jc w:val="center"/>
              <w:rPr>
                <w:color w:val="2F2F2F"/>
                <w:sz w:val="20"/>
                <w:szCs w:val="20"/>
              </w:rPr>
            </w:pPr>
          </w:p>
        </w:tc>
      </w:tr>
      <w:tr w:rsidR="00F77933" w:rsidRPr="00E237E8" w14:paraId="667A9343" w14:textId="77777777" w:rsidTr="003B5758">
        <w:trPr>
          <w:trHeight w:val="380"/>
        </w:trPr>
        <w:tc>
          <w:tcPr>
            <w:tcW w:w="1829" w:type="pct"/>
            <w:shd w:val="clear" w:color="auto" w:fill="auto"/>
            <w:vAlign w:val="center"/>
            <w:hideMark/>
          </w:tcPr>
          <w:p w14:paraId="68965D7A" w14:textId="77777777" w:rsidR="00F77933" w:rsidRPr="00E237E8" w:rsidRDefault="00000000" w:rsidP="00974DD3">
            <w:pPr>
              <w:pStyle w:val="TableTextLarge"/>
            </w:pPr>
            <w:sdt>
              <w:sdtPr>
                <w:id w:val="-188915252"/>
                <w:placeholder>
                  <w:docPart w:val="CF03CB247ABC477E8A1B045EC6459CCB"/>
                </w:placeholder>
                <w:temporary/>
                <w:showingPlcHdr/>
                <w15:appearance w15:val="hidden"/>
              </w:sdtPr>
              <w:sdtContent>
                <w:r w:rsidR="00F77933" w:rsidRPr="00E237E8">
                  <w:t>Supplies</w:t>
                </w:r>
              </w:sdtContent>
            </w:sdt>
          </w:p>
        </w:tc>
        <w:tc>
          <w:tcPr>
            <w:tcW w:w="760" w:type="pct"/>
            <w:shd w:val="clear" w:color="auto" w:fill="auto"/>
            <w:noWrap/>
            <w:vAlign w:val="center"/>
            <w:hideMark/>
          </w:tcPr>
          <w:p w14:paraId="6B8D0C80"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1D257C05"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4213867C"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021B2582" w14:textId="77777777" w:rsidR="00F77933" w:rsidRPr="00E237E8" w:rsidRDefault="00F77933" w:rsidP="00435096">
            <w:pPr>
              <w:spacing w:before="20" w:after="0" w:line="18" w:lineRule="atLeast"/>
              <w:jc w:val="center"/>
              <w:rPr>
                <w:color w:val="2F2F2F"/>
                <w:sz w:val="20"/>
                <w:szCs w:val="20"/>
              </w:rPr>
            </w:pPr>
          </w:p>
        </w:tc>
      </w:tr>
      <w:tr w:rsidR="00F77933" w:rsidRPr="00E237E8" w14:paraId="49C6F75B" w14:textId="77777777" w:rsidTr="003B5758">
        <w:trPr>
          <w:trHeight w:val="380"/>
        </w:trPr>
        <w:tc>
          <w:tcPr>
            <w:tcW w:w="1829" w:type="pct"/>
            <w:shd w:val="clear" w:color="auto" w:fill="F2F2F2" w:themeFill="background1" w:themeFillShade="F2"/>
            <w:vAlign w:val="center"/>
            <w:hideMark/>
          </w:tcPr>
          <w:p w14:paraId="07706389" w14:textId="77777777" w:rsidR="00F77933" w:rsidRPr="00E237E8" w:rsidRDefault="00000000" w:rsidP="00974DD3">
            <w:pPr>
              <w:pStyle w:val="TableTextLarge"/>
            </w:pPr>
            <w:sdt>
              <w:sdtPr>
                <w:id w:val="-1551753374"/>
                <w:placeholder>
                  <w:docPart w:val="2601A387FEB04AB39D883899F2387967"/>
                </w:placeholder>
                <w:temporary/>
                <w:showingPlcHdr/>
                <w15:appearance w15:val="hidden"/>
              </w:sdtPr>
              <w:sdtContent>
                <w:r w:rsidR="00F77933" w:rsidRPr="00E237E8">
                  <w:t>Travel &amp; Entertainment</w:t>
                </w:r>
              </w:sdtContent>
            </w:sdt>
          </w:p>
        </w:tc>
        <w:tc>
          <w:tcPr>
            <w:tcW w:w="760" w:type="pct"/>
            <w:shd w:val="clear" w:color="auto" w:fill="F2F2F2" w:themeFill="background1" w:themeFillShade="F2"/>
            <w:noWrap/>
            <w:vAlign w:val="center"/>
            <w:hideMark/>
          </w:tcPr>
          <w:p w14:paraId="7DA7425A"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14A970C2"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435771E8"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0CB9AA4D" w14:textId="77777777" w:rsidR="00F77933" w:rsidRPr="00E237E8" w:rsidRDefault="00F77933" w:rsidP="00435096">
            <w:pPr>
              <w:spacing w:before="20" w:after="0" w:line="18" w:lineRule="atLeast"/>
              <w:jc w:val="center"/>
              <w:rPr>
                <w:color w:val="2F2F2F"/>
                <w:sz w:val="20"/>
                <w:szCs w:val="20"/>
              </w:rPr>
            </w:pPr>
          </w:p>
        </w:tc>
      </w:tr>
      <w:tr w:rsidR="00F77933" w:rsidRPr="00E237E8" w14:paraId="6F6013E3" w14:textId="77777777" w:rsidTr="003B5758">
        <w:trPr>
          <w:trHeight w:val="380"/>
        </w:trPr>
        <w:tc>
          <w:tcPr>
            <w:tcW w:w="1829" w:type="pct"/>
            <w:shd w:val="clear" w:color="auto" w:fill="auto"/>
            <w:vAlign w:val="center"/>
            <w:hideMark/>
          </w:tcPr>
          <w:p w14:paraId="710C3E6A" w14:textId="77777777" w:rsidR="00F77933" w:rsidRPr="00E237E8" w:rsidRDefault="00000000" w:rsidP="00974DD3">
            <w:pPr>
              <w:pStyle w:val="TableTextLarge"/>
            </w:pPr>
            <w:sdt>
              <w:sdtPr>
                <w:id w:val="-1895263859"/>
                <w:placeholder>
                  <w:docPart w:val="F23C8A31782E4872B14D548460D03832"/>
                </w:placeholder>
                <w:temporary/>
                <w:showingPlcHdr/>
                <w15:appearance w15:val="hidden"/>
              </w:sdtPr>
              <w:sdtContent>
                <w:r w:rsidR="00F77933" w:rsidRPr="00E237E8">
                  <w:t>Equipment</w:t>
                </w:r>
              </w:sdtContent>
            </w:sdt>
          </w:p>
        </w:tc>
        <w:tc>
          <w:tcPr>
            <w:tcW w:w="760" w:type="pct"/>
            <w:shd w:val="clear" w:color="auto" w:fill="auto"/>
            <w:noWrap/>
            <w:vAlign w:val="center"/>
            <w:hideMark/>
          </w:tcPr>
          <w:p w14:paraId="7DC358F9"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4A393B06"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109A24AF"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047DF657" w14:textId="77777777" w:rsidR="00F77933" w:rsidRPr="00E237E8" w:rsidRDefault="00F77933" w:rsidP="00435096">
            <w:pPr>
              <w:spacing w:before="20" w:after="0" w:line="18" w:lineRule="atLeast"/>
              <w:jc w:val="center"/>
              <w:rPr>
                <w:color w:val="2F2F2F"/>
                <w:sz w:val="20"/>
                <w:szCs w:val="20"/>
              </w:rPr>
            </w:pPr>
          </w:p>
        </w:tc>
      </w:tr>
      <w:tr w:rsidR="00F77933" w:rsidRPr="00E237E8" w14:paraId="32263124" w14:textId="77777777" w:rsidTr="003B5758">
        <w:trPr>
          <w:trHeight w:val="380"/>
        </w:trPr>
        <w:tc>
          <w:tcPr>
            <w:tcW w:w="1829" w:type="pct"/>
            <w:shd w:val="clear" w:color="auto" w:fill="F2F2F2" w:themeFill="background1" w:themeFillShade="F2"/>
            <w:vAlign w:val="center"/>
            <w:hideMark/>
          </w:tcPr>
          <w:p w14:paraId="53E7D2B7" w14:textId="77777777" w:rsidR="00F77933" w:rsidRPr="00E237E8" w:rsidRDefault="00000000" w:rsidP="00974DD3">
            <w:pPr>
              <w:pStyle w:val="TableTextLarge"/>
            </w:pPr>
            <w:sdt>
              <w:sdtPr>
                <w:id w:val="-2060622187"/>
                <w:placeholder>
                  <w:docPart w:val="8FA01A1D7B924949B0EE4988D4E27249"/>
                </w:placeholder>
                <w:temporary/>
                <w:showingPlcHdr/>
                <w15:appearance w15:val="hidden"/>
              </w:sdtPr>
              <w:sdtContent>
                <w:r w:rsidR="00F77933" w:rsidRPr="00E237E8">
                  <w:t>Furniture &amp; Fixtures</w:t>
                </w:r>
              </w:sdtContent>
            </w:sdt>
          </w:p>
        </w:tc>
        <w:tc>
          <w:tcPr>
            <w:tcW w:w="760" w:type="pct"/>
            <w:shd w:val="clear" w:color="auto" w:fill="F2F2F2" w:themeFill="background1" w:themeFillShade="F2"/>
            <w:noWrap/>
            <w:vAlign w:val="center"/>
            <w:hideMark/>
          </w:tcPr>
          <w:p w14:paraId="7F8B9C01"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29ECD74A"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7E0BEE59"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2AC3BC94" w14:textId="77777777" w:rsidR="00F77933" w:rsidRPr="00E237E8" w:rsidRDefault="00F77933" w:rsidP="00435096">
            <w:pPr>
              <w:spacing w:before="20" w:after="0" w:line="18" w:lineRule="atLeast"/>
              <w:jc w:val="center"/>
              <w:rPr>
                <w:color w:val="2F2F2F"/>
                <w:sz w:val="20"/>
                <w:szCs w:val="20"/>
              </w:rPr>
            </w:pPr>
          </w:p>
        </w:tc>
      </w:tr>
      <w:tr w:rsidR="00F77933" w:rsidRPr="00E237E8" w14:paraId="0309428B" w14:textId="77777777" w:rsidTr="003B5758">
        <w:trPr>
          <w:trHeight w:val="380"/>
        </w:trPr>
        <w:tc>
          <w:tcPr>
            <w:tcW w:w="1829" w:type="pct"/>
            <w:shd w:val="clear" w:color="auto" w:fill="auto"/>
            <w:vAlign w:val="center"/>
            <w:hideMark/>
          </w:tcPr>
          <w:p w14:paraId="7E37EE78" w14:textId="77777777" w:rsidR="00F77933" w:rsidRPr="00E237E8" w:rsidRDefault="00000000" w:rsidP="00974DD3">
            <w:pPr>
              <w:pStyle w:val="TableTextLarge"/>
            </w:pPr>
            <w:sdt>
              <w:sdtPr>
                <w:id w:val="233363735"/>
                <w:placeholder>
                  <w:docPart w:val="7743DD002F024C31971B96286A55848F"/>
                </w:placeholder>
                <w:temporary/>
                <w:showingPlcHdr/>
                <w15:appearance w15:val="hidden"/>
              </w:sdtPr>
              <w:sdtContent>
                <w:r w:rsidR="00F77933" w:rsidRPr="00E237E8">
                  <w:t>Leasehold Improvements</w:t>
                </w:r>
              </w:sdtContent>
            </w:sdt>
          </w:p>
        </w:tc>
        <w:tc>
          <w:tcPr>
            <w:tcW w:w="760" w:type="pct"/>
            <w:shd w:val="clear" w:color="auto" w:fill="auto"/>
            <w:noWrap/>
            <w:vAlign w:val="center"/>
            <w:hideMark/>
          </w:tcPr>
          <w:p w14:paraId="42C45ADE"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01DED86F"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5D21CF5F"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751D606E" w14:textId="77777777" w:rsidR="00F77933" w:rsidRPr="00E237E8" w:rsidRDefault="00F77933" w:rsidP="00435096">
            <w:pPr>
              <w:spacing w:before="20" w:after="0" w:line="18" w:lineRule="atLeast"/>
              <w:jc w:val="center"/>
              <w:rPr>
                <w:color w:val="2F2F2F"/>
                <w:sz w:val="20"/>
                <w:szCs w:val="20"/>
              </w:rPr>
            </w:pPr>
          </w:p>
        </w:tc>
      </w:tr>
      <w:tr w:rsidR="00F77933" w:rsidRPr="00E237E8" w14:paraId="3BA2E4AE" w14:textId="77777777" w:rsidTr="003B5758">
        <w:trPr>
          <w:trHeight w:val="380"/>
        </w:trPr>
        <w:tc>
          <w:tcPr>
            <w:tcW w:w="1829" w:type="pct"/>
            <w:shd w:val="clear" w:color="auto" w:fill="F2F2F2" w:themeFill="background1" w:themeFillShade="F2"/>
            <w:vAlign w:val="center"/>
            <w:hideMark/>
          </w:tcPr>
          <w:p w14:paraId="154A753D" w14:textId="77777777" w:rsidR="00F77933" w:rsidRPr="00E237E8" w:rsidRDefault="00000000" w:rsidP="00974DD3">
            <w:pPr>
              <w:pStyle w:val="TableTextLarge"/>
            </w:pPr>
            <w:sdt>
              <w:sdtPr>
                <w:id w:val="-1875995167"/>
                <w:placeholder>
                  <w:docPart w:val="8D860E1851674B53BBEA44F27C34D2F6"/>
                </w:placeholder>
                <w:temporary/>
                <w:showingPlcHdr/>
                <w15:appearance w15:val="hidden"/>
              </w:sdtPr>
              <w:sdtContent>
                <w:r w:rsidR="00F77933" w:rsidRPr="00E237E8">
                  <w:t>Security Deposit(s)</w:t>
                </w:r>
              </w:sdtContent>
            </w:sdt>
          </w:p>
        </w:tc>
        <w:tc>
          <w:tcPr>
            <w:tcW w:w="760" w:type="pct"/>
            <w:shd w:val="clear" w:color="auto" w:fill="F2F2F2" w:themeFill="background1" w:themeFillShade="F2"/>
            <w:noWrap/>
            <w:vAlign w:val="center"/>
            <w:hideMark/>
          </w:tcPr>
          <w:p w14:paraId="6480551D"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2A4E33F8"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152C834B"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67B591AF" w14:textId="77777777" w:rsidR="00F77933" w:rsidRPr="00E237E8" w:rsidRDefault="00F77933" w:rsidP="00435096">
            <w:pPr>
              <w:spacing w:before="20" w:after="0" w:line="18" w:lineRule="atLeast"/>
              <w:jc w:val="center"/>
              <w:rPr>
                <w:color w:val="2F2F2F"/>
                <w:sz w:val="20"/>
                <w:szCs w:val="20"/>
              </w:rPr>
            </w:pPr>
          </w:p>
        </w:tc>
      </w:tr>
      <w:tr w:rsidR="00F77933" w:rsidRPr="00E237E8" w14:paraId="4EF0D751" w14:textId="77777777" w:rsidTr="003B5758">
        <w:trPr>
          <w:trHeight w:val="380"/>
        </w:trPr>
        <w:tc>
          <w:tcPr>
            <w:tcW w:w="1829" w:type="pct"/>
            <w:shd w:val="clear" w:color="auto" w:fill="auto"/>
            <w:vAlign w:val="center"/>
            <w:hideMark/>
          </w:tcPr>
          <w:p w14:paraId="732BB595" w14:textId="77777777" w:rsidR="00F77933" w:rsidRPr="00E237E8" w:rsidRDefault="00000000" w:rsidP="00974DD3">
            <w:pPr>
              <w:pStyle w:val="TableTextLarge"/>
            </w:pPr>
            <w:sdt>
              <w:sdtPr>
                <w:id w:val="1113870708"/>
                <w:placeholder>
                  <w:docPart w:val="888AF8639A764BFE88823EB693BC7A8C"/>
                </w:placeholder>
                <w:temporary/>
                <w:showingPlcHdr/>
                <w15:appearance w15:val="hidden"/>
              </w:sdtPr>
              <w:sdtContent>
                <w:r w:rsidR="00F77933" w:rsidRPr="00E237E8">
                  <w:t>Business Licenses/Permits/Fees</w:t>
                </w:r>
              </w:sdtContent>
            </w:sdt>
          </w:p>
        </w:tc>
        <w:tc>
          <w:tcPr>
            <w:tcW w:w="760" w:type="pct"/>
            <w:shd w:val="clear" w:color="auto" w:fill="auto"/>
            <w:noWrap/>
            <w:vAlign w:val="center"/>
            <w:hideMark/>
          </w:tcPr>
          <w:p w14:paraId="6EE2152E"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72536FE2"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05F819C8"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1A01B7B2" w14:textId="77777777" w:rsidR="00F77933" w:rsidRPr="00E237E8" w:rsidRDefault="00F77933" w:rsidP="00435096">
            <w:pPr>
              <w:spacing w:before="20" w:after="0" w:line="18" w:lineRule="atLeast"/>
              <w:jc w:val="center"/>
              <w:rPr>
                <w:color w:val="2F2F2F"/>
                <w:sz w:val="20"/>
                <w:szCs w:val="20"/>
              </w:rPr>
            </w:pPr>
          </w:p>
        </w:tc>
      </w:tr>
      <w:tr w:rsidR="00F77933" w:rsidRPr="00E237E8" w14:paraId="17F766F6" w14:textId="77777777" w:rsidTr="003B5758">
        <w:trPr>
          <w:trHeight w:val="380"/>
        </w:trPr>
        <w:tc>
          <w:tcPr>
            <w:tcW w:w="1829" w:type="pct"/>
            <w:shd w:val="clear" w:color="auto" w:fill="F2F2F2" w:themeFill="background1" w:themeFillShade="F2"/>
            <w:vAlign w:val="center"/>
            <w:hideMark/>
          </w:tcPr>
          <w:p w14:paraId="08812C59" w14:textId="77777777" w:rsidR="00F77933" w:rsidRPr="00E237E8" w:rsidRDefault="00000000" w:rsidP="00974DD3">
            <w:pPr>
              <w:pStyle w:val="TableTextLarge"/>
            </w:pPr>
            <w:sdt>
              <w:sdtPr>
                <w:id w:val="1618413254"/>
                <w:placeholder>
                  <w:docPart w:val="B3FB4BDB06154A5DB520787EE2DA23C0"/>
                </w:placeholder>
                <w:temporary/>
                <w:showingPlcHdr/>
                <w15:appearance w15:val="hidden"/>
              </w:sdtPr>
              <w:sdtContent>
                <w:r w:rsidR="00F77933" w:rsidRPr="00E237E8">
                  <w:t>Professional Services - Legal, Accounting</w:t>
                </w:r>
              </w:sdtContent>
            </w:sdt>
          </w:p>
        </w:tc>
        <w:tc>
          <w:tcPr>
            <w:tcW w:w="760" w:type="pct"/>
            <w:shd w:val="clear" w:color="auto" w:fill="F2F2F2" w:themeFill="background1" w:themeFillShade="F2"/>
            <w:noWrap/>
            <w:vAlign w:val="center"/>
            <w:hideMark/>
          </w:tcPr>
          <w:p w14:paraId="5E8F17B7"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328DA8F7"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7F97CB44"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7D5DF11A" w14:textId="77777777" w:rsidR="00F77933" w:rsidRPr="00E237E8" w:rsidRDefault="00F77933" w:rsidP="00435096">
            <w:pPr>
              <w:spacing w:before="20" w:after="0" w:line="18" w:lineRule="atLeast"/>
              <w:jc w:val="center"/>
              <w:rPr>
                <w:color w:val="2F2F2F"/>
                <w:sz w:val="20"/>
                <w:szCs w:val="20"/>
              </w:rPr>
            </w:pPr>
          </w:p>
        </w:tc>
      </w:tr>
      <w:tr w:rsidR="00F77933" w:rsidRPr="00E237E8" w14:paraId="1E69AF29" w14:textId="77777777" w:rsidTr="003B5758">
        <w:trPr>
          <w:trHeight w:val="380"/>
        </w:trPr>
        <w:tc>
          <w:tcPr>
            <w:tcW w:w="1829" w:type="pct"/>
            <w:shd w:val="clear" w:color="auto" w:fill="auto"/>
            <w:vAlign w:val="center"/>
            <w:hideMark/>
          </w:tcPr>
          <w:p w14:paraId="0935B03B" w14:textId="77777777" w:rsidR="00F77933" w:rsidRPr="00E237E8" w:rsidRDefault="00000000" w:rsidP="00974DD3">
            <w:pPr>
              <w:pStyle w:val="TableTextLarge"/>
            </w:pPr>
            <w:sdt>
              <w:sdtPr>
                <w:id w:val="1962987121"/>
                <w:placeholder>
                  <w:docPart w:val="54D1BF0D0F8C4CC0BB67405D9903C3A9"/>
                </w:placeholder>
                <w:temporary/>
                <w:showingPlcHdr/>
                <w15:appearance w15:val="hidden"/>
              </w:sdtPr>
              <w:sdtContent>
                <w:r w:rsidR="00F77933" w:rsidRPr="00E237E8">
                  <w:t>Consultant(s)</w:t>
                </w:r>
              </w:sdtContent>
            </w:sdt>
          </w:p>
        </w:tc>
        <w:tc>
          <w:tcPr>
            <w:tcW w:w="760" w:type="pct"/>
            <w:shd w:val="clear" w:color="auto" w:fill="auto"/>
            <w:noWrap/>
            <w:vAlign w:val="center"/>
            <w:hideMark/>
          </w:tcPr>
          <w:p w14:paraId="6BB67822"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522BB31A"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7182C4EF"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40C9F285" w14:textId="77777777" w:rsidR="00F77933" w:rsidRPr="00E237E8" w:rsidRDefault="00F77933" w:rsidP="00435096">
            <w:pPr>
              <w:spacing w:before="20" w:after="0" w:line="18" w:lineRule="atLeast"/>
              <w:jc w:val="center"/>
              <w:rPr>
                <w:color w:val="2F2F2F"/>
                <w:sz w:val="20"/>
                <w:szCs w:val="20"/>
              </w:rPr>
            </w:pPr>
          </w:p>
        </w:tc>
      </w:tr>
      <w:tr w:rsidR="00F77933" w:rsidRPr="00E237E8" w14:paraId="386FE7F9" w14:textId="77777777" w:rsidTr="003B5758">
        <w:trPr>
          <w:trHeight w:val="380"/>
        </w:trPr>
        <w:tc>
          <w:tcPr>
            <w:tcW w:w="1829" w:type="pct"/>
            <w:shd w:val="clear" w:color="auto" w:fill="F2F2F2" w:themeFill="background1" w:themeFillShade="F2"/>
            <w:vAlign w:val="center"/>
            <w:hideMark/>
          </w:tcPr>
          <w:p w14:paraId="57717F60" w14:textId="77777777" w:rsidR="00F77933" w:rsidRPr="00E237E8" w:rsidRDefault="00000000" w:rsidP="00974DD3">
            <w:pPr>
              <w:pStyle w:val="TableTextLarge"/>
            </w:pPr>
            <w:sdt>
              <w:sdtPr>
                <w:id w:val="1169133624"/>
                <w:placeholder>
                  <w:docPart w:val="20F004A0A26C456DB36B921515AA00B4"/>
                </w:placeholder>
                <w:temporary/>
                <w:showingPlcHdr/>
                <w15:appearance w15:val="hidden"/>
              </w:sdtPr>
              <w:sdtContent>
                <w:r w:rsidR="00F77933" w:rsidRPr="00E237E8">
                  <w:t>Inventory</w:t>
                </w:r>
              </w:sdtContent>
            </w:sdt>
          </w:p>
        </w:tc>
        <w:tc>
          <w:tcPr>
            <w:tcW w:w="760" w:type="pct"/>
            <w:shd w:val="clear" w:color="auto" w:fill="F2F2F2" w:themeFill="background1" w:themeFillShade="F2"/>
            <w:noWrap/>
            <w:vAlign w:val="center"/>
            <w:hideMark/>
          </w:tcPr>
          <w:p w14:paraId="38306AA8"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34786E46"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0B2B3299"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1340CFC8" w14:textId="77777777" w:rsidR="00F77933" w:rsidRPr="00E237E8" w:rsidRDefault="00F77933" w:rsidP="00435096">
            <w:pPr>
              <w:spacing w:before="20" w:after="0" w:line="18" w:lineRule="atLeast"/>
              <w:jc w:val="center"/>
              <w:rPr>
                <w:color w:val="2F2F2F"/>
                <w:sz w:val="20"/>
                <w:szCs w:val="20"/>
              </w:rPr>
            </w:pPr>
          </w:p>
        </w:tc>
      </w:tr>
      <w:tr w:rsidR="00F77933" w:rsidRPr="00E237E8" w14:paraId="544604CA" w14:textId="77777777" w:rsidTr="003B5758">
        <w:trPr>
          <w:trHeight w:val="380"/>
        </w:trPr>
        <w:tc>
          <w:tcPr>
            <w:tcW w:w="1829" w:type="pct"/>
            <w:shd w:val="clear" w:color="auto" w:fill="auto"/>
            <w:vAlign w:val="center"/>
            <w:hideMark/>
          </w:tcPr>
          <w:p w14:paraId="38231DC4" w14:textId="77777777" w:rsidR="00F77933" w:rsidRPr="00E237E8" w:rsidRDefault="00000000" w:rsidP="00974DD3">
            <w:pPr>
              <w:pStyle w:val="TableTextLarge"/>
            </w:pPr>
            <w:sdt>
              <w:sdtPr>
                <w:id w:val="-416251487"/>
                <w:placeholder>
                  <w:docPart w:val="84DA67E09AFD491D81CFA9EC4ACD2B97"/>
                </w:placeholder>
                <w:temporary/>
                <w:showingPlcHdr/>
                <w15:appearance w15:val="hidden"/>
              </w:sdtPr>
              <w:sdtContent>
                <w:r w:rsidR="00F77933" w:rsidRPr="00E237E8">
                  <w:t>Cash-On-Hand (Working Capital)</w:t>
                </w:r>
              </w:sdtContent>
            </w:sdt>
          </w:p>
        </w:tc>
        <w:tc>
          <w:tcPr>
            <w:tcW w:w="760" w:type="pct"/>
            <w:shd w:val="clear" w:color="auto" w:fill="auto"/>
            <w:noWrap/>
            <w:vAlign w:val="center"/>
            <w:hideMark/>
          </w:tcPr>
          <w:p w14:paraId="3639A7AB"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5CE21F30"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69D36CFF"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6F095670" w14:textId="77777777" w:rsidR="00F77933" w:rsidRPr="00E237E8" w:rsidRDefault="00F77933" w:rsidP="00435096">
            <w:pPr>
              <w:spacing w:before="20" w:after="0" w:line="18" w:lineRule="atLeast"/>
              <w:jc w:val="center"/>
              <w:rPr>
                <w:color w:val="2F2F2F"/>
                <w:sz w:val="20"/>
                <w:szCs w:val="20"/>
              </w:rPr>
            </w:pPr>
          </w:p>
        </w:tc>
      </w:tr>
      <w:tr w:rsidR="00F77933" w:rsidRPr="00E237E8" w14:paraId="62D83317" w14:textId="77777777" w:rsidTr="003B5758">
        <w:trPr>
          <w:trHeight w:val="380"/>
        </w:trPr>
        <w:tc>
          <w:tcPr>
            <w:tcW w:w="1829" w:type="pct"/>
            <w:shd w:val="clear" w:color="auto" w:fill="F2F2F2" w:themeFill="background1" w:themeFillShade="F2"/>
            <w:vAlign w:val="center"/>
            <w:hideMark/>
          </w:tcPr>
          <w:p w14:paraId="1D32AE33" w14:textId="77777777" w:rsidR="00F77933" w:rsidRPr="00E237E8" w:rsidRDefault="00000000" w:rsidP="00974DD3">
            <w:pPr>
              <w:pStyle w:val="TableTextLarge"/>
            </w:pPr>
            <w:sdt>
              <w:sdtPr>
                <w:id w:val="1335963963"/>
                <w:placeholder>
                  <w:docPart w:val="6EC6485590F2402A8FA142169608713C"/>
                </w:placeholder>
                <w:temporary/>
                <w:showingPlcHdr/>
                <w15:appearance w15:val="hidden"/>
              </w:sdtPr>
              <w:sdtContent>
                <w:r w:rsidR="00F77933" w:rsidRPr="00E237E8">
                  <w:t>Miscellaneous</w:t>
                </w:r>
              </w:sdtContent>
            </w:sdt>
          </w:p>
        </w:tc>
        <w:tc>
          <w:tcPr>
            <w:tcW w:w="760" w:type="pct"/>
            <w:shd w:val="clear" w:color="auto" w:fill="F2F2F2" w:themeFill="background1" w:themeFillShade="F2"/>
            <w:noWrap/>
            <w:vAlign w:val="center"/>
            <w:hideMark/>
          </w:tcPr>
          <w:p w14:paraId="3C5194D2"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20C72245"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127A6CB6"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7DA94C11" w14:textId="77777777" w:rsidR="00F77933" w:rsidRPr="00E237E8" w:rsidRDefault="00F77933" w:rsidP="00435096">
            <w:pPr>
              <w:spacing w:before="20" w:after="0" w:line="18" w:lineRule="atLeast"/>
              <w:jc w:val="center"/>
              <w:rPr>
                <w:color w:val="2F2F2F"/>
                <w:sz w:val="20"/>
                <w:szCs w:val="20"/>
              </w:rPr>
            </w:pPr>
          </w:p>
        </w:tc>
      </w:tr>
      <w:tr w:rsidR="00F77933" w:rsidRPr="00E237E8" w14:paraId="0B86A59F" w14:textId="77777777" w:rsidTr="003B5758">
        <w:trPr>
          <w:trHeight w:val="380"/>
        </w:trPr>
        <w:tc>
          <w:tcPr>
            <w:tcW w:w="1829" w:type="pct"/>
            <w:shd w:val="clear" w:color="auto" w:fill="F0CDA1" w:themeFill="accent1"/>
            <w:vAlign w:val="center"/>
            <w:hideMark/>
          </w:tcPr>
          <w:p w14:paraId="1B2CF092" w14:textId="77777777" w:rsidR="00F77933" w:rsidRPr="00E237E8" w:rsidRDefault="00000000" w:rsidP="00974DD3">
            <w:pPr>
              <w:pStyle w:val="TableTextLarge"/>
              <w:rPr>
                <w:rStyle w:val="Bold"/>
              </w:rPr>
            </w:pPr>
            <w:sdt>
              <w:sdtPr>
                <w:rPr>
                  <w:rStyle w:val="Bold"/>
                </w:rPr>
                <w:id w:val="1277833714"/>
                <w:placeholder>
                  <w:docPart w:val="2C3B35416AEF496395DABDA005A5AD53"/>
                </w:placeholder>
                <w:temporary/>
                <w:showingPlcHdr/>
                <w15:appearance w15:val="hidden"/>
              </w:sdtPr>
              <w:sdtContent>
                <w:r w:rsidR="00F77933" w:rsidRPr="00E237E8">
                  <w:rPr>
                    <w:rStyle w:val="Bold"/>
                  </w:rPr>
                  <w:t>ESTIMATED START-UP BUDGET</w:t>
                </w:r>
              </w:sdtContent>
            </w:sdt>
          </w:p>
        </w:tc>
        <w:tc>
          <w:tcPr>
            <w:tcW w:w="760" w:type="pct"/>
            <w:shd w:val="clear" w:color="auto" w:fill="F0CDA1" w:themeFill="accent1"/>
            <w:noWrap/>
            <w:vAlign w:val="center"/>
            <w:hideMark/>
          </w:tcPr>
          <w:p w14:paraId="2615C424" w14:textId="77777777" w:rsidR="00F77933" w:rsidRPr="00E237E8" w:rsidRDefault="00F77933" w:rsidP="00974DD3">
            <w:pPr>
              <w:pStyle w:val="TableTextLarge"/>
              <w:rPr>
                <w:rStyle w:val="Bold"/>
              </w:rPr>
            </w:pPr>
          </w:p>
        </w:tc>
        <w:tc>
          <w:tcPr>
            <w:tcW w:w="825" w:type="pct"/>
            <w:shd w:val="clear" w:color="auto" w:fill="F0CDA1" w:themeFill="accent1"/>
            <w:noWrap/>
            <w:vAlign w:val="center"/>
            <w:hideMark/>
          </w:tcPr>
          <w:p w14:paraId="2C126E46" w14:textId="77777777" w:rsidR="00F77933" w:rsidRPr="00E237E8" w:rsidRDefault="00F77933" w:rsidP="00974DD3">
            <w:pPr>
              <w:pStyle w:val="TableTextLarge"/>
              <w:rPr>
                <w:rStyle w:val="Bold"/>
              </w:rPr>
            </w:pPr>
          </w:p>
        </w:tc>
        <w:tc>
          <w:tcPr>
            <w:tcW w:w="826" w:type="pct"/>
            <w:shd w:val="clear" w:color="auto" w:fill="F0CDA1" w:themeFill="accent1"/>
            <w:noWrap/>
            <w:vAlign w:val="center"/>
            <w:hideMark/>
          </w:tcPr>
          <w:p w14:paraId="5A1D3B0F" w14:textId="77777777" w:rsidR="00F77933" w:rsidRPr="00E237E8" w:rsidRDefault="00F77933" w:rsidP="00974DD3">
            <w:pPr>
              <w:pStyle w:val="TableTextLarge"/>
              <w:rPr>
                <w:rStyle w:val="Bold"/>
              </w:rPr>
            </w:pPr>
          </w:p>
        </w:tc>
        <w:tc>
          <w:tcPr>
            <w:tcW w:w="760" w:type="pct"/>
            <w:shd w:val="clear" w:color="auto" w:fill="F0CDA1" w:themeFill="accent1"/>
            <w:noWrap/>
            <w:vAlign w:val="center"/>
          </w:tcPr>
          <w:p w14:paraId="2E6FA12A" w14:textId="77777777" w:rsidR="00F77933" w:rsidRPr="00E237E8" w:rsidRDefault="00F77933" w:rsidP="00974DD3">
            <w:pPr>
              <w:pStyle w:val="TableTextLarge"/>
              <w:rPr>
                <w:rStyle w:val="Bold"/>
              </w:rPr>
            </w:pPr>
          </w:p>
        </w:tc>
      </w:tr>
    </w:tbl>
    <w:p w14:paraId="478C84AD" w14:textId="77777777" w:rsidR="00E552C8" w:rsidRPr="00E237E8" w:rsidRDefault="00E552C8" w:rsidP="00B37B3B"/>
    <w:p w14:paraId="74CAB85C" w14:textId="77777777" w:rsidR="00B37B3B" w:rsidRPr="00E237E8" w:rsidRDefault="00B37B3B" w:rsidP="00B37B3B">
      <w:pPr>
        <w:sectPr w:rsidR="00B37B3B" w:rsidRPr="00E237E8" w:rsidSect="00AC4859">
          <w:pgSz w:w="12240" w:h="15840" w:code="1"/>
          <w:pgMar w:top="2160" w:right="1080" w:bottom="720" w:left="1080" w:header="648" w:footer="432" w:gutter="0"/>
          <w:cols w:space="708"/>
          <w:docGrid w:linePitch="360"/>
        </w:sectPr>
      </w:pPr>
    </w:p>
    <w:bookmarkStart w:id="7" w:name="_Toc155284818" w:displacedByCustomXml="next"/>
    <w:sdt>
      <w:sdtPr>
        <w:rPr>
          <w:b w:val="0"/>
          <w:bCs/>
        </w:rPr>
        <w:id w:val="48506192"/>
        <w:placeholder>
          <w:docPart w:val="579D479FBE7249BD822AF7F535E27411"/>
        </w:placeholder>
        <w:temporary/>
        <w:showingPlcHdr/>
        <w15:appearance w15:val="hidden"/>
      </w:sdtPr>
      <w:sdtEndPr>
        <w:rPr>
          <w:b/>
          <w:bCs w:val="0"/>
        </w:rPr>
      </w:sdtEndPr>
      <w:sdtContent>
        <w:p w14:paraId="200FA79F" w14:textId="77777777" w:rsidR="00B37B3B" w:rsidRPr="00E237E8" w:rsidRDefault="00347AF5" w:rsidP="00347AF5">
          <w:pPr>
            <w:pStyle w:val="Heading2"/>
          </w:pPr>
          <w:r w:rsidRPr="00E237E8">
            <w:t>Instructions for Getting Started with Estimated Start-Up Costs</w:t>
          </w:r>
        </w:p>
      </w:sdtContent>
    </w:sdt>
    <w:bookmarkEnd w:id="7" w:displacedByCustomXml="prev"/>
    <w:sdt>
      <w:sdtPr>
        <w:id w:val="1030765214"/>
        <w:placeholder>
          <w:docPart w:val="68C681045C784EE1B539929FCF0D7CC7"/>
        </w:placeholder>
        <w:temporary/>
        <w:showingPlcHdr/>
        <w15:appearance w15:val="hidden"/>
      </w:sdtPr>
      <w:sdtContent>
        <w:p w14:paraId="139E3E87" w14:textId="77777777" w:rsidR="00B37B3B" w:rsidRPr="00E237E8" w:rsidRDefault="00A41799" w:rsidP="00B37B3B">
          <w:r w:rsidRPr="00E237E8">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sdtContent>
    </w:sdt>
    <w:sdt>
      <w:sdtPr>
        <w:rPr>
          <w:rStyle w:val="Bold"/>
        </w:rPr>
        <w:id w:val="1017121647"/>
        <w:placeholder>
          <w:docPart w:val="2241062C33DD4D62ACE309F0DA8519A5"/>
        </w:placeholder>
        <w:temporary/>
        <w:showingPlcHdr/>
        <w15:appearance w15:val="hidden"/>
      </w:sdtPr>
      <w:sdtContent>
        <w:p w14:paraId="38D18AA0" w14:textId="77777777" w:rsidR="00B37B3B" w:rsidRPr="00E237E8" w:rsidRDefault="00B37B3B" w:rsidP="00B37B3B">
          <w:pPr>
            <w:rPr>
              <w:rStyle w:val="Bold"/>
            </w:rPr>
          </w:pPr>
          <w:r w:rsidRPr="00E237E8">
            <w:rPr>
              <w:rStyle w:val="Bold"/>
            </w:rPr>
            <w:t>Steps for preparation:</w:t>
          </w:r>
        </w:p>
      </w:sdtContent>
    </w:sdt>
    <w:p w14:paraId="59BFDDD6" w14:textId="77777777" w:rsidR="00E53724" w:rsidRPr="00E237E8" w:rsidRDefault="00000000" w:rsidP="00E53724">
      <w:pPr>
        <w:pStyle w:val="ListBullet"/>
      </w:pPr>
      <w:sdt>
        <w:sdtPr>
          <w:rPr>
            <w:rStyle w:val="Bold"/>
          </w:rPr>
          <w:id w:val="1090817728"/>
          <w:placeholder>
            <w:docPart w:val="7B72D55B781045E7B1ADEEA3AB6851A2"/>
          </w:placeholder>
          <w:temporary/>
          <w:showingPlcHdr/>
          <w15:appearance w15:val="hidden"/>
        </w:sdtPr>
        <w:sdtContent>
          <w:r w:rsidR="00B37B3B" w:rsidRPr="00E237E8">
            <w:rPr>
              <w:rStyle w:val="Bold"/>
            </w:rPr>
            <w:t>Step 1:</w:t>
          </w:r>
        </w:sdtContent>
      </w:sdt>
      <w:r w:rsidR="00E53724" w:rsidRPr="00E237E8">
        <w:t xml:space="preserve"> </w:t>
      </w:r>
      <w:sdt>
        <w:sdtPr>
          <w:id w:val="-1237317846"/>
          <w:placeholder>
            <w:docPart w:val="9C11F5540C944E0AB97C32E00BB01E46"/>
          </w:placeholder>
          <w:temporary/>
          <w:showingPlcHdr/>
          <w15:appearance w15:val="hidden"/>
        </w:sdtPr>
        <w:sdtContent>
          <w:r w:rsidR="00A41799" w:rsidRPr="00E237E8">
            <w:t>Enter the company name and the date this estimate is being prepared.</w:t>
          </w:r>
        </w:sdtContent>
      </w:sdt>
    </w:p>
    <w:p w14:paraId="30AE400C" w14:textId="77777777" w:rsidR="00026EAE" w:rsidRPr="00E237E8" w:rsidRDefault="00000000" w:rsidP="00026EAE">
      <w:pPr>
        <w:pStyle w:val="ListBullet"/>
      </w:pPr>
      <w:sdt>
        <w:sdtPr>
          <w:rPr>
            <w:rStyle w:val="Bold"/>
          </w:rPr>
          <w:id w:val="-1733767156"/>
          <w:placeholder>
            <w:docPart w:val="4753DBBEE5944019A1E3AF00E3D7E686"/>
          </w:placeholder>
          <w:temporary/>
          <w:showingPlcHdr/>
          <w15:appearance w15:val="hidden"/>
        </w:sdtPr>
        <w:sdtContent>
          <w:r w:rsidR="00B37B3B" w:rsidRPr="00E237E8">
            <w:rPr>
              <w:rStyle w:val="Bold"/>
            </w:rPr>
            <w:t>Step 2:</w:t>
          </w:r>
        </w:sdtContent>
      </w:sdt>
      <w:r w:rsidR="00026EAE" w:rsidRPr="00E237E8">
        <w:t xml:space="preserve"> </w:t>
      </w:r>
      <w:sdt>
        <w:sdtPr>
          <w:id w:val="-779647325"/>
          <w:placeholder>
            <w:docPart w:val="469BDC47949D46D784A27BEB9D73384F"/>
          </w:placeholder>
          <w:temporary/>
          <w:showingPlcHdr/>
          <w15:appearance w15:val="hidden"/>
        </w:sdtPr>
        <w:sdtContent>
          <w:r w:rsidR="00A41799" w:rsidRPr="00E237E8">
            <w:t>Enter the number of months and the monthly cost for each cost item that is recurring. For one-time costs only, skip the monthly costs. If there are cost items that have both recurring and one-time amounts, enter those as well. The total cost will calculate automatically in the far-right column.</w:t>
          </w:r>
        </w:sdtContent>
      </w:sdt>
    </w:p>
    <w:p w14:paraId="27DBD604" w14:textId="77777777" w:rsidR="00026EAE" w:rsidRPr="00E237E8" w:rsidRDefault="00000000" w:rsidP="00026EAE">
      <w:pPr>
        <w:pStyle w:val="ListBullet"/>
      </w:pPr>
      <w:sdt>
        <w:sdtPr>
          <w:rPr>
            <w:rStyle w:val="Bold"/>
          </w:rPr>
          <w:id w:val="-1765599190"/>
          <w:placeholder>
            <w:docPart w:val="D23E871177294B0896239B198CEFFA56"/>
          </w:placeholder>
          <w:temporary/>
          <w:showingPlcHdr/>
          <w15:appearance w15:val="hidden"/>
        </w:sdtPr>
        <w:sdtContent>
          <w:r w:rsidR="00B37B3B" w:rsidRPr="00E237E8">
            <w:rPr>
              <w:rStyle w:val="Bold"/>
            </w:rPr>
            <w:t>Step 3:</w:t>
          </w:r>
        </w:sdtContent>
      </w:sdt>
      <w:r w:rsidR="00026EAE" w:rsidRPr="00E237E8">
        <w:t xml:space="preserve"> </w:t>
      </w:r>
      <w:sdt>
        <w:sdtPr>
          <w:id w:val="1420910926"/>
          <w:placeholder>
            <w:docPart w:val="DDC2331AC5C04BB6BC5FCD60309C1460"/>
          </w:placeholder>
          <w:temporary/>
          <w:showingPlcHdr/>
          <w15:appearance w15:val="hidden"/>
        </w:sdtPr>
        <w:sdtContent>
          <w:r w:rsidR="00A41799" w:rsidRPr="00E237E8">
            <w:t>Once all of the costs are entered, review the individual items and total amount to see where the budget can be fine-tuned or move something out into the future when more revenue is coming in.</w:t>
          </w:r>
        </w:sdtContent>
      </w:sdt>
    </w:p>
    <w:p w14:paraId="37AE2022" w14:textId="77777777" w:rsidR="008F704C" w:rsidRPr="00E237E8" w:rsidRDefault="008F704C" w:rsidP="008F704C">
      <w:pPr>
        <w:pStyle w:val="ListBullet"/>
        <w:numPr>
          <w:ilvl w:val="0"/>
          <w:numId w:val="0"/>
        </w:numPr>
        <w:ind w:left="340" w:hanging="340"/>
      </w:pPr>
    </w:p>
    <w:p w14:paraId="2E139989" w14:textId="77777777" w:rsidR="008F704C" w:rsidRPr="00E237E8" w:rsidRDefault="008F704C" w:rsidP="008F704C">
      <w:pPr>
        <w:pStyle w:val="ListBullet"/>
        <w:numPr>
          <w:ilvl w:val="0"/>
          <w:numId w:val="0"/>
        </w:numPr>
        <w:ind w:left="340" w:hanging="340"/>
        <w:sectPr w:rsidR="008F704C" w:rsidRPr="00E237E8" w:rsidSect="00AC4859">
          <w:pgSz w:w="12240" w:h="15840" w:code="1"/>
          <w:pgMar w:top="2160" w:right="1080" w:bottom="720" w:left="1080" w:header="648" w:footer="432" w:gutter="0"/>
          <w:cols w:space="708"/>
          <w:docGrid w:linePitch="360"/>
        </w:sectPr>
      </w:pPr>
    </w:p>
    <w:tbl>
      <w:tblPr>
        <w:tblW w:w="5000" w:type="pct"/>
        <w:tblLayout w:type="fixed"/>
        <w:tblLook w:val="04A0" w:firstRow="1" w:lastRow="0" w:firstColumn="1" w:lastColumn="0" w:noHBand="0" w:noVBand="1"/>
      </w:tblPr>
      <w:tblGrid>
        <w:gridCol w:w="3008"/>
        <w:gridCol w:w="821"/>
        <w:gridCol w:w="822"/>
        <w:gridCol w:w="821"/>
        <w:gridCol w:w="821"/>
        <w:gridCol w:w="821"/>
        <w:gridCol w:w="820"/>
        <w:gridCol w:w="65"/>
        <w:gridCol w:w="757"/>
        <w:gridCol w:w="820"/>
        <w:gridCol w:w="821"/>
        <w:gridCol w:w="821"/>
        <w:gridCol w:w="820"/>
        <w:gridCol w:w="821"/>
        <w:gridCol w:w="821"/>
      </w:tblGrid>
      <w:tr w:rsidR="00E552C8" w:rsidRPr="00E237E8" w14:paraId="34A40BA2" w14:textId="77777777" w:rsidTr="00D96A64">
        <w:trPr>
          <w:trHeight w:val="300"/>
        </w:trPr>
        <w:tc>
          <w:tcPr>
            <w:tcW w:w="13708" w:type="dxa"/>
            <w:gridSpan w:val="15"/>
            <w:shd w:val="clear" w:color="auto" w:fill="107082" w:themeFill="accent2"/>
            <w:noWrap/>
            <w:vAlign w:val="center"/>
            <w:hideMark/>
          </w:tcPr>
          <w:p w14:paraId="40F5E6CD" w14:textId="77777777" w:rsidR="00E552C8" w:rsidRPr="00E237E8" w:rsidRDefault="00000000" w:rsidP="00974DD3">
            <w:pPr>
              <w:pStyle w:val="TableHeadings"/>
            </w:pPr>
            <w:sdt>
              <w:sdtPr>
                <w:id w:val="2045242919"/>
                <w:placeholder>
                  <w:docPart w:val="C11D52AED21E4CF989D6ED4A20B37BE4"/>
                </w:placeholder>
                <w:temporary/>
                <w:showingPlcHdr/>
                <w15:appearance w15:val="hidden"/>
              </w:sdtPr>
              <w:sdtContent>
                <w:r w:rsidR="00F77933" w:rsidRPr="00E237E8">
                  <w:t>START-UP COSTS</w:t>
                </w:r>
              </w:sdtContent>
            </w:sdt>
          </w:p>
        </w:tc>
      </w:tr>
      <w:tr w:rsidR="00E552C8" w:rsidRPr="00E237E8" w14:paraId="6A49E532" w14:textId="77777777" w:rsidTr="00D96A64">
        <w:trPr>
          <w:trHeight w:val="300"/>
        </w:trPr>
        <w:sdt>
          <w:sdtPr>
            <w:id w:val="-1936131643"/>
            <w:placeholder>
              <w:docPart w:val="B36E5F996FD94FB18F464F3C3C59AB7C"/>
            </w:placeholder>
            <w:temporary/>
            <w:showingPlcHdr/>
            <w15:appearance w15:val="hidden"/>
          </w:sdtPr>
          <w:sdtContent>
            <w:tc>
              <w:tcPr>
                <w:tcW w:w="8014" w:type="dxa"/>
                <w:gridSpan w:val="8"/>
                <w:shd w:val="clear" w:color="auto" w:fill="auto"/>
                <w:noWrap/>
                <w:vAlign w:val="center"/>
              </w:tcPr>
              <w:p w14:paraId="145F126E" w14:textId="77777777" w:rsidR="00E552C8" w:rsidRPr="00E237E8" w:rsidRDefault="006F1C41" w:rsidP="00974DD3">
                <w:pPr>
                  <w:pStyle w:val="TableTextLarge"/>
                </w:pPr>
                <w:r w:rsidRPr="00E237E8">
                  <w:t>Your Office-Based Agency</w:t>
                </w:r>
              </w:p>
            </w:tc>
          </w:sdtContent>
        </w:sdt>
        <w:sdt>
          <w:sdtPr>
            <w:id w:val="-566500938"/>
            <w:placeholder>
              <w:docPart w:val="4B141EE806F74741BF01BE820447FE61"/>
            </w:placeholder>
            <w:temporary/>
            <w:showingPlcHdr/>
            <w15:appearance w15:val="hidden"/>
          </w:sdtPr>
          <w:sdtContent>
            <w:tc>
              <w:tcPr>
                <w:tcW w:w="5694" w:type="dxa"/>
                <w:gridSpan w:val="7"/>
                <w:shd w:val="clear" w:color="auto" w:fill="auto"/>
                <w:vAlign w:val="center"/>
              </w:tcPr>
              <w:p w14:paraId="1E52D1DE" w14:textId="77777777" w:rsidR="00E552C8" w:rsidRPr="00E237E8" w:rsidRDefault="006F1C41" w:rsidP="006F1C41">
                <w:pPr>
                  <w:pStyle w:val="TableTextLarge"/>
                  <w:jc w:val="right"/>
                </w:pPr>
                <w:r w:rsidRPr="00E237E8">
                  <w:t>January 1, 20xx</w:t>
                </w:r>
              </w:p>
            </w:tc>
          </w:sdtContent>
        </w:sdt>
      </w:tr>
      <w:tr w:rsidR="00F77933" w:rsidRPr="00E237E8" w14:paraId="0E3B0F0E" w14:textId="77777777" w:rsidTr="00D96A64">
        <w:trPr>
          <w:trHeight w:val="300"/>
        </w:trPr>
        <w:tc>
          <w:tcPr>
            <w:tcW w:w="3014" w:type="dxa"/>
            <w:shd w:val="clear" w:color="auto" w:fill="F0CDA1" w:themeFill="accent1"/>
            <w:vAlign w:val="center"/>
            <w:hideMark/>
          </w:tcPr>
          <w:p w14:paraId="2FEAAE2B" w14:textId="77777777" w:rsidR="00F77933" w:rsidRPr="00E237E8" w:rsidRDefault="00000000" w:rsidP="00974DD3">
            <w:pPr>
              <w:pStyle w:val="TableTextLarge"/>
              <w:rPr>
                <w:rStyle w:val="Bold"/>
              </w:rPr>
            </w:pPr>
            <w:sdt>
              <w:sdtPr>
                <w:rPr>
                  <w:rStyle w:val="Bold"/>
                </w:rPr>
                <w:id w:val="-416865961"/>
                <w:placeholder>
                  <w:docPart w:val="59B4CCC4EC2E443484F90FC6D2671413"/>
                </w:placeholder>
                <w:temporary/>
                <w:showingPlcHdr/>
                <w15:appearance w15:val="hidden"/>
              </w:sdtPr>
              <w:sdtContent>
                <w:r w:rsidR="00F77933" w:rsidRPr="00E237E8">
                  <w:rPr>
                    <w:rStyle w:val="Bold"/>
                  </w:rPr>
                  <w:t>REVENUE</w:t>
                </w:r>
              </w:sdtContent>
            </w:sdt>
          </w:p>
        </w:tc>
        <w:tc>
          <w:tcPr>
            <w:tcW w:w="822" w:type="dxa"/>
            <w:shd w:val="clear" w:color="auto" w:fill="F0CDA1" w:themeFill="accent1"/>
            <w:vAlign w:val="center"/>
            <w:hideMark/>
          </w:tcPr>
          <w:p w14:paraId="59287CE3" w14:textId="77777777" w:rsidR="00F77933" w:rsidRPr="00E237E8" w:rsidRDefault="00000000" w:rsidP="00974DD3">
            <w:pPr>
              <w:pStyle w:val="TableTextLarge"/>
              <w:rPr>
                <w:rStyle w:val="Bold"/>
              </w:rPr>
            </w:pPr>
            <w:sdt>
              <w:sdtPr>
                <w:rPr>
                  <w:rStyle w:val="Bold"/>
                </w:rPr>
                <w:id w:val="-998733427"/>
                <w:placeholder>
                  <w:docPart w:val="25B4A9CF932A4BD994AAC5497E75D114"/>
                </w:placeholder>
                <w:temporary/>
                <w:showingPlcHdr/>
                <w15:appearance w15:val="hidden"/>
              </w:sdtPr>
              <w:sdtContent>
                <w:r w:rsidR="00F77933" w:rsidRPr="00E237E8">
                  <w:rPr>
                    <w:rStyle w:val="Bold"/>
                  </w:rPr>
                  <w:t>JAN</w:t>
                </w:r>
              </w:sdtContent>
            </w:sdt>
          </w:p>
        </w:tc>
        <w:tc>
          <w:tcPr>
            <w:tcW w:w="823" w:type="dxa"/>
            <w:shd w:val="clear" w:color="auto" w:fill="F0CDA1" w:themeFill="accent1"/>
            <w:vAlign w:val="center"/>
            <w:hideMark/>
          </w:tcPr>
          <w:p w14:paraId="014C056F" w14:textId="77777777" w:rsidR="00F77933" w:rsidRPr="00E237E8" w:rsidRDefault="00000000" w:rsidP="00974DD3">
            <w:pPr>
              <w:pStyle w:val="TableTextLarge"/>
              <w:rPr>
                <w:rStyle w:val="Bold"/>
              </w:rPr>
            </w:pPr>
            <w:sdt>
              <w:sdtPr>
                <w:rPr>
                  <w:rStyle w:val="Bold"/>
                </w:rPr>
                <w:id w:val="-1627300637"/>
                <w:placeholder>
                  <w:docPart w:val="DF9D8E6D34174B8EA310A6AAEC4A38C5"/>
                </w:placeholder>
                <w:temporary/>
                <w:showingPlcHdr/>
                <w15:appearance w15:val="hidden"/>
              </w:sdtPr>
              <w:sdtContent>
                <w:r w:rsidR="00F77933" w:rsidRPr="00E237E8">
                  <w:rPr>
                    <w:rStyle w:val="Bold"/>
                  </w:rPr>
                  <w:t>FEB</w:t>
                </w:r>
              </w:sdtContent>
            </w:sdt>
          </w:p>
        </w:tc>
        <w:tc>
          <w:tcPr>
            <w:tcW w:w="822" w:type="dxa"/>
            <w:shd w:val="clear" w:color="auto" w:fill="F0CDA1" w:themeFill="accent1"/>
            <w:vAlign w:val="center"/>
            <w:hideMark/>
          </w:tcPr>
          <w:p w14:paraId="5C791531" w14:textId="77777777" w:rsidR="00F77933" w:rsidRPr="00E237E8" w:rsidRDefault="00000000" w:rsidP="00974DD3">
            <w:pPr>
              <w:pStyle w:val="TableTextLarge"/>
              <w:rPr>
                <w:rStyle w:val="Bold"/>
              </w:rPr>
            </w:pPr>
            <w:sdt>
              <w:sdtPr>
                <w:rPr>
                  <w:rStyle w:val="Bold"/>
                </w:rPr>
                <w:id w:val="-2109723082"/>
                <w:placeholder>
                  <w:docPart w:val="739061931F8746FAB6BDBF8712623392"/>
                </w:placeholder>
                <w:temporary/>
                <w:showingPlcHdr/>
                <w15:appearance w15:val="hidden"/>
              </w:sdtPr>
              <w:sdtContent>
                <w:r w:rsidR="00F77933" w:rsidRPr="00E237E8">
                  <w:rPr>
                    <w:rStyle w:val="Bold"/>
                  </w:rPr>
                  <w:t>MAR</w:t>
                </w:r>
              </w:sdtContent>
            </w:sdt>
          </w:p>
        </w:tc>
        <w:tc>
          <w:tcPr>
            <w:tcW w:w="823" w:type="dxa"/>
            <w:shd w:val="clear" w:color="auto" w:fill="F0CDA1" w:themeFill="accent1"/>
            <w:vAlign w:val="center"/>
            <w:hideMark/>
          </w:tcPr>
          <w:p w14:paraId="2C2ED68A" w14:textId="77777777" w:rsidR="00F77933" w:rsidRPr="00E237E8" w:rsidRDefault="00000000" w:rsidP="00974DD3">
            <w:pPr>
              <w:pStyle w:val="TableTextLarge"/>
              <w:rPr>
                <w:rStyle w:val="Bold"/>
              </w:rPr>
            </w:pPr>
            <w:sdt>
              <w:sdtPr>
                <w:rPr>
                  <w:rStyle w:val="Bold"/>
                </w:rPr>
                <w:id w:val="1820922621"/>
                <w:placeholder>
                  <w:docPart w:val="E81441D4C4604D4A8AEB851E9FC7916B"/>
                </w:placeholder>
                <w:temporary/>
                <w:showingPlcHdr/>
                <w15:appearance w15:val="hidden"/>
              </w:sdtPr>
              <w:sdtContent>
                <w:r w:rsidR="00F77933" w:rsidRPr="00E237E8">
                  <w:rPr>
                    <w:rStyle w:val="Bold"/>
                  </w:rPr>
                  <w:t>APR</w:t>
                </w:r>
              </w:sdtContent>
            </w:sdt>
          </w:p>
        </w:tc>
        <w:tc>
          <w:tcPr>
            <w:tcW w:w="823" w:type="dxa"/>
            <w:shd w:val="clear" w:color="auto" w:fill="F0CDA1" w:themeFill="accent1"/>
            <w:vAlign w:val="center"/>
            <w:hideMark/>
          </w:tcPr>
          <w:p w14:paraId="1BE933FE" w14:textId="77777777" w:rsidR="00F77933" w:rsidRPr="00E237E8" w:rsidRDefault="00000000" w:rsidP="00974DD3">
            <w:pPr>
              <w:pStyle w:val="TableTextLarge"/>
              <w:rPr>
                <w:rStyle w:val="Bold"/>
              </w:rPr>
            </w:pPr>
            <w:sdt>
              <w:sdtPr>
                <w:rPr>
                  <w:rStyle w:val="Bold"/>
                </w:rPr>
                <w:id w:val="1951658538"/>
                <w:placeholder>
                  <w:docPart w:val="2283F379C6CB473381CC13CC47A705E9"/>
                </w:placeholder>
                <w:temporary/>
                <w:showingPlcHdr/>
                <w15:appearance w15:val="hidden"/>
              </w:sdtPr>
              <w:sdtContent>
                <w:r w:rsidR="00F77933" w:rsidRPr="00E237E8">
                  <w:rPr>
                    <w:rStyle w:val="Bold"/>
                  </w:rPr>
                  <w:t>MAY</w:t>
                </w:r>
              </w:sdtContent>
            </w:sdt>
          </w:p>
        </w:tc>
        <w:tc>
          <w:tcPr>
            <w:tcW w:w="822" w:type="dxa"/>
            <w:shd w:val="clear" w:color="auto" w:fill="F0CDA1" w:themeFill="accent1"/>
            <w:vAlign w:val="center"/>
            <w:hideMark/>
          </w:tcPr>
          <w:p w14:paraId="5C7C522A" w14:textId="77777777" w:rsidR="00F77933" w:rsidRPr="00E237E8" w:rsidRDefault="00000000" w:rsidP="00974DD3">
            <w:pPr>
              <w:pStyle w:val="TableTextLarge"/>
              <w:rPr>
                <w:rStyle w:val="Bold"/>
              </w:rPr>
            </w:pPr>
            <w:sdt>
              <w:sdtPr>
                <w:rPr>
                  <w:rStyle w:val="Bold"/>
                </w:rPr>
                <w:id w:val="-1981910020"/>
                <w:placeholder>
                  <w:docPart w:val="546F74FF46C24A36BE8A728A92B47608"/>
                </w:placeholder>
                <w:temporary/>
                <w:showingPlcHdr/>
                <w15:appearance w15:val="hidden"/>
              </w:sdtPr>
              <w:sdtContent>
                <w:r w:rsidR="00F77933" w:rsidRPr="00E237E8">
                  <w:rPr>
                    <w:rStyle w:val="Bold"/>
                  </w:rPr>
                  <w:t>JUN</w:t>
                </w:r>
              </w:sdtContent>
            </w:sdt>
          </w:p>
        </w:tc>
        <w:tc>
          <w:tcPr>
            <w:tcW w:w="823" w:type="dxa"/>
            <w:gridSpan w:val="2"/>
            <w:shd w:val="clear" w:color="auto" w:fill="F0CDA1" w:themeFill="accent1"/>
            <w:vAlign w:val="center"/>
            <w:hideMark/>
          </w:tcPr>
          <w:p w14:paraId="28690C9F" w14:textId="77777777" w:rsidR="00F77933" w:rsidRPr="00E237E8" w:rsidRDefault="00000000" w:rsidP="00974DD3">
            <w:pPr>
              <w:pStyle w:val="TableTextLarge"/>
              <w:rPr>
                <w:rStyle w:val="Bold"/>
              </w:rPr>
            </w:pPr>
            <w:sdt>
              <w:sdtPr>
                <w:rPr>
                  <w:rStyle w:val="Bold"/>
                </w:rPr>
                <w:id w:val="1204296592"/>
                <w:placeholder>
                  <w:docPart w:val="DA3032E8C8A14D5282AF4F74DC2536DD"/>
                </w:placeholder>
                <w:temporary/>
                <w:showingPlcHdr/>
                <w15:appearance w15:val="hidden"/>
              </w:sdtPr>
              <w:sdtContent>
                <w:r w:rsidR="00F77933" w:rsidRPr="00E237E8">
                  <w:rPr>
                    <w:rStyle w:val="Bold"/>
                  </w:rPr>
                  <w:t>JUL</w:t>
                </w:r>
              </w:sdtContent>
            </w:sdt>
          </w:p>
        </w:tc>
        <w:tc>
          <w:tcPr>
            <w:tcW w:w="822" w:type="dxa"/>
            <w:shd w:val="clear" w:color="auto" w:fill="F0CDA1" w:themeFill="accent1"/>
            <w:vAlign w:val="center"/>
            <w:hideMark/>
          </w:tcPr>
          <w:p w14:paraId="6115F0CC" w14:textId="77777777" w:rsidR="00F77933" w:rsidRPr="00E237E8" w:rsidRDefault="00000000" w:rsidP="00974DD3">
            <w:pPr>
              <w:pStyle w:val="TableTextLarge"/>
              <w:rPr>
                <w:rStyle w:val="Bold"/>
              </w:rPr>
            </w:pPr>
            <w:sdt>
              <w:sdtPr>
                <w:rPr>
                  <w:rStyle w:val="Bold"/>
                </w:rPr>
                <w:id w:val="1374039557"/>
                <w:placeholder>
                  <w:docPart w:val="A7A583FC5C284B839FBF56F601A95084"/>
                </w:placeholder>
                <w:temporary/>
                <w:showingPlcHdr/>
                <w15:appearance w15:val="hidden"/>
              </w:sdtPr>
              <w:sdtContent>
                <w:r w:rsidR="00F77933" w:rsidRPr="00E237E8">
                  <w:rPr>
                    <w:rStyle w:val="Bold"/>
                  </w:rPr>
                  <w:t>AUG</w:t>
                </w:r>
              </w:sdtContent>
            </w:sdt>
          </w:p>
        </w:tc>
        <w:tc>
          <w:tcPr>
            <w:tcW w:w="823" w:type="dxa"/>
            <w:shd w:val="clear" w:color="auto" w:fill="F0CDA1" w:themeFill="accent1"/>
            <w:vAlign w:val="center"/>
            <w:hideMark/>
          </w:tcPr>
          <w:p w14:paraId="21C3B56D" w14:textId="77777777" w:rsidR="00F77933" w:rsidRPr="00E237E8" w:rsidRDefault="00000000" w:rsidP="00974DD3">
            <w:pPr>
              <w:pStyle w:val="TableTextLarge"/>
              <w:rPr>
                <w:rStyle w:val="Bold"/>
              </w:rPr>
            </w:pPr>
            <w:sdt>
              <w:sdtPr>
                <w:rPr>
                  <w:rStyle w:val="Bold"/>
                </w:rPr>
                <w:id w:val="1550413001"/>
                <w:placeholder>
                  <w:docPart w:val="B7FAE3C2D38341B59B76711DE085542F"/>
                </w:placeholder>
                <w:temporary/>
                <w:showingPlcHdr/>
                <w15:appearance w15:val="hidden"/>
              </w:sdtPr>
              <w:sdtContent>
                <w:r w:rsidR="00F77933" w:rsidRPr="00E237E8">
                  <w:rPr>
                    <w:rStyle w:val="Bold"/>
                  </w:rPr>
                  <w:t>SEP</w:t>
                </w:r>
              </w:sdtContent>
            </w:sdt>
          </w:p>
        </w:tc>
        <w:tc>
          <w:tcPr>
            <w:tcW w:w="823" w:type="dxa"/>
            <w:shd w:val="clear" w:color="auto" w:fill="F0CDA1" w:themeFill="accent1"/>
            <w:vAlign w:val="center"/>
            <w:hideMark/>
          </w:tcPr>
          <w:p w14:paraId="6C13DEFA" w14:textId="77777777" w:rsidR="00F77933" w:rsidRPr="00E237E8" w:rsidRDefault="00000000" w:rsidP="00974DD3">
            <w:pPr>
              <w:pStyle w:val="TableTextLarge"/>
              <w:rPr>
                <w:rStyle w:val="Bold"/>
              </w:rPr>
            </w:pPr>
            <w:sdt>
              <w:sdtPr>
                <w:rPr>
                  <w:rStyle w:val="Bold"/>
                </w:rPr>
                <w:id w:val="-112982545"/>
                <w:placeholder>
                  <w:docPart w:val="819C6AA54C1D44779060B3EA72FF596F"/>
                </w:placeholder>
                <w:temporary/>
                <w:showingPlcHdr/>
                <w15:appearance w15:val="hidden"/>
              </w:sdtPr>
              <w:sdtContent>
                <w:r w:rsidR="00F77933" w:rsidRPr="00E237E8">
                  <w:rPr>
                    <w:rStyle w:val="Bold"/>
                  </w:rPr>
                  <w:t>OCT</w:t>
                </w:r>
              </w:sdtContent>
            </w:sdt>
          </w:p>
        </w:tc>
        <w:tc>
          <w:tcPr>
            <w:tcW w:w="822" w:type="dxa"/>
            <w:shd w:val="clear" w:color="auto" w:fill="F0CDA1" w:themeFill="accent1"/>
            <w:vAlign w:val="center"/>
            <w:hideMark/>
          </w:tcPr>
          <w:p w14:paraId="515E087E" w14:textId="77777777" w:rsidR="00F77933" w:rsidRPr="00E237E8" w:rsidRDefault="00000000" w:rsidP="00974DD3">
            <w:pPr>
              <w:pStyle w:val="TableTextLarge"/>
              <w:rPr>
                <w:rStyle w:val="Bold"/>
              </w:rPr>
            </w:pPr>
            <w:sdt>
              <w:sdtPr>
                <w:rPr>
                  <w:rStyle w:val="Bold"/>
                </w:rPr>
                <w:id w:val="-630868180"/>
                <w:placeholder>
                  <w:docPart w:val="0F9F0109FF56455F9265DE1901D3A528"/>
                </w:placeholder>
                <w:temporary/>
                <w:showingPlcHdr/>
                <w15:appearance w15:val="hidden"/>
              </w:sdtPr>
              <w:sdtContent>
                <w:r w:rsidR="00F77933" w:rsidRPr="00E237E8">
                  <w:rPr>
                    <w:rStyle w:val="Bold"/>
                  </w:rPr>
                  <w:t>NOV</w:t>
                </w:r>
              </w:sdtContent>
            </w:sdt>
          </w:p>
        </w:tc>
        <w:tc>
          <w:tcPr>
            <w:tcW w:w="823" w:type="dxa"/>
            <w:shd w:val="clear" w:color="auto" w:fill="F0CDA1" w:themeFill="accent1"/>
            <w:vAlign w:val="center"/>
            <w:hideMark/>
          </w:tcPr>
          <w:p w14:paraId="1F78A45D" w14:textId="77777777" w:rsidR="00F77933" w:rsidRPr="00E237E8" w:rsidRDefault="00000000" w:rsidP="00974DD3">
            <w:pPr>
              <w:pStyle w:val="TableTextLarge"/>
              <w:rPr>
                <w:rStyle w:val="Bold"/>
              </w:rPr>
            </w:pPr>
            <w:sdt>
              <w:sdtPr>
                <w:rPr>
                  <w:rStyle w:val="Bold"/>
                </w:rPr>
                <w:id w:val="-312495529"/>
                <w:placeholder>
                  <w:docPart w:val="4D54745D56A0466DA9EC22766578880D"/>
                </w:placeholder>
                <w:temporary/>
                <w:showingPlcHdr/>
                <w15:appearance w15:val="hidden"/>
              </w:sdtPr>
              <w:sdtContent>
                <w:r w:rsidR="00F77933" w:rsidRPr="00E237E8">
                  <w:rPr>
                    <w:rStyle w:val="Bold"/>
                  </w:rPr>
                  <w:t>DEC</w:t>
                </w:r>
              </w:sdtContent>
            </w:sdt>
          </w:p>
        </w:tc>
        <w:tc>
          <w:tcPr>
            <w:tcW w:w="823" w:type="dxa"/>
            <w:shd w:val="clear" w:color="auto" w:fill="F0CDA1" w:themeFill="accent1"/>
            <w:vAlign w:val="center"/>
            <w:hideMark/>
          </w:tcPr>
          <w:p w14:paraId="72464E69" w14:textId="77777777" w:rsidR="00F77933" w:rsidRPr="00E237E8" w:rsidRDefault="00000000" w:rsidP="00974DD3">
            <w:pPr>
              <w:pStyle w:val="TableTextLarge"/>
              <w:rPr>
                <w:rStyle w:val="Bold"/>
              </w:rPr>
            </w:pPr>
            <w:sdt>
              <w:sdtPr>
                <w:rPr>
                  <w:rStyle w:val="Bold"/>
                </w:rPr>
                <w:id w:val="2003157700"/>
                <w:placeholder>
                  <w:docPart w:val="0977A793C91D411D8286321E64F36356"/>
                </w:placeholder>
                <w:temporary/>
                <w:showingPlcHdr/>
                <w15:appearance w15:val="hidden"/>
              </w:sdtPr>
              <w:sdtContent>
                <w:r w:rsidR="00F77933" w:rsidRPr="00E237E8">
                  <w:rPr>
                    <w:rStyle w:val="Bold"/>
                  </w:rPr>
                  <w:t>YTD</w:t>
                </w:r>
              </w:sdtContent>
            </w:sdt>
          </w:p>
        </w:tc>
      </w:tr>
      <w:tr w:rsidR="00F77933" w:rsidRPr="00E237E8" w14:paraId="6B963EDC" w14:textId="77777777" w:rsidTr="00D96A64">
        <w:trPr>
          <w:trHeight w:val="300"/>
        </w:trPr>
        <w:tc>
          <w:tcPr>
            <w:tcW w:w="3014" w:type="dxa"/>
            <w:shd w:val="clear" w:color="auto" w:fill="F2F2F2" w:themeFill="background1" w:themeFillShade="F2"/>
            <w:vAlign w:val="center"/>
            <w:hideMark/>
          </w:tcPr>
          <w:p w14:paraId="0ABD37C6" w14:textId="77777777" w:rsidR="00F77933" w:rsidRPr="00E237E8" w:rsidRDefault="00000000" w:rsidP="00974DD3">
            <w:pPr>
              <w:pStyle w:val="TableTextLarge"/>
            </w:pPr>
            <w:sdt>
              <w:sdtPr>
                <w:id w:val="904880054"/>
                <w:placeholder>
                  <w:docPart w:val="39A4BD70AC274749ACC0F07B741E3270"/>
                </w:placeholder>
                <w:temporary/>
                <w:showingPlcHdr/>
                <w15:appearance w15:val="hidden"/>
              </w:sdtPr>
              <w:sdtContent>
                <w:r w:rsidR="00F77933" w:rsidRPr="00E237E8">
                  <w:t>Estimated Product Sales</w:t>
                </w:r>
              </w:sdtContent>
            </w:sdt>
          </w:p>
        </w:tc>
        <w:tc>
          <w:tcPr>
            <w:tcW w:w="822" w:type="dxa"/>
            <w:shd w:val="clear" w:color="auto" w:fill="F2F2F2" w:themeFill="background1" w:themeFillShade="F2"/>
            <w:noWrap/>
            <w:vAlign w:val="center"/>
          </w:tcPr>
          <w:p w14:paraId="18115670"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6C2DC04E"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32376453"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1210A4E3"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23925F0D"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41552D3F" w14:textId="77777777" w:rsidR="00F77933" w:rsidRPr="00E237E8" w:rsidRDefault="00F77933" w:rsidP="00435096">
            <w:pPr>
              <w:spacing w:before="0" w:after="0" w:line="216" w:lineRule="auto"/>
              <w:jc w:val="center"/>
              <w:rPr>
                <w:sz w:val="18"/>
                <w:szCs w:val="18"/>
              </w:rPr>
            </w:pPr>
          </w:p>
        </w:tc>
        <w:tc>
          <w:tcPr>
            <w:tcW w:w="823" w:type="dxa"/>
            <w:gridSpan w:val="2"/>
            <w:shd w:val="clear" w:color="auto" w:fill="F2F2F2" w:themeFill="background1" w:themeFillShade="F2"/>
            <w:noWrap/>
            <w:vAlign w:val="center"/>
          </w:tcPr>
          <w:p w14:paraId="7BB59436"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0003E304"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3028CC9F"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283EC422"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0AF721E3"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45DBAEE9"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17D1EDA3" w14:textId="77777777" w:rsidR="00F77933" w:rsidRPr="00E237E8" w:rsidRDefault="00F77933" w:rsidP="00435096">
            <w:pPr>
              <w:spacing w:before="0" w:after="0" w:line="216" w:lineRule="auto"/>
              <w:jc w:val="center"/>
              <w:rPr>
                <w:sz w:val="18"/>
                <w:szCs w:val="18"/>
              </w:rPr>
            </w:pPr>
          </w:p>
        </w:tc>
      </w:tr>
      <w:tr w:rsidR="00F77933" w:rsidRPr="00E237E8" w14:paraId="49DBCAB8" w14:textId="77777777" w:rsidTr="00D96A64">
        <w:trPr>
          <w:trHeight w:val="300"/>
        </w:trPr>
        <w:tc>
          <w:tcPr>
            <w:tcW w:w="3014" w:type="dxa"/>
            <w:shd w:val="clear" w:color="auto" w:fill="auto"/>
            <w:vAlign w:val="center"/>
            <w:hideMark/>
          </w:tcPr>
          <w:p w14:paraId="7DF6640C" w14:textId="77777777" w:rsidR="00F77933" w:rsidRPr="00E237E8" w:rsidRDefault="00000000" w:rsidP="00974DD3">
            <w:pPr>
              <w:pStyle w:val="TableTextLarge"/>
            </w:pPr>
            <w:sdt>
              <w:sdtPr>
                <w:id w:val="1913890770"/>
                <w:placeholder>
                  <w:docPart w:val="861FDCBEFCDF4F55BB3F474239A2093A"/>
                </w:placeholder>
                <w:temporary/>
                <w:showingPlcHdr/>
                <w15:appearance w15:val="hidden"/>
              </w:sdtPr>
              <w:sdtContent>
                <w:r w:rsidR="00F77933" w:rsidRPr="00E237E8">
                  <w:t>Less Sales Returns &amp; Discounts</w:t>
                </w:r>
              </w:sdtContent>
            </w:sdt>
          </w:p>
        </w:tc>
        <w:tc>
          <w:tcPr>
            <w:tcW w:w="822" w:type="dxa"/>
            <w:shd w:val="clear" w:color="auto" w:fill="auto"/>
            <w:noWrap/>
            <w:vAlign w:val="center"/>
          </w:tcPr>
          <w:p w14:paraId="70691060"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09A621FF"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4572F580"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6640FC60"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661ED6A6"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481D8E19" w14:textId="77777777" w:rsidR="00F77933" w:rsidRPr="00E237E8" w:rsidRDefault="00F77933" w:rsidP="00435096">
            <w:pPr>
              <w:spacing w:before="0" w:after="0" w:line="216" w:lineRule="auto"/>
              <w:jc w:val="center"/>
              <w:rPr>
                <w:sz w:val="18"/>
                <w:szCs w:val="18"/>
              </w:rPr>
            </w:pPr>
          </w:p>
        </w:tc>
        <w:tc>
          <w:tcPr>
            <w:tcW w:w="823" w:type="dxa"/>
            <w:gridSpan w:val="2"/>
            <w:shd w:val="clear" w:color="auto" w:fill="auto"/>
            <w:noWrap/>
            <w:vAlign w:val="center"/>
          </w:tcPr>
          <w:p w14:paraId="30E12F39"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49DD64E3"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4D7447BC"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00F0C706"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300FEED9"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6E4AC11D"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44DF6969" w14:textId="77777777" w:rsidR="00F77933" w:rsidRPr="00E237E8" w:rsidRDefault="00F77933" w:rsidP="00435096">
            <w:pPr>
              <w:spacing w:before="0" w:after="0" w:line="216" w:lineRule="auto"/>
              <w:jc w:val="center"/>
              <w:rPr>
                <w:sz w:val="18"/>
                <w:szCs w:val="18"/>
              </w:rPr>
            </w:pPr>
          </w:p>
        </w:tc>
      </w:tr>
      <w:tr w:rsidR="00F77933" w:rsidRPr="00E237E8" w14:paraId="7A49FFB6" w14:textId="77777777" w:rsidTr="00D96A64">
        <w:trPr>
          <w:trHeight w:val="300"/>
        </w:trPr>
        <w:tc>
          <w:tcPr>
            <w:tcW w:w="3014" w:type="dxa"/>
            <w:shd w:val="clear" w:color="auto" w:fill="F2F2F2" w:themeFill="background1" w:themeFillShade="F2"/>
            <w:vAlign w:val="center"/>
            <w:hideMark/>
          </w:tcPr>
          <w:p w14:paraId="0FFCCC10" w14:textId="77777777" w:rsidR="00F77933" w:rsidRPr="00E237E8" w:rsidRDefault="00000000" w:rsidP="00974DD3">
            <w:pPr>
              <w:pStyle w:val="TableTextLarge"/>
            </w:pPr>
            <w:sdt>
              <w:sdtPr>
                <w:id w:val="1423989203"/>
                <w:placeholder>
                  <w:docPart w:val="44D42E634CD1412580CE9AE2FB91D466"/>
                </w:placeholder>
                <w:temporary/>
                <w:showingPlcHdr/>
                <w15:appearance w15:val="hidden"/>
              </w:sdtPr>
              <w:sdtContent>
                <w:r w:rsidR="00F77933" w:rsidRPr="00E237E8">
                  <w:t>Service Revenue</w:t>
                </w:r>
              </w:sdtContent>
            </w:sdt>
          </w:p>
        </w:tc>
        <w:tc>
          <w:tcPr>
            <w:tcW w:w="822" w:type="dxa"/>
            <w:shd w:val="clear" w:color="auto" w:fill="F2F2F2" w:themeFill="background1" w:themeFillShade="F2"/>
            <w:noWrap/>
            <w:vAlign w:val="center"/>
          </w:tcPr>
          <w:p w14:paraId="702D45C5"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13DA8D1B"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42640612"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1249C266"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32B37F13"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2B1EC256" w14:textId="77777777" w:rsidR="00F77933" w:rsidRPr="00E237E8" w:rsidRDefault="00F77933" w:rsidP="00435096">
            <w:pPr>
              <w:spacing w:before="0" w:after="0" w:line="216" w:lineRule="auto"/>
              <w:jc w:val="center"/>
              <w:rPr>
                <w:sz w:val="18"/>
                <w:szCs w:val="18"/>
              </w:rPr>
            </w:pPr>
          </w:p>
        </w:tc>
        <w:tc>
          <w:tcPr>
            <w:tcW w:w="823" w:type="dxa"/>
            <w:gridSpan w:val="2"/>
            <w:shd w:val="clear" w:color="auto" w:fill="F2F2F2" w:themeFill="background1" w:themeFillShade="F2"/>
            <w:noWrap/>
            <w:vAlign w:val="center"/>
          </w:tcPr>
          <w:p w14:paraId="56122D31"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125C8360"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0228B3CC"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6E865C3E"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338DAD23"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5D37F6CC"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4703DD34" w14:textId="77777777" w:rsidR="00F77933" w:rsidRPr="00E237E8" w:rsidRDefault="00F77933" w:rsidP="00435096">
            <w:pPr>
              <w:spacing w:before="0" w:after="0" w:line="216" w:lineRule="auto"/>
              <w:jc w:val="center"/>
              <w:rPr>
                <w:sz w:val="18"/>
                <w:szCs w:val="18"/>
              </w:rPr>
            </w:pPr>
          </w:p>
        </w:tc>
      </w:tr>
      <w:tr w:rsidR="00F77933" w:rsidRPr="00E237E8" w14:paraId="54820B7F" w14:textId="77777777" w:rsidTr="00D96A64">
        <w:trPr>
          <w:trHeight w:val="300"/>
        </w:trPr>
        <w:tc>
          <w:tcPr>
            <w:tcW w:w="3014" w:type="dxa"/>
            <w:shd w:val="clear" w:color="auto" w:fill="auto"/>
            <w:vAlign w:val="center"/>
            <w:hideMark/>
          </w:tcPr>
          <w:p w14:paraId="03E3D192" w14:textId="77777777" w:rsidR="00F77933" w:rsidRPr="00E237E8" w:rsidRDefault="00000000" w:rsidP="00974DD3">
            <w:pPr>
              <w:pStyle w:val="TableTextLarge"/>
            </w:pPr>
            <w:sdt>
              <w:sdtPr>
                <w:id w:val="256952322"/>
                <w:placeholder>
                  <w:docPart w:val="2B850DA58CE74D988C717368CAF76C0B"/>
                </w:placeholder>
                <w:temporary/>
                <w:showingPlcHdr/>
                <w15:appearance w15:val="hidden"/>
              </w:sdtPr>
              <w:sdtContent>
                <w:r w:rsidR="00F77933" w:rsidRPr="00E237E8">
                  <w:t>Other Revenue</w:t>
                </w:r>
              </w:sdtContent>
            </w:sdt>
          </w:p>
        </w:tc>
        <w:tc>
          <w:tcPr>
            <w:tcW w:w="822" w:type="dxa"/>
            <w:shd w:val="clear" w:color="auto" w:fill="auto"/>
            <w:noWrap/>
            <w:vAlign w:val="center"/>
          </w:tcPr>
          <w:p w14:paraId="55EB899B"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480AE8A8"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658C5DB4"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54F3B913"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25100351"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725C061A" w14:textId="77777777" w:rsidR="00F77933" w:rsidRPr="00E237E8" w:rsidRDefault="00F77933" w:rsidP="00435096">
            <w:pPr>
              <w:spacing w:before="0" w:after="0" w:line="216" w:lineRule="auto"/>
              <w:jc w:val="center"/>
              <w:rPr>
                <w:sz w:val="18"/>
                <w:szCs w:val="18"/>
              </w:rPr>
            </w:pPr>
          </w:p>
        </w:tc>
        <w:tc>
          <w:tcPr>
            <w:tcW w:w="823" w:type="dxa"/>
            <w:gridSpan w:val="2"/>
            <w:shd w:val="clear" w:color="auto" w:fill="auto"/>
            <w:noWrap/>
            <w:vAlign w:val="center"/>
          </w:tcPr>
          <w:p w14:paraId="4F62FED1"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23D67D02"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76866A79"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1DAF9F5E"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758192EA"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06EE1CF0"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77D8D576" w14:textId="77777777" w:rsidR="00F77933" w:rsidRPr="00E237E8" w:rsidRDefault="00F77933" w:rsidP="00435096">
            <w:pPr>
              <w:spacing w:before="0" w:after="0" w:line="216" w:lineRule="auto"/>
              <w:jc w:val="center"/>
              <w:rPr>
                <w:sz w:val="18"/>
                <w:szCs w:val="18"/>
              </w:rPr>
            </w:pPr>
          </w:p>
        </w:tc>
      </w:tr>
      <w:tr w:rsidR="00F77933" w:rsidRPr="00E237E8" w14:paraId="0CB0B468" w14:textId="77777777" w:rsidTr="00D96A64">
        <w:trPr>
          <w:trHeight w:val="300"/>
        </w:trPr>
        <w:tc>
          <w:tcPr>
            <w:tcW w:w="3014" w:type="dxa"/>
            <w:shd w:val="clear" w:color="auto" w:fill="F2F2F2" w:themeFill="background1" w:themeFillShade="F2"/>
            <w:vAlign w:val="center"/>
            <w:hideMark/>
          </w:tcPr>
          <w:p w14:paraId="1BFFFC41" w14:textId="77777777" w:rsidR="00F77933" w:rsidRPr="00E237E8" w:rsidRDefault="00000000" w:rsidP="00F77933">
            <w:pPr>
              <w:pStyle w:val="TableTextLarge"/>
              <w:rPr>
                <w:rStyle w:val="Bold"/>
              </w:rPr>
            </w:pPr>
            <w:sdt>
              <w:sdtPr>
                <w:rPr>
                  <w:rStyle w:val="Bold"/>
                </w:rPr>
                <w:id w:val="1592115206"/>
                <w:placeholder>
                  <w:docPart w:val="1DD6879F8BFD4181996547C9EE4A8DA5"/>
                </w:placeholder>
                <w:temporary/>
                <w:showingPlcHdr/>
                <w15:appearance w15:val="hidden"/>
              </w:sdtPr>
              <w:sdtContent>
                <w:r w:rsidR="00F77933" w:rsidRPr="00E237E8">
                  <w:rPr>
                    <w:rStyle w:val="Bold"/>
                  </w:rPr>
                  <w:t>Net Sales</w:t>
                </w:r>
              </w:sdtContent>
            </w:sdt>
          </w:p>
        </w:tc>
        <w:tc>
          <w:tcPr>
            <w:tcW w:w="822" w:type="dxa"/>
            <w:shd w:val="clear" w:color="auto" w:fill="F2F2F2" w:themeFill="background1" w:themeFillShade="F2"/>
            <w:noWrap/>
            <w:vAlign w:val="center"/>
          </w:tcPr>
          <w:p w14:paraId="467CF96B"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4379535D"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207FFA4B"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68B1CB1D"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07C9F666"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69FE58E1" w14:textId="77777777" w:rsidR="00F77933" w:rsidRPr="00E237E8" w:rsidRDefault="00F77933" w:rsidP="00435096">
            <w:pPr>
              <w:spacing w:before="0" w:after="0" w:line="216" w:lineRule="auto"/>
              <w:jc w:val="center"/>
              <w:rPr>
                <w:bCs/>
                <w:sz w:val="18"/>
                <w:szCs w:val="18"/>
              </w:rPr>
            </w:pPr>
          </w:p>
        </w:tc>
        <w:tc>
          <w:tcPr>
            <w:tcW w:w="823" w:type="dxa"/>
            <w:gridSpan w:val="2"/>
            <w:shd w:val="clear" w:color="auto" w:fill="F2F2F2" w:themeFill="background1" w:themeFillShade="F2"/>
            <w:noWrap/>
            <w:vAlign w:val="center"/>
          </w:tcPr>
          <w:p w14:paraId="5DA4A7EC"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10CAF010"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54685BCB"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42966D9D"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1FF7E4F9"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0417DC22"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2264B642" w14:textId="77777777" w:rsidR="00F77933" w:rsidRPr="00E237E8" w:rsidRDefault="00F77933" w:rsidP="00435096">
            <w:pPr>
              <w:spacing w:before="0" w:after="0" w:line="216" w:lineRule="auto"/>
              <w:jc w:val="center"/>
              <w:rPr>
                <w:bCs/>
                <w:sz w:val="18"/>
                <w:szCs w:val="18"/>
              </w:rPr>
            </w:pPr>
          </w:p>
        </w:tc>
      </w:tr>
      <w:tr w:rsidR="00F77933" w:rsidRPr="00E237E8" w14:paraId="500B46DF" w14:textId="77777777" w:rsidTr="00D96A64">
        <w:trPr>
          <w:trHeight w:val="300"/>
        </w:trPr>
        <w:tc>
          <w:tcPr>
            <w:tcW w:w="3014" w:type="dxa"/>
            <w:shd w:val="clear" w:color="auto" w:fill="auto"/>
            <w:vAlign w:val="center"/>
            <w:hideMark/>
          </w:tcPr>
          <w:p w14:paraId="7205B69F" w14:textId="77777777" w:rsidR="00F77933" w:rsidRPr="00E237E8" w:rsidRDefault="00000000" w:rsidP="00F77933">
            <w:pPr>
              <w:pStyle w:val="TableTextLarge"/>
              <w:rPr>
                <w:rStyle w:val="Bold"/>
              </w:rPr>
            </w:pPr>
            <w:sdt>
              <w:sdtPr>
                <w:rPr>
                  <w:rStyle w:val="Bold"/>
                </w:rPr>
                <w:id w:val="-608895473"/>
                <w:placeholder>
                  <w:docPart w:val="EC20D68157694F378F9320C46B1CBF32"/>
                </w:placeholder>
                <w:temporary/>
                <w:showingPlcHdr/>
                <w15:appearance w15:val="hidden"/>
              </w:sdtPr>
              <w:sdtContent>
                <w:r w:rsidR="00F77933" w:rsidRPr="00E237E8">
                  <w:rPr>
                    <w:rStyle w:val="Bold"/>
                  </w:rPr>
                  <w:t>Cost of Goods Sold</w:t>
                </w:r>
              </w:sdtContent>
            </w:sdt>
          </w:p>
        </w:tc>
        <w:tc>
          <w:tcPr>
            <w:tcW w:w="822" w:type="dxa"/>
            <w:shd w:val="clear" w:color="auto" w:fill="auto"/>
            <w:noWrap/>
            <w:vAlign w:val="center"/>
          </w:tcPr>
          <w:p w14:paraId="603BDE7B"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73D30419" w14:textId="77777777"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14:paraId="0151371C"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23BBE2BF"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79F68E5A" w14:textId="77777777"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14:paraId="02C01DA7" w14:textId="77777777" w:rsidR="00F77933" w:rsidRPr="00E237E8" w:rsidRDefault="00F77933" w:rsidP="00435096">
            <w:pPr>
              <w:spacing w:before="0" w:after="0" w:line="216" w:lineRule="auto"/>
              <w:jc w:val="center"/>
              <w:rPr>
                <w:bCs/>
                <w:sz w:val="18"/>
                <w:szCs w:val="18"/>
              </w:rPr>
            </w:pPr>
          </w:p>
        </w:tc>
        <w:tc>
          <w:tcPr>
            <w:tcW w:w="823" w:type="dxa"/>
            <w:gridSpan w:val="2"/>
            <w:shd w:val="clear" w:color="auto" w:fill="auto"/>
            <w:noWrap/>
            <w:vAlign w:val="center"/>
          </w:tcPr>
          <w:p w14:paraId="1F3E50C8" w14:textId="77777777"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14:paraId="34ADDC94"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0CF3F508"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060BF087" w14:textId="77777777"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14:paraId="13171C80"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78AD097A"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21518941" w14:textId="77777777" w:rsidR="00F77933" w:rsidRPr="00E237E8" w:rsidRDefault="00F77933" w:rsidP="00435096">
            <w:pPr>
              <w:spacing w:before="0" w:after="0" w:line="216" w:lineRule="auto"/>
              <w:jc w:val="center"/>
              <w:rPr>
                <w:bCs/>
                <w:sz w:val="18"/>
                <w:szCs w:val="18"/>
              </w:rPr>
            </w:pPr>
          </w:p>
        </w:tc>
      </w:tr>
      <w:tr w:rsidR="00F77933" w:rsidRPr="00E237E8" w14:paraId="1F7767D1" w14:textId="77777777" w:rsidTr="00D96A64">
        <w:trPr>
          <w:trHeight w:val="300"/>
        </w:trPr>
        <w:tc>
          <w:tcPr>
            <w:tcW w:w="3014" w:type="dxa"/>
            <w:shd w:val="clear" w:color="auto" w:fill="F2F2F2" w:themeFill="background1" w:themeFillShade="F2"/>
            <w:vAlign w:val="center"/>
            <w:hideMark/>
          </w:tcPr>
          <w:p w14:paraId="5BAAC50F" w14:textId="77777777" w:rsidR="00F77933" w:rsidRPr="00E237E8" w:rsidRDefault="00000000" w:rsidP="00F77933">
            <w:pPr>
              <w:pStyle w:val="TableTextLarge"/>
              <w:rPr>
                <w:rStyle w:val="Bold"/>
              </w:rPr>
            </w:pPr>
            <w:sdt>
              <w:sdtPr>
                <w:rPr>
                  <w:rStyle w:val="Bold"/>
                </w:rPr>
                <w:id w:val="-1987620826"/>
                <w:placeholder>
                  <w:docPart w:val="D6001C95099347AA9CD3E9CC0B3FBAA7"/>
                </w:placeholder>
                <w:temporary/>
                <w:showingPlcHdr/>
                <w15:appearance w15:val="hidden"/>
              </w:sdtPr>
              <w:sdtContent>
                <w:r w:rsidR="00F77933" w:rsidRPr="00E237E8">
                  <w:rPr>
                    <w:rStyle w:val="Bold"/>
                  </w:rPr>
                  <w:t>Gross Profit</w:t>
                </w:r>
              </w:sdtContent>
            </w:sdt>
          </w:p>
        </w:tc>
        <w:tc>
          <w:tcPr>
            <w:tcW w:w="822" w:type="dxa"/>
            <w:shd w:val="clear" w:color="auto" w:fill="F2F2F2" w:themeFill="background1" w:themeFillShade="F2"/>
            <w:noWrap/>
            <w:vAlign w:val="center"/>
          </w:tcPr>
          <w:p w14:paraId="4156A771"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34626F78"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3F5B2B21"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27927758"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38F92317"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48C40511" w14:textId="77777777" w:rsidR="00F77933" w:rsidRPr="00E237E8" w:rsidRDefault="00F77933" w:rsidP="00435096">
            <w:pPr>
              <w:spacing w:before="0" w:after="0" w:line="216" w:lineRule="auto"/>
              <w:jc w:val="center"/>
              <w:rPr>
                <w:bCs/>
                <w:sz w:val="18"/>
                <w:szCs w:val="18"/>
              </w:rPr>
            </w:pPr>
          </w:p>
        </w:tc>
        <w:tc>
          <w:tcPr>
            <w:tcW w:w="823" w:type="dxa"/>
            <w:gridSpan w:val="2"/>
            <w:shd w:val="clear" w:color="auto" w:fill="F2F2F2" w:themeFill="background1" w:themeFillShade="F2"/>
            <w:noWrap/>
            <w:vAlign w:val="center"/>
          </w:tcPr>
          <w:p w14:paraId="2303439B"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4F455066"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312A30A6"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3A9910BE"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1D242AF5"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0F90BBFE"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3E88C196" w14:textId="77777777" w:rsidR="00F77933" w:rsidRPr="00E237E8" w:rsidRDefault="00F77933" w:rsidP="00435096">
            <w:pPr>
              <w:spacing w:before="0" w:after="0" w:line="216" w:lineRule="auto"/>
              <w:jc w:val="center"/>
              <w:rPr>
                <w:bCs/>
                <w:sz w:val="18"/>
                <w:szCs w:val="18"/>
              </w:rPr>
            </w:pPr>
          </w:p>
        </w:tc>
      </w:tr>
      <w:tr w:rsidR="00F77933" w:rsidRPr="00E237E8" w14:paraId="3E96A4D2" w14:textId="77777777" w:rsidTr="00D96A64">
        <w:trPr>
          <w:trHeight w:val="300"/>
        </w:trPr>
        <w:tc>
          <w:tcPr>
            <w:tcW w:w="3014" w:type="dxa"/>
            <w:shd w:val="clear" w:color="auto" w:fill="F0CDA1" w:themeFill="accent1"/>
            <w:vAlign w:val="center"/>
            <w:hideMark/>
          </w:tcPr>
          <w:p w14:paraId="42D68BFA" w14:textId="77777777" w:rsidR="00F77933" w:rsidRPr="00E237E8" w:rsidRDefault="00000000" w:rsidP="00974DD3">
            <w:pPr>
              <w:pStyle w:val="TableTextLarge"/>
              <w:rPr>
                <w:rStyle w:val="Bold"/>
              </w:rPr>
            </w:pPr>
            <w:sdt>
              <w:sdtPr>
                <w:rPr>
                  <w:rStyle w:val="Bold"/>
                </w:rPr>
                <w:id w:val="-67510562"/>
                <w:placeholder>
                  <w:docPart w:val="E293D12ED8CF4FEC85BB9CBA1423A2B2"/>
                </w:placeholder>
                <w:temporary/>
                <w:showingPlcHdr/>
                <w15:appearance w15:val="hidden"/>
              </w:sdtPr>
              <w:sdtContent>
                <w:r w:rsidR="00F77933" w:rsidRPr="00E237E8">
                  <w:rPr>
                    <w:rStyle w:val="Bold"/>
                  </w:rPr>
                  <w:t>EXPENSES</w:t>
                </w:r>
              </w:sdtContent>
            </w:sdt>
          </w:p>
        </w:tc>
        <w:tc>
          <w:tcPr>
            <w:tcW w:w="822" w:type="dxa"/>
            <w:shd w:val="clear" w:color="auto" w:fill="F0CDA1" w:themeFill="accent1"/>
            <w:vAlign w:val="center"/>
            <w:hideMark/>
          </w:tcPr>
          <w:p w14:paraId="3BC4C180" w14:textId="77777777" w:rsidR="00F77933" w:rsidRPr="00E237E8" w:rsidRDefault="00000000" w:rsidP="00974DD3">
            <w:pPr>
              <w:pStyle w:val="TableTextLarge"/>
              <w:rPr>
                <w:rStyle w:val="Bold"/>
              </w:rPr>
            </w:pPr>
            <w:sdt>
              <w:sdtPr>
                <w:rPr>
                  <w:rStyle w:val="Bold"/>
                </w:rPr>
                <w:id w:val="535543391"/>
                <w:placeholder>
                  <w:docPart w:val="22DC9795DDE74ED39CB7AA05AC80318B"/>
                </w:placeholder>
                <w:temporary/>
                <w:showingPlcHdr/>
                <w15:appearance w15:val="hidden"/>
              </w:sdtPr>
              <w:sdtContent>
                <w:r w:rsidR="00F77933" w:rsidRPr="00E237E8">
                  <w:rPr>
                    <w:rStyle w:val="Bold"/>
                  </w:rPr>
                  <w:t>JAN</w:t>
                </w:r>
              </w:sdtContent>
            </w:sdt>
          </w:p>
        </w:tc>
        <w:tc>
          <w:tcPr>
            <w:tcW w:w="823" w:type="dxa"/>
            <w:shd w:val="clear" w:color="auto" w:fill="F0CDA1" w:themeFill="accent1"/>
            <w:vAlign w:val="center"/>
            <w:hideMark/>
          </w:tcPr>
          <w:p w14:paraId="06401083" w14:textId="77777777" w:rsidR="00F77933" w:rsidRPr="00E237E8" w:rsidRDefault="00000000" w:rsidP="00974DD3">
            <w:pPr>
              <w:pStyle w:val="TableTextLarge"/>
              <w:rPr>
                <w:rStyle w:val="Bold"/>
              </w:rPr>
            </w:pPr>
            <w:sdt>
              <w:sdtPr>
                <w:rPr>
                  <w:rStyle w:val="Bold"/>
                </w:rPr>
                <w:id w:val="-792528482"/>
                <w:placeholder>
                  <w:docPart w:val="A0667490D5864C2598A90C98FD7B2434"/>
                </w:placeholder>
                <w:temporary/>
                <w:showingPlcHdr/>
                <w15:appearance w15:val="hidden"/>
              </w:sdtPr>
              <w:sdtContent>
                <w:r w:rsidR="00F77933" w:rsidRPr="00E237E8">
                  <w:rPr>
                    <w:rStyle w:val="Bold"/>
                  </w:rPr>
                  <w:t>FEB</w:t>
                </w:r>
              </w:sdtContent>
            </w:sdt>
          </w:p>
        </w:tc>
        <w:tc>
          <w:tcPr>
            <w:tcW w:w="822" w:type="dxa"/>
            <w:shd w:val="clear" w:color="auto" w:fill="F0CDA1" w:themeFill="accent1"/>
            <w:vAlign w:val="center"/>
            <w:hideMark/>
          </w:tcPr>
          <w:p w14:paraId="62C6303A" w14:textId="77777777" w:rsidR="00F77933" w:rsidRPr="00E237E8" w:rsidRDefault="00000000" w:rsidP="00974DD3">
            <w:pPr>
              <w:pStyle w:val="TableTextLarge"/>
              <w:rPr>
                <w:rStyle w:val="Bold"/>
              </w:rPr>
            </w:pPr>
            <w:sdt>
              <w:sdtPr>
                <w:rPr>
                  <w:rStyle w:val="Bold"/>
                </w:rPr>
                <w:id w:val="1379045228"/>
                <w:placeholder>
                  <w:docPart w:val="DD82E7D006A245608B7050EFF444D315"/>
                </w:placeholder>
                <w:temporary/>
                <w:showingPlcHdr/>
                <w15:appearance w15:val="hidden"/>
              </w:sdtPr>
              <w:sdtContent>
                <w:r w:rsidR="00F77933" w:rsidRPr="00E237E8">
                  <w:rPr>
                    <w:rStyle w:val="Bold"/>
                  </w:rPr>
                  <w:t>MAR</w:t>
                </w:r>
              </w:sdtContent>
            </w:sdt>
          </w:p>
        </w:tc>
        <w:tc>
          <w:tcPr>
            <w:tcW w:w="823" w:type="dxa"/>
            <w:shd w:val="clear" w:color="auto" w:fill="F0CDA1" w:themeFill="accent1"/>
            <w:vAlign w:val="center"/>
            <w:hideMark/>
          </w:tcPr>
          <w:p w14:paraId="68351B93" w14:textId="77777777" w:rsidR="00F77933" w:rsidRPr="00E237E8" w:rsidRDefault="00000000" w:rsidP="00974DD3">
            <w:pPr>
              <w:pStyle w:val="TableTextLarge"/>
              <w:rPr>
                <w:rStyle w:val="Bold"/>
              </w:rPr>
            </w:pPr>
            <w:sdt>
              <w:sdtPr>
                <w:rPr>
                  <w:rStyle w:val="Bold"/>
                </w:rPr>
                <w:id w:val="-477386063"/>
                <w:placeholder>
                  <w:docPart w:val="76487A5C366D4D9D8CF2942E45FB3995"/>
                </w:placeholder>
                <w:temporary/>
                <w:showingPlcHdr/>
                <w15:appearance w15:val="hidden"/>
              </w:sdtPr>
              <w:sdtContent>
                <w:r w:rsidR="00F77933" w:rsidRPr="00E237E8">
                  <w:rPr>
                    <w:rStyle w:val="Bold"/>
                  </w:rPr>
                  <w:t>APR</w:t>
                </w:r>
              </w:sdtContent>
            </w:sdt>
          </w:p>
        </w:tc>
        <w:tc>
          <w:tcPr>
            <w:tcW w:w="823" w:type="dxa"/>
            <w:shd w:val="clear" w:color="auto" w:fill="F0CDA1" w:themeFill="accent1"/>
            <w:vAlign w:val="center"/>
            <w:hideMark/>
          </w:tcPr>
          <w:p w14:paraId="586FD5EE" w14:textId="77777777" w:rsidR="00F77933" w:rsidRPr="00E237E8" w:rsidRDefault="00000000" w:rsidP="00974DD3">
            <w:pPr>
              <w:pStyle w:val="TableTextLarge"/>
              <w:rPr>
                <w:rStyle w:val="Bold"/>
              </w:rPr>
            </w:pPr>
            <w:sdt>
              <w:sdtPr>
                <w:rPr>
                  <w:rStyle w:val="Bold"/>
                </w:rPr>
                <w:id w:val="1498619159"/>
                <w:placeholder>
                  <w:docPart w:val="D03A99352FF0446086768BA0ACD753B3"/>
                </w:placeholder>
                <w:temporary/>
                <w:showingPlcHdr/>
                <w15:appearance w15:val="hidden"/>
              </w:sdtPr>
              <w:sdtContent>
                <w:r w:rsidR="00F77933" w:rsidRPr="00E237E8">
                  <w:rPr>
                    <w:rStyle w:val="Bold"/>
                  </w:rPr>
                  <w:t>MAY</w:t>
                </w:r>
              </w:sdtContent>
            </w:sdt>
          </w:p>
        </w:tc>
        <w:tc>
          <w:tcPr>
            <w:tcW w:w="822" w:type="dxa"/>
            <w:shd w:val="clear" w:color="auto" w:fill="F0CDA1" w:themeFill="accent1"/>
            <w:vAlign w:val="center"/>
            <w:hideMark/>
          </w:tcPr>
          <w:p w14:paraId="556EEB25" w14:textId="77777777" w:rsidR="00F77933" w:rsidRPr="00E237E8" w:rsidRDefault="00000000" w:rsidP="00974DD3">
            <w:pPr>
              <w:pStyle w:val="TableTextLarge"/>
              <w:rPr>
                <w:rStyle w:val="Bold"/>
              </w:rPr>
            </w:pPr>
            <w:sdt>
              <w:sdtPr>
                <w:rPr>
                  <w:rStyle w:val="Bold"/>
                </w:rPr>
                <w:id w:val="1019739176"/>
                <w:placeholder>
                  <w:docPart w:val="0D194AD5076843BEB28CFA90CA5901A1"/>
                </w:placeholder>
                <w:temporary/>
                <w:showingPlcHdr/>
                <w15:appearance w15:val="hidden"/>
              </w:sdtPr>
              <w:sdtContent>
                <w:r w:rsidR="00F77933" w:rsidRPr="00E237E8">
                  <w:rPr>
                    <w:rStyle w:val="Bold"/>
                  </w:rPr>
                  <w:t>JUN</w:t>
                </w:r>
              </w:sdtContent>
            </w:sdt>
          </w:p>
        </w:tc>
        <w:tc>
          <w:tcPr>
            <w:tcW w:w="823" w:type="dxa"/>
            <w:gridSpan w:val="2"/>
            <w:shd w:val="clear" w:color="auto" w:fill="F0CDA1" w:themeFill="accent1"/>
            <w:vAlign w:val="center"/>
            <w:hideMark/>
          </w:tcPr>
          <w:p w14:paraId="1B3FC28F" w14:textId="77777777" w:rsidR="00F77933" w:rsidRPr="00E237E8" w:rsidRDefault="00000000" w:rsidP="00974DD3">
            <w:pPr>
              <w:pStyle w:val="TableTextLarge"/>
              <w:rPr>
                <w:rStyle w:val="Bold"/>
              </w:rPr>
            </w:pPr>
            <w:sdt>
              <w:sdtPr>
                <w:rPr>
                  <w:rStyle w:val="Bold"/>
                </w:rPr>
                <w:id w:val="194814262"/>
                <w:placeholder>
                  <w:docPart w:val="A095EC1CEAC4487BB7FE4627BF1DCF38"/>
                </w:placeholder>
                <w:temporary/>
                <w:showingPlcHdr/>
                <w15:appearance w15:val="hidden"/>
              </w:sdtPr>
              <w:sdtContent>
                <w:r w:rsidR="00F77933" w:rsidRPr="00E237E8">
                  <w:rPr>
                    <w:rStyle w:val="Bold"/>
                  </w:rPr>
                  <w:t>JUL</w:t>
                </w:r>
              </w:sdtContent>
            </w:sdt>
          </w:p>
        </w:tc>
        <w:tc>
          <w:tcPr>
            <w:tcW w:w="822" w:type="dxa"/>
            <w:shd w:val="clear" w:color="auto" w:fill="F0CDA1" w:themeFill="accent1"/>
            <w:vAlign w:val="center"/>
            <w:hideMark/>
          </w:tcPr>
          <w:p w14:paraId="7817B2CD" w14:textId="77777777" w:rsidR="00F77933" w:rsidRPr="00E237E8" w:rsidRDefault="00000000" w:rsidP="00974DD3">
            <w:pPr>
              <w:pStyle w:val="TableTextLarge"/>
              <w:rPr>
                <w:rStyle w:val="Bold"/>
              </w:rPr>
            </w:pPr>
            <w:sdt>
              <w:sdtPr>
                <w:rPr>
                  <w:rStyle w:val="Bold"/>
                </w:rPr>
                <w:id w:val="523286982"/>
                <w:placeholder>
                  <w:docPart w:val="5DC82E4922F744249CE81A4D9B908821"/>
                </w:placeholder>
                <w:temporary/>
                <w:showingPlcHdr/>
                <w15:appearance w15:val="hidden"/>
              </w:sdtPr>
              <w:sdtContent>
                <w:r w:rsidR="00F77933" w:rsidRPr="00E237E8">
                  <w:rPr>
                    <w:rStyle w:val="Bold"/>
                  </w:rPr>
                  <w:t>AUG</w:t>
                </w:r>
              </w:sdtContent>
            </w:sdt>
          </w:p>
        </w:tc>
        <w:tc>
          <w:tcPr>
            <w:tcW w:w="823" w:type="dxa"/>
            <w:shd w:val="clear" w:color="auto" w:fill="F0CDA1" w:themeFill="accent1"/>
            <w:vAlign w:val="center"/>
            <w:hideMark/>
          </w:tcPr>
          <w:p w14:paraId="40334DEC" w14:textId="77777777" w:rsidR="00F77933" w:rsidRPr="00E237E8" w:rsidRDefault="00000000" w:rsidP="00974DD3">
            <w:pPr>
              <w:pStyle w:val="TableTextLarge"/>
              <w:rPr>
                <w:rStyle w:val="Bold"/>
              </w:rPr>
            </w:pPr>
            <w:sdt>
              <w:sdtPr>
                <w:rPr>
                  <w:rStyle w:val="Bold"/>
                </w:rPr>
                <w:id w:val="-787890694"/>
                <w:placeholder>
                  <w:docPart w:val="F5CA888A105F4C429BCC23AB0765B4AA"/>
                </w:placeholder>
                <w:temporary/>
                <w:showingPlcHdr/>
                <w15:appearance w15:val="hidden"/>
              </w:sdtPr>
              <w:sdtContent>
                <w:r w:rsidR="00F77933" w:rsidRPr="00E237E8">
                  <w:rPr>
                    <w:rStyle w:val="Bold"/>
                  </w:rPr>
                  <w:t>SEP</w:t>
                </w:r>
              </w:sdtContent>
            </w:sdt>
          </w:p>
        </w:tc>
        <w:tc>
          <w:tcPr>
            <w:tcW w:w="823" w:type="dxa"/>
            <w:shd w:val="clear" w:color="auto" w:fill="F0CDA1" w:themeFill="accent1"/>
            <w:vAlign w:val="center"/>
            <w:hideMark/>
          </w:tcPr>
          <w:p w14:paraId="0B411C7F" w14:textId="77777777" w:rsidR="00F77933" w:rsidRPr="00E237E8" w:rsidRDefault="00000000" w:rsidP="00974DD3">
            <w:pPr>
              <w:pStyle w:val="TableTextLarge"/>
              <w:rPr>
                <w:rStyle w:val="Bold"/>
              </w:rPr>
            </w:pPr>
            <w:sdt>
              <w:sdtPr>
                <w:rPr>
                  <w:rStyle w:val="Bold"/>
                </w:rPr>
                <w:id w:val="-995717908"/>
                <w:placeholder>
                  <w:docPart w:val="17519869F5B7456DB555D8E2D7346B9A"/>
                </w:placeholder>
                <w:temporary/>
                <w:showingPlcHdr/>
                <w15:appearance w15:val="hidden"/>
              </w:sdtPr>
              <w:sdtContent>
                <w:r w:rsidR="00F77933" w:rsidRPr="00E237E8">
                  <w:rPr>
                    <w:rStyle w:val="Bold"/>
                  </w:rPr>
                  <w:t>OCT</w:t>
                </w:r>
              </w:sdtContent>
            </w:sdt>
          </w:p>
        </w:tc>
        <w:tc>
          <w:tcPr>
            <w:tcW w:w="822" w:type="dxa"/>
            <w:shd w:val="clear" w:color="auto" w:fill="F0CDA1" w:themeFill="accent1"/>
            <w:vAlign w:val="center"/>
            <w:hideMark/>
          </w:tcPr>
          <w:p w14:paraId="5BEEEBBB" w14:textId="77777777" w:rsidR="00F77933" w:rsidRPr="00E237E8" w:rsidRDefault="00000000" w:rsidP="00974DD3">
            <w:pPr>
              <w:pStyle w:val="TableTextLarge"/>
              <w:rPr>
                <w:rStyle w:val="Bold"/>
              </w:rPr>
            </w:pPr>
            <w:sdt>
              <w:sdtPr>
                <w:rPr>
                  <w:rStyle w:val="Bold"/>
                </w:rPr>
                <w:id w:val="785080216"/>
                <w:placeholder>
                  <w:docPart w:val="7F205E876714426FAF8E03926C7AB997"/>
                </w:placeholder>
                <w:temporary/>
                <w:showingPlcHdr/>
                <w15:appearance w15:val="hidden"/>
              </w:sdtPr>
              <w:sdtContent>
                <w:r w:rsidR="00F77933" w:rsidRPr="00E237E8">
                  <w:rPr>
                    <w:rStyle w:val="Bold"/>
                  </w:rPr>
                  <w:t>NOV</w:t>
                </w:r>
              </w:sdtContent>
            </w:sdt>
          </w:p>
        </w:tc>
        <w:tc>
          <w:tcPr>
            <w:tcW w:w="823" w:type="dxa"/>
            <w:shd w:val="clear" w:color="auto" w:fill="F0CDA1" w:themeFill="accent1"/>
            <w:vAlign w:val="center"/>
            <w:hideMark/>
          </w:tcPr>
          <w:p w14:paraId="77D65C97" w14:textId="77777777" w:rsidR="00F77933" w:rsidRPr="00E237E8" w:rsidRDefault="00000000" w:rsidP="00974DD3">
            <w:pPr>
              <w:pStyle w:val="TableTextLarge"/>
              <w:rPr>
                <w:rStyle w:val="Bold"/>
              </w:rPr>
            </w:pPr>
            <w:sdt>
              <w:sdtPr>
                <w:rPr>
                  <w:rStyle w:val="Bold"/>
                </w:rPr>
                <w:id w:val="-367296327"/>
                <w:placeholder>
                  <w:docPart w:val="2397A445684F41EFBEC10C7DAD754349"/>
                </w:placeholder>
                <w:temporary/>
                <w:showingPlcHdr/>
                <w15:appearance w15:val="hidden"/>
              </w:sdtPr>
              <w:sdtContent>
                <w:r w:rsidR="00F77933" w:rsidRPr="00E237E8">
                  <w:rPr>
                    <w:rStyle w:val="Bold"/>
                  </w:rPr>
                  <w:t>DEC</w:t>
                </w:r>
              </w:sdtContent>
            </w:sdt>
          </w:p>
        </w:tc>
        <w:tc>
          <w:tcPr>
            <w:tcW w:w="823" w:type="dxa"/>
            <w:shd w:val="clear" w:color="auto" w:fill="F0CDA1" w:themeFill="accent1"/>
            <w:vAlign w:val="center"/>
            <w:hideMark/>
          </w:tcPr>
          <w:p w14:paraId="75AB1020" w14:textId="77777777" w:rsidR="00F77933" w:rsidRPr="00E237E8" w:rsidRDefault="00000000" w:rsidP="00974DD3">
            <w:pPr>
              <w:pStyle w:val="TableTextLarge"/>
              <w:rPr>
                <w:rStyle w:val="Bold"/>
              </w:rPr>
            </w:pPr>
            <w:sdt>
              <w:sdtPr>
                <w:rPr>
                  <w:rStyle w:val="Bold"/>
                </w:rPr>
                <w:id w:val="1088505587"/>
                <w:placeholder>
                  <w:docPart w:val="75440C59B69040C6B7336E8EA217AD05"/>
                </w:placeholder>
                <w:temporary/>
                <w:showingPlcHdr/>
                <w15:appearance w15:val="hidden"/>
              </w:sdtPr>
              <w:sdtContent>
                <w:r w:rsidR="00F77933" w:rsidRPr="00E237E8">
                  <w:rPr>
                    <w:rStyle w:val="Bold"/>
                  </w:rPr>
                  <w:t>YTD</w:t>
                </w:r>
              </w:sdtContent>
            </w:sdt>
          </w:p>
        </w:tc>
      </w:tr>
      <w:tr w:rsidR="00F77933" w:rsidRPr="00E237E8" w14:paraId="010CCEC4" w14:textId="77777777" w:rsidTr="00D96A64">
        <w:trPr>
          <w:trHeight w:val="300"/>
        </w:trPr>
        <w:tc>
          <w:tcPr>
            <w:tcW w:w="3014" w:type="dxa"/>
            <w:shd w:val="clear" w:color="auto" w:fill="F2F2F2" w:themeFill="background1" w:themeFillShade="F2"/>
            <w:vAlign w:val="center"/>
            <w:hideMark/>
          </w:tcPr>
          <w:p w14:paraId="343DD63F" w14:textId="77777777" w:rsidR="00F77933" w:rsidRPr="00E237E8" w:rsidRDefault="00000000" w:rsidP="00974DD3">
            <w:pPr>
              <w:pStyle w:val="TableTextLarge"/>
            </w:pPr>
            <w:sdt>
              <w:sdtPr>
                <w:id w:val="-1467271167"/>
                <w:placeholder>
                  <w:docPart w:val="DBFE4063C3B14314874F47CD0B215325"/>
                </w:placeholder>
                <w:temporary/>
                <w:showingPlcHdr/>
                <w15:appearance w15:val="hidden"/>
              </w:sdtPr>
              <w:sdtContent>
                <w:r w:rsidR="00F77933" w:rsidRPr="00E237E8">
                  <w:t>Salaries &amp; Wages</w:t>
                </w:r>
              </w:sdtContent>
            </w:sdt>
          </w:p>
        </w:tc>
        <w:tc>
          <w:tcPr>
            <w:tcW w:w="822" w:type="dxa"/>
            <w:shd w:val="clear" w:color="auto" w:fill="F2F2F2" w:themeFill="background1" w:themeFillShade="F2"/>
            <w:noWrap/>
            <w:vAlign w:val="center"/>
          </w:tcPr>
          <w:p w14:paraId="4350ED1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12A3E8F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352D174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1DE21C6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0668D56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7ECF30B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6D8D096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56AF0A0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1420F61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4F8D2BF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75DB8BB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028D1E5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7AD2B8E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0E5826C5" w14:textId="77777777" w:rsidTr="00D96A64">
        <w:trPr>
          <w:trHeight w:val="300"/>
        </w:trPr>
        <w:tc>
          <w:tcPr>
            <w:tcW w:w="3014" w:type="dxa"/>
            <w:shd w:val="clear" w:color="auto" w:fill="auto"/>
            <w:vAlign w:val="center"/>
            <w:hideMark/>
          </w:tcPr>
          <w:p w14:paraId="6364F304" w14:textId="77777777" w:rsidR="00F77933" w:rsidRPr="00E237E8" w:rsidRDefault="00000000" w:rsidP="00974DD3">
            <w:pPr>
              <w:pStyle w:val="TableTextLarge"/>
            </w:pPr>
            <w:sdt>
              <w:sdtPr>
                <w:id w:val="61378292"/>
                <w:placeholder>
                  <w:docPart w:val="749DC3A355B6479C91C5B8D31A268F26"/>
                </w:placeholder>
                <w:temporary/>
                <w:showingPlcHdr/>
                <w15:appearance w15:val="hidden"/>
              </w:sdtPr>
              <w:sdtContent>
                <w:r w:rsidR="00F77933" w:rsidRPr="00E237E8">
                  <w:t>Marketing/Advertising</w:t>
                </w:r>
              </w:sdtContent>
            </w:sdt>
          </w:p>
        </w:tc>
        <w:tc>
          <w:tcPr>
            <w:tcW w:w="822" w:type="dxa"/>
            <w:shd w:val="clear" w:color="auto" w:fill="auto"/>
            <w:noWrap/>
            <w:vAlign w:val="center"/>
          </w:tcPr>
          <w:p w14:paraId="32CBDB0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19ED3D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5532BF3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6DDA8F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0A7263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37716E0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14:paraId="159629C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3CCCA19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15FD47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2467361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2694090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82AE2C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404ABD9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07B82D6D" w14:textId="77777777" w:rsidTr="00D96A64">
        <w:trPr>
          <w:trHeight w:val="300"/>
        </w:trPr>
        <w:tc>
          <w:tcPr>
            <w:tcW w:w="3014" w:type="dxa"/>
            <w:shd w:val="clear" w:color="auto" w:fill="F2F2F2" w:themeFill="background1" w:themeFillShade="F2"/>
            <w:vAlign w:val="center"/>
            <w:hideMark/>
          </w:tcPr>
          <w:p w14:paraId="66D41008" w14:textId="77777777" w:rsidR="00F77933" w:rsidRPr="00E237E8" w:rsidRDefault="00000000" w:rsidP="00974DD3">
            <w:pPr>
              <w:pStyle w:val="TableTextLarge"/>
            </w:pPr>
            <w:sdt>
              <w:sdtPr>
                <w:id w:val="538250199"/>
                <w:placeholder>
                  <w:docPart w:val="0564C04D9B834E90B6853F65181AEFAA"/>
                </w:placeholder>
                <w:temporary/>
                <w:showingPlcHdr/>
                <w15:appearance w15:val="hidden"/>
              </w:sdtPr>
              <w:sdtContent>
                <w:r w:rsidR="00F77933" w:rsidRPr="00E237E8">
                  <w:t>Sales Commissions</w:t>
                </w:r>
              </w:sdtContent>
            </w:sdt>
          </w:p>
        </w:tc>
        <w:tc>
          <w:tcPr>
            <w:tcW w:w="822" w:type="dxa"/>
            <w:shd w:val="clear" w:color="auto" w:fill="F2F2F2" w:themeFill="background1" w:themeFillShade="F2"/>
            <w:noWrap/>
            <w:vAlign w:val="center"/>
          </w:tcPr>
          <w:p w14:paraId="7077F32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44B7D66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5BA88F3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6C8B4FD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78254D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1DFE0B2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35FDEC5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695FDEE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1DF6367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0993DC6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087A3FB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54EB3E7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5FC79BF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34684D3C" w14:textId="77777777" w:rsidTr="00D96A64">
        <w:trPr>
          <w:trHeight w:val="300"/>
        </w:trPr>
        <w:tc>
          <w:tcPr>
            <w:tcW w:w="3014" w:type="dxa"/>
            <w:shd w:val="clear" w:color="auto" w:fill="auto"/>
            <w:vAlign w:val="center"/>
            <w:hideMark/>
          </w:tcPr>
          <w:p w14:paraId="3FB37362" w14:textId="77777777" w:rsidR="00F77933" w:rsidRPr="00E237E8" w:rsidRDefault="00000000" w:rsidP="00974DD3">
            <w:pPr>
              <w:pStyle w:val="TableTextLarge"/>
            </w:pPr>
            <w:sdt>
              <w:sdtPr>
                <w:id w:val="1391465934"/>
                <w:placeholder>
                  <w:docPart w:val="2626D23E8B3A4F10B8BBD1373363E12F"/>
                </w:placeholder>
                <w:temporary/>
                <w:showingPlcHdr/>
                <w15:appearance w15:val="hidden"/>
              </w:sdtPr>
              <w:sdtContent>
                <w:r w:rsidR="00F77933" w:rsidRPr="00E237E8">
                  <w:t>Rent</w:t>
                </w:r>
              </w:sdtContent>
            </w:sdt>
          </w:p>
        </w:tc>
        <w:tc>
          <w:tcPr>
            <w:tcW w:w="822" w:type="dxa"/>
            <w:shd w:val="clear" w:color="auto" w:fill="auto"/>
            <w:noWrap/>
            <w:vAlign w:val="center"/>
          </w:tcPr>
          <w:p w14:paraId="625E46B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5CB218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6CD25CC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D3F5B7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62A4142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4BA52F8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14:paraId="1B1CF2F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40A2761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3398B08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03B863D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53DBD9B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343B554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6343A04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09492346" w14:textId="77777777" w:rsidTr="00D96A64">
        <w:trPr>
          <w:trHeight w:val="300"/>
        </w:trPr>
        <w:tc>
          <w:tcPr>
            <w:tcW w:w="3014" w:type="dxa"/>
            <w:shd w:val="clear" w:color="auto" w:fill="F2F2F2" w:themeFill="background1" w:themeFillShade="F2"/>
            <w:vAlign w:val="center"/>
            <w:hideMark/>
          </w:tcPr>
          <w:p w14:paraId="2067CC4B" w14:textId="77777777" w:rsidR="00F77933" w:rsidRPr="00E237E8" w:rsidRDefault="00000000" w:rsidP="00974DD3">
            <w:pPr>
              <w:pStyle w:val="TableTextLarge"/>
            </w:pPr>
            <w:sdt>
              <w:sdtPr>
                <w:id w:val="-411931949"/>
                <w:placeholder>
                  <w:docPart w:val="90D80393E3F646AEA2A366E0AC5CACAA"/>
                </w:placeholder>
                <w:temporary/>
                <w:showingPlcHdr/>
                <w15:appearance w15:val="hidden"/>
              </w:sdtPr>
              <w:sdtContent>
                <w:r w:rsidR="00F77933" w:rsidRPr="00E237E8">
                  <w:t>Utilities</w:t>
                </w:r>
              </w:sdtContent>
            </w:sdt>
          </w:p>
        </w:tc>
        <w:tc>
          <w:tcPr>
            <w:tcW w:w="822" w:type="dxa"/>
            <w:shd w:val="clear" w:color="auto" w:fill="F2F2F2" w:themeFill="background1" w:themeFillShade="F2"/>
            <w:noWrap/>
            <w:vAlign w:val="center"/>
          </w:tcPr>
          <w:p w14:paraId="4915166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4908B63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6E427B0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07766D6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654EA76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15792F1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650FD42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2B49C2D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47C5801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7ECEAF3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5A25B7A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7403BC0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4E50B55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1D6C0FCB" w14:textId="77777777" w:rsidTr="00D96A64">
        <w:trPr>
          <w:trHeight w:val="300"/>
        </w:trPr>
        <w:tc>
          <w:tcPr>
            <w:tcW w:w="3014" w:type="dxa"/>
            <w:shd w:val="clear" w:color="auto" w:fill="auto"/>
            <w:vAlign w:val="center"/>
            <w:hideMark/>
          </w:tcPr>
          <w:p w14:paraId="55DADA0B" w14:textId="77777777" w:rsidR="00F77933" w:rsidRPr="00E237E8" w:rsidRDefault="00000000" w:rsidP="00974DD3">
            <w:pPr>
              <w:pStyle w:val="TableTextLarge"/>
            </w:pPr>
            <w:sdt>
              <w:sdtPr>
                <w:id w:val="38323855"/>
                <w:placeholder>
                  <w:docPart w:val="D7D490AF51124DCFB4767B6C185C58EB"/>
                </w:placeholder>
                <w:temporary/>
                <w:showingPlcHdr/>
                <w15:appearance w15:val="hidden"/>
              </w:sdtPr>
              <w:sdtContent>
                <w:r w:rsidR="00F77933" w:rsidRPr="00E237E8">
                  <w:t>Website Expenses</w:t>
                </w:r>
              </w:sdtContent>
            </w:sdt>
          </w:p>
        </w:tc>
        <w:tc>
          <w:tcPr>
            <w:tcW w:w="822" w:type="dxa"/>
            <w:shd w:val="clear" w:color="auto" w:fill="auto"/>
            <w:noWrap/>
            <w:vAlign w:val="center"/>
          </w:tcPr>
          <w:p w14:paraId="47EBB8E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3920644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2AB30D9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321E57D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11CAD1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5429515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14:paraId="5021D4A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3CE84CB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36D48D0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3324ED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0C080C3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2BC8651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41DB843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7CEECCA3" w14:textId="77777777" w:rsidTr="00D96A64">
        <w:trPr>
          <w:trHeight w:val="300"/>
        </w:trPr>
        <w:tc>
          <w:tcPr>
            <w:tcW w:w="3014" w:type="dxa"/>
            <w:shd w:val="clear" w:color="auto" w:fill="F2F2F2" w:themeFill="background1" w:themeFillShade="F2"/>
            <w:vAlign w:val="center"/>
            <w:hideMark/>
          </w:tcPr>
          <w:p w14:paraId="55A6A21B" w14:textId="77777777" w:rsidR="00F77933" w:rsidRPr="00E237E8" w:rsidRDefault="00000000" w:rsidP="00974DD3">
            <w:pPr>
              <w:pStyle w:val="TableTextLarge"/>
            </w:pPr>
            <w:sdt>
              <w:sdtPr>
                <w:id w:val="-1362120533"/>
                <w:placeholder>
                  <w:docPart w:val="EEC9E8686AB9487DB60D3C8317DB24C9"/>
                </w:placeholder>
                <w:temporary/>
                <w:showingPlcHdr/>
                <w15:appearance w15:val="hidden"/>
              </w:sdtPr>
              <w:sdtContent>
                <w:r w:rsidR="00F77933" w:rsidRPr="00E237E8">
                  <w:t>Internet/Phone</w:t>
                </w:r>
              </w:sdtContent>
            </w:sdt>
          </w:p>
        </w:tc>
        <w:tc>
          <w:tcPr>
            <w:tcW w:w="822" w:type="dxa"/>
            <w:shd w:val="clear" w:color="auto" w:fill="F2F2F2" w:themeFill="background1" w:themeFillShade="F2"/>
            <w:noWrap/>
            <w:vAlign w:val="center"/>
          </w:tcPr>
          <w:p w14:paraId="74A5CAF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1768217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10D809C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4AFBD85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AA701D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33FE10C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34D5CE2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0952625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892A77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6D2EC17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35BFDDA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1CA6FBC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4D16C0C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3134AF6E" w14:textId="77777777" w:rsidTr="00D96A64">
        <w:trPr>
          <w:trHeight w:val="300"/>
        </w:trPr>
        <w:tc>
          <w:tcPr>
            <w:tcW w:w="3014" w:type="dxa"/>
            <w:shd w:val="clear" w:color="auto" w:fill="auto"/>
            <w:vAlign w:val="center"/>
            <w:hideMark/>
          </w:tcPr>
          <w:p w14:paraId="702D7F73" w14:textId="77777777" w:rsidR="00F77933" w:rsidRPr="00E237E8" w:rsidRDefault="00000000" w:rsidP="00974DD3">
            <w:pPr>
              <w:pStyle w:val="TableTextLarge"/>
            </w:pPr>
            <w:sdt>
              <w:sdtPr>
                <w:id w:val="-642124066"/>
                <w:placeholder>
                  <w:docPart w:val="413A9EFEA10041BAA3C83F21A090777F"/>
                </w:placeholder>
                <w:temporary/>
                <w:showingPlcHdr/>
                <w15:appearance w15:val="hidden"/>
              </w:sdtPr>
              <w:sdtContent>
                <w:r w:rsidR="00F77933" w:rsidRPr="00E237E8">
                  <w:t>Insurance</w:t>
                </w:r>
              </w:sdtContent>
            </w:sdt>
          </w:p>
        </w:tc>
        <w:tc>
          <w:tcPr>
            <w:tcW w:w="822" w:type="dxa"/>
            <w:shd w:val="clear" w:color="auto" w:fill="auto"/>
            <w:noWrap/>
            <w:vAlign w:val="center"/>
          </w:tcPr>
          <w:p w14:paraId="1C7F50E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B4F2D3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07878B6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75FAB24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2D95FD7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6E28EC5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14:paraId="32FF64A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0AC42FC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2368F2F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0C3D4D7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26D0908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2A44CEB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2CBB86F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45D5B905" w14:textId="77777777" w:rsidTr="00D96A64">
        <w:trPr>
          <w:trHeight w:val="300"/>
        </w:trPr>
        <w:tc>
          <w:tcPr>
            <w:tcW w:w="3014" w:type="dxa"/>
            <w:shd w:val="clear" w:color="auto" w:fill="F2F2F2" w:themeFill="background1" w:themeFillShade="F2"/>
            <w:vAlign w:val="center"/>
            <w:hideMark/>
          </w:tcPr>
          <w:p w14:paraId="4D3AEDAB" w14:textId="77777777" w:rsidR="00F77933" w:rsidRPr="00E237E8" w:rsidRDefault="00000000" w:rsidP="00974DD3">
            <w:pPr>
              <w:pStyle w:val="TableTextLarge"/>
            </w:pPr>
            <w:sdt>
              <w:sdtPr>
                <w:id w:val="632454194"/>
                <w:placeholder>
                  <w:docPart w:val="4591D913A4984C549EC41AC69D7B867B"/>
                </w:placeholder>
                <w:temporary/>
                <w:showingPlcHdr/>
                <w15:appearance w15:val="hidden"/>
              </w:sdtPr>
              <w:sdtContent>
                <w:r w:rsidR="00F77933" w:rsidRPr="00E237E8">
                  <w:t>Travel</w:t>
                </w:r>
              </w:sdtContent>
            </w:sdt>
          </w:p>
        </w:tc>
        <w:tc>
          <w:tcPr>
            <w:tcW w:w="822" w:type="dxa"/>
            <w:shd w:val="clear" w:color="auto" w:fill="F2F2F2" w:themeFill="background1" w:themeFillShade="F2"/>
            <w:noWrap/>
            <w:vAlign w:val="center"/>
          </w:tcPr>
          <w:p w14:paraId="68BCA9B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8C891B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318B4CC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480D880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4A2903B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22801E4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2817713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265F7E3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879A3A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D88F75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7A84C59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529D835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7FC50EC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4FD5F907" w14:textId="77777777" w:rsidTr="00D96A64">
        <w:trPr>
          <w:trHeight w:val="300"/>
        </w:trPr>
        <w:tc>
          <w:tcPr>
            <w:tcW w:w="3014" w:type="dxa"/>
            <w:shd w:val="clear" w:color="auto" w:fill="auto"/>
            <w:vAlign w:val="center"/>
            <w:hideMark/>
          </w:tcPr>
          <w:p w14:paraId="3327DA0C" w14:textId="77777777" w:rsidR="00F77933" w:rsidRPr="00E237E8" w:rsidRDefault="00000000" w:rsidP="00974DD3">
            <w:pPr>
              <w:pStyle w:val="TableTextLarge"/>
            </w:pPr>
            <w:sdt>
              <w:sdtPr>
                <w:id w:val="-494801717"/>
                <w:placeholder>
                  <w:docPart w:val="BB424B42EBA54D8DB156712041327A24"/>
                </w:placeholder>
                <w:temporary/>
                <w:showingPlcHdr/>
                <w15:appearance w15:val="hidden"/>
              </w:sdtPr>
              <w:sdtContent>
                <w:r w:rsidR="00F77933" w:rsidRPr="00E237E8">
                  <w:t>Legal/Accounting</w:t>
                </w:r>
              </w:sdtContent>
            </w:sdt>
          </w:p>
        </w:tc>
        <w:tc>
          <w:tcPr>
            <w:tcW w:w="822" w:type="dxa"/>
            <w:shd w:val="clear" w:color="auto" w:fill="auto"/>
            <w:noWrap/>
            <w:vAlign w:val="center"/>
          </w:tcPr>
          <w:p w14:paraId="1AE4C10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4CEB62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192F23B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40797DF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0FE1605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5438CE2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14:paraId="2248A58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5801ED5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CFB64F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335D5EA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2005F1D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F1C44B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A83DD8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793BAE2D" w14:textId="77777777" w:rsidTr="00D96A64">
        <w:trPr>
          <w:trHeight w:val="300"/>
        </w:trPr>
        <w:tc>
          <w:tcPr>
            <w:tcW w:w="3014" w:type="dxa"/>
            <w:shd w:val="clear" w:color="auto" w:fill="F2F2F2" w:themeFill="background1" w:themeFillShade="F2"/>
            <w:vAlign w:val="center"/>
            <w:hideMark/>
          </w:tcPr>
          <w:p w14:paraId="5EBF66D8" w14:textId="77777777" w:rsidR="00F77933" w:rsidRPr="00E237E8" w:rsidRDefault="00000000" w:rsidP="00974DD3">
            <w:pPr>
              <w:pStyle w:val="TableTextLarge"/>
            </w:pPr>
            <w:sdt>
              <w:sdtPr>
                <w:id w:val="-552846142"/>
                <w:placeholder>
                  <w:docPart w:val="2707EEC16CE94948BA4D4311B12AF36D"/>
                </w:placeholder>
                <w:temporary/>
                <w:showingPlcHdr/>
                <w15:appearance w15:val="hidden"/>
              </w:sdtPr>
              <w:sdtContent>
                <w:r w:rsidR="00F77933" w:rsidRPr="00E237E8">
                  <w:t>Office Supplies</w:t>
                </w:r>
              </w:sdtContent>
            </w:sdt>
          </w:p>
        </w:tc>
        <w:tc>
          <w:tcPr>
            <w:tcW w:w="822" w:type="dxa"/>
            <w:shd w:val="clear" w:color="auto" w:fill="F2F2F2" w:themeFill="background1" w:themeFillShade="F2"/>
            <w:noWrap/>
            <w:vAlign w:val="center"/>
          </w:tcPr>
          <w:p w14:paraId="6FD95C7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00BDF01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11B083B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BB8CEE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BE662B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1065490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18AFE09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2E47160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782423D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1D7EE1A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27A32CD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9FB186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70E4166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6F923A31" w14:textId="77777777" w:rsidTr="00D96A64">
        <w:trPr>
          <w:trHeight w:val="300"/>
        </w:trPr>
        <w:tc>
          <w:tcPr>
            <w:tcW w:w="3014" w:type="dxa"/>
            <w:shd w:val="clear" w:color="auto" w:fill="auto"/>
            <w:vAlign w:val="center"/>
            <w:hideMark/>
          </w:tcPr>
          <w:p w14:paraId="0195E8DE" w14:textId="77777777" w:rsidR="00F77933" w:rsidRPr="00E237E8" w:rsidRDefault="00000000" w:rsidP="00974DD3">
            <w:pPr>
              <w:pStyle w:val="TableTextLarge"/>
            </w:pPr>
            <w:sdt>
              <w:sdtPr>
                <w:id w:val="-1141419006"/>
                <w:placeholder>
                  <w:docPart w:val="0D7C1FDE92CD49DF828C013652312700"/>
                </w:placeholder>
                <w:temporary/>
                <w:showingPlcHdr/>
                <w15:appearance w15:val="hidden"/>
              </w:sdtPr>
              <w:sdtContent>
                <w:r w:rsidR="00F77933" w:rsidRPr="00E237E8">
                  <w:t>Interest Expense</w:t>
                </w:r>
              </w:sdtContent>
            </w:sdt>
          </w:p>
        </w:tc>
        <w:tc>
          <w:tcPr>
            <w:tcW w:w="822" w:type="dxa"/>
            <w:shd w:val="clear" w:color="auto" w:fill="auto"/>
            <w:noWrap/>
            <w:vAlign w:val="center"/>
          </w:tcPr>
          <w:p w14:paraId="6F132B2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4D6B018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1D25C02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4C496F8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3848ACA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5714E40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14:paraId="577DAEF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0BAD6D2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74158F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40FE055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6C1FDB1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D25885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43ECD41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6ABD2DE2" w14:textId="77777777" w:rsidTr="00D96A64">
        <w:trPr>
          <w:trHeight w:val="300"/>
        </w:trPr>
        <w:tc>
          <w:tcPr>
            <w:tcW w:w="3014" w:type="dxa"/>
            <w:shd w:val="clear" w:color="auto" w:fill="F2F2F2" w:themeFill="background1" w:themeFillShade="F2"/>
            <w:vAlign w:val="center"/>
            <w:hideMark/>
          </w:tcPr>
          <w:p w14:paraId="57CF6BF3" w14:textId="77777777" w:rsidR="00F77933" w:rsidRPr="00E237E8" w:rsidRDefault="00000000" w:rsidP="00974DD3">
            <w:pPr>
              <w:pStyle w:val="TableTextLarge"/>
            </w:pPr>
            <w:sdt>
              <w:sdtPr>
                <w:id w:val="-208794511"/>
                <w:placeholder>
                  <w:docPart w:val="E7CC258AAA8C498C8302610E81DC1555"/>
                </w:placeholder>
                <w:temporary/>
                <w:showingPlcHdr/>
                <w15:appearance w15:val="hidden"/>
              </w:sdtPr>
              <w:sdtContent>
                <w:r w:rsidR="00F77933" w:rsidRPr="00E237E8">
                  <w:t>Other 1</w:t>
                </w:r>
              </w:sdtContent>
            </w:sdt>
          </w:p>
        </w:tc>
        <w:tc>
          <w:tcPr>
            <w:tcW w:w="822" w:type="dxa"/>
            <w:shd w:val="clear" w:color="auto" w:fill="F2F2F2" w:themeFill="background1" w:themeFillShade="F2"/>
            <w:noWrap/>
            <w:vAlign w:val="center"/>
          </w:tcPr>
          <w:p w14:paraId="4B6D36B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7DA25B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46E4A4C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4C92704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8EB76D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6C3BF94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53D67EA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66C54AC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9D3393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7745F8C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526593F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1DE9D12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E0AADE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327377EF" w14:textId="77777777" w:rsidTr="00D96A64">
        <w:trPr>
          <w:trHeight w:val="300"/>
        </w:trPr>
        <w:tc>
          <w:tcPr>
            <w:tcW w:w="3014" w:type="dxa"/>
            <w:shd w:val="clear" w:color="auto" w:fill="auto"/>
            <w:vAlign w:val="center"/>
            <w:hideMark/>
          </w:tcPr>
          <w:p w14:paraId="76962A30" w14:textId="77777777" w:rsidR="00F77933" w:rsidRPr="00E237E8" w:rsidRDefault="00000000" w:rsidP="00F77933">
            <w:pPr>
              <w:pStyle w:val="TableTextLarge"/>
              <w:rPr>
                <w:rStyle w:val="Bold"/>
              </w:rPr>
            </w:pPr>
            <w:sdt>
              <w:sdtPr>
                <w:rPr>
                  <w:rStyle w:val="Bold"/>
                </w:rPr>
                <w:id w:val="-1386864188"/>
                <w:placeholder>
                  <w:docPart w:val="A9CE4A2D71954B1883C12F1C996E4C49"/>
                </w:placeholder>
                <w:temporary/>
                <w:showingPlcHdr/>
                <w15:appearance w15:val="hidden"/>
              </w:sdtPr>
              <w:sdtContent>
                <w:r w:rsidR="00F77933" w:rsidRPr="00E237E8">
                  <w:rPr>
                    <w:rStyle w:val="Bold"/>
                  </w:rPr>
                  <w:t>Total Expenses</w:t>
                </w:r>
              </w:sdtContent>
            </w:sdt>
          </w:p>
        </w:tc>
        <w:tc>
          <w:tcPr>
            <w:tcW w:w="822" w:type="dxa"/>
            <w:shd w:val="clear" w:color="auto" w:fill="auto"/>
            <w:noWrap/>
            <w:vAlign w:val="center"/>
          </w:tcPr>
          <w:p w14:paraId="79DD73A3"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3FAA2C53"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7E734C95"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284DE791"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4FB96DD5"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17B75B26"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gridSpan w:val="2"/>
            <w:shd w:val="clear" w:color="auto" w:fill="auto"/>
            <w:noWrap/>
            <w:vAlign w:val="center"/>
          </w:tcPr>
          <w:p w14:paraId="70308151"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0FDDE954"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4F4CFA61"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572E4449"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24FE97B0"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560DF561"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708B7E26"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r>
      <w:tr w:rsidR="00F77933" w:rsidRPr="00E237E8" w14:paraId="260963B8" w14:textId="77777777" w:rsidTr="00D96A64">
        <w:trPr>
          <w:trHeight w:val="300"/>
        </w:trPr>
        <w:tc>
          <w:tcPr>
            <w:tcW w:w="3014" w:type="dxa"/>
            <w:shd w:val="clear" w:color="auto" w:fill="F2F2F2" w:themeFill="background1" w:themeFillShade="F2"/>
            <w:vAlign w:val="center"/>
            <w:hideMark/>
          </w:tcPr>
          <w:p w14:paraId="12CCD6AE" w14:textId="77777777" w:rsidR="00F77933" w:rsidRPr="00E237E8" w:rsidRDefault="00000000" w:rsidP="00F77933">
            <w:pPr>
              <w:pStyle w:val="TableTextLarge"/>
              <w:rPr>
                <w:rStyle w:val="Bold"/>
              </w:rPr>
            </w:pPr>
            <w:sdt>
              <w:sdtPr>
                <w:rPr>
                  <w:rStyle w:val="Bold"/>
                </w:rPr>
                <w:id w:val="1247996099"/>
                <w:placeholder>
                  <w:docPart w:val="3B416E117674448ABF1DAD23FBF548E3"/>
                </w:placeholder>
                <w:temporary/>
                <w:showingPlcHdr/>
                <w15:appearance w15:val="hidden"/>
              </w:sdtPr>
              <w:sdtContent>
                <w:r w:rsidR="00F77933" w:rsidRPr="00E237E8">
                  <w:rPr>
                    <w:rStyle w:val="Bold"/>
                  </w:rPr>
                  <w:t>Income Before Taxes</w:t>
                </w:r>
              </w:sdtContent>
            </w:sdt>
          </w:p>
        </w:tc>
        <w:tc>
          <w:tcPr>
            <w:tcW w:w="822" w:type="dxa"/>
            <w:shd w:val="clear" w:color="auto" w:fill="F2F2F2" w:themeFill="background1" w:themeFillShade="F2"/>
            <w:noWrap/>
            <w:vAlign w:val="center"/>
          </w:tcPr>
          <w:p w14:paraId="5754964B"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6316A737"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14:paraId="7719DF5D"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369AF2B0"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715D262C"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14:paraId="1D8E56D4"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gridSpan w:val="2"/>
            <w:shd w:val="clear" w:color="auto" w:fill="F2F2F2" w:themeFill="background1" w:themeFillShade="F2"/>
            <w:noWrap/>
            <w:vAlign w:val="center"/>
          </w:tcPr>
          <w:p w14:paraId="78A5CBC5"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14:paraId="0B872CB8"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5BCB54E6"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2284F564"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14:paraId="61C6BE24"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2079497D"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68051527"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r>
      <w:tr w:rsidR="00F77933" w:rsidRPr="00E237E8" w14:paraId="3FDDB7B9" w14:textId="77777777" w:rsidTr="00D96A64">
        <w:trPr>
          <w:trHeight w:val="300"/>
        </w:trPr>
        <w:tc>
          <w:tcPr>
            <w:tcW w:w="3014" w:type="dxa"/>
            <w:shd w:val="clear" w:color="auto" w:fill="auto"/>
            <w:vAlign w:val="center"/>
            <w:hideMark/>
          </w:tcPr>
          <w:p w14:paraId="5143488F" w14:textId="77777777" w:rsidR="00F77933" w:rsidRPr="00E237E8" w:rsidRDefault="00000000" w:rsidP="00F77933">
            <w:pPr>
              <w:pStyle w:val="TableTextLarge"/>
              <w:rPr>
                <w:rStyle w:val="Bold"/>
              </w:rPr>
            </w:pPr>
            <w:sdt>
              <w:sdtPr>
                <w:rPr>
                  <w:rStyle w:val="Bold"/>
                </w:rPr>
                <w:id w:val="-757049571"/>
                <w:placeholder>
                  <w:docPart w:val="CDCDE3FFEFD542AEAB286379411221A2"/>
                </w:placeholder>
                <w:temporary/>
                <w:showingPlcHdr/>
                <w15:appearance w15:val="hidden"/>
              </w:sdtPr>
              <w:sdtContent>
                <w:r w:rsidR="00F77933" w:rsidRPr="00E237E8">
                  <w:rPr>
                    <w:rStyle w:val="Bold"/>
                  </w:rPr>
                  <w:t>Income Tax Expense</w:t>
                </w:r>
              </w:sdtContent>
            </w:sdt>
          </w:p>
        </w:tc>
        <w:tc>
          <w:tcPr>
            <w:tcW w:w="822" w:type="dxa"/>
            <w:shd w:val="clear" w:color="auto" w:fill="auto"/>
            <w:noWrap/>
            <w:vAlign w:val="center"/>
          </w:tcPr>
          <w:p w14:paraId="1D437111"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3F5547DB"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45B27C9E"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6B638DFD"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654B25E2"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0EF93C6D"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gridSpan w:val="2"/>
            <w:shd w:val="clear" w:color="auto" w:fill="auto"/>
            <w:noWrap/>
            <w:vAlign w:val="center"/>
          </w:tcPr>
          <w:p w14:paraId="0A8FD59A"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4B022AAB"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2D2BC507"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03326E65"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40C1CBCB"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65B3FFF1"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456E9F2F"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r>
      <w:tr w:rsidR="00E552C8" w:rsidRPr="00E237E8" w14:paraId="569A66F5" w14:textId="77777777" w:rsidTr="00D96A64">
        <w:trPr>
          <w:trHeight w:val="300"/>
        </w:trPr>
        <w:tc>
          <w:tcPr>
            <w:tcW w:w="3014" w:type="dxa"/>
            <w:shd w:val="clear" w:color="auto" w:fill="F0CDA1" w:themeFill="accent1"/>
            <w:vAlign w:val="center"/>
            <w:hideMark/>
          </w:tcPr>
          <w:p w14:paraId="37DE1265" w14:textId="77777777" w:rsidR="00E552C8" w:rsidRPr="00E237E8" w:rsidRDefault="00000000" w:rsidP="00974DD3">
            <w:pPr>
              <w:pStyle w:val="TableTextLarge"/>
              <w:rPr>
                <w:rStyle w:val="Bold"/>
              </w:rPr>
            </w:pPr>
            <w:sdt>
              <w:sdtPr>
                <w:rPr>
                  <w:rStyle w:val="Bold"/>
                </w:rPr>
                <w:id w:val="-342858762"/>
                <w:placeholder>
                  <w:docPart w:val="6AE59848053147C3AAFE1F62F29182E6"/>
                </w:placeholder>
                <w:temporary/>
                <w:showingPlcHdr/>
                <w15:appearance w15:val="hidden"/>
              </w:sdtPr>
              <w:sdtContent>
                <w:r w:rsidR="00F77933" w:rsidRPr="00E237E8">
                  <w:rPr>
                    <w:rStyle w:val="Bold"/>
                  </w:rPr>
                  <w:t>NET INCOME</w:t>
                </w:r>
              </w:sdtContent>
            </w:sdt>
          </w:p>
        </w:tc>
        <w:tc>
          <w:tcPr>
            <w:tcW w:w="822" w:type="dxa"/>
            <w:shd w:val="clear" w:color="auto" w:fill="F0CDA1" w:themeFill="accent1"/>
            <w:vAlign w:val="center"/>
          </w:tcPr>
          <w:p w14:paraId="5D746C87"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56746DF4" w14:textId="77777777" w:rsidR="00E552C8" w:rsidRPr="00E237E8" w:rsidRDefault="00E552C8" w:rsidP="00974DD3">
            <w:pPr>
              <w:pStyle w:val="TableTextLarge"/>
              <w:rPr>
                <w:rStyle w:val="Bold"/>
              </w:rPr>
            </w:pPr>
          </w:p>
        </w:tc>
        <w:tc>
          <w:tcPr>
            <w:tcW w:w="822" w:type="dxa"/>
            <w:shd w:val="clear" w:color="auto" w:fill="F0CDA1" w:themeFill="accent1"/>
            <w:vAlign w:val="center"/>
          </w:tcPr>
          <w:p w14:paraId="4BAB0D98"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7C3565E5"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2792EEB0" w14:textId="77777777" w:rsidR="00E552C8" w:rsidRPr="00E237E8" w:rsidRDefault="00E552C8" w:rsidP="00974DD3">
            <w:pPr>
              <w:pStyle w:val="TableTextLarge"/>
              <w:rPr>
                <w:rStyle w:val="Bold"/>
              </w:rPr>
            </w:pPr>
          </w:p>
        </w:tc>
        <w:tc>
          <w:tcPr>
            <w:tcW w:w="822" w:type="dxa"/>
            <w:shd w:val="clear" w:color="auto" w:fill="F0CDA1" w:themeFill="accent1"/>
            <w:vAlign w:val="center"/>
          </w:tcPr>
          <w:p w14:paraId="4ADBB060" w14:textId="77777777" w:rsidR="00E552C8" w:rsidRPr="00E237E8" w:rsidRDefault="00E552C8" w:rsidP="00974DD3">
            <w:pPr>
              <w:pStyle w:val="TableTextLarge"/>
              <w:rPr>
                <w:rStyle w:val="Bold"/>
              </w:rPr>
            </w:pPr>
          </w:p>
        </w:tc>
        <w:tc>
          <w:tcPr>
            <w:tcW w:w="823" w:type="dxa"/>
            <w:gridSpan w:val="2"/>
            <w:shd w:val="clear" w:color="auto" w:fill="F0CDA1" w:themeFill="accent1"/>
            <w:vAlign w:val="center"/>
          </w:tcPr>
          <w:p w14:paraId="690A35EE" w14:textId="77777777" w:rsidR="00E552C8" w:rsidRPr="00E237E8" w:rsidRDefault="00E552C8" w:rsidP="00974DD3">
            <w:pPr>
              <w:pStyle w:val="TableTextLarge"/>
              <w:rPr>
                <w:rStyle w:val="Bold"/>
              </w:rPr>
            </w:pPr>
          </w:p>
        </w:tc>
        <w:tc>
          <w:tcPr>
            <w:tcW w:w="822" w:type="dxa"/>
            <w:shd w:val="clear" w:color="auto" w:fill="F0CDA1" w:themeFill="accent1"/>
            <w:vAlign w:val="center"/>
          </w:tcPr>
          <w:p w14:paraId="47C3CA3F"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3D32A41C"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5ACE9C1D" w14:textId="77777777" w:rsidR="00E552C8" w:rsidRPr="00E237E8" w:rsidRDefault="00E552C8" w:rsidP="00974DD3">
            <w:pPr>
              <w:pStyle w:val="TableTextLarge"/>
              <w:rPr>
                <w:rStyle w:val="Bold"/>
              </w:rPr>
            </w:pPr>
          </w:p>
        </w:tc>
        <w:tc>
          <w:tcPr>
            <w:tcW w:w="822" w:type="dxa"/>
            <w:shd w:val="clear" w:color="auto" w:fill="F0CDA1" w:themeFill="accent1"/>
            <w:vAlign w:val="center"/>
          </w:tcPr>
          <w:p w14:paraId="4347EB7D"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3921E3EA"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6431691D" w14:textId="77777777" w:rsidR="00E552C8" w:rsidRPr="00E237E8" w:rsidRDefault="00E552C8" w:rsidP="00974DD3">
            <w:pPr>
              <w:pStyle w:val="TableTextLarge"/>
              <w:rPr>
                <w:rStyle w:val="Bold"/>
              </w:rPr>
            </w:pPr>
          </w:p>
        </w:tc>
      </w:tr>
      <w:tr w:rsidR="00E552C8" w:rsidRPr="00E237E8" w14:paraId="715B1081" w14:textId="77777777" w:rsidTr="00D96A64">
        <w:trPr>
          <w:trHeight w:val="300"/>
        </w:trPr>
        <w:sdt>
          <w:sdtPr>
            <w:rPr>
              <w:b/>
              <w:bCs/>
            </w:rPr>
            <w:id w:val="1274516994"/>
            <w:placeholder>
              <w:docPart w:val="7F6A8425736544CF9B4E9EE211F4B061"/>
            </w:placeholder>
            <w:showingPlcHdr/>
            <w15:appearance w15:val="hidden"/>
          </w:sdtPr>
          <w:sdtEndPr>
            <w:rPr>
              <w:b w:val="0"/>
              <w:bCs w:val="0"/>
            </w:rPr>
          </w:sdtEndPr>
          <w:sdtContent>
            <w:tc>
              <w:tcPr>
                <w:tcW w:w="13708" w:type="dxa"/>
                <w:gridSpan w:val="15"/>
                <w:shd w:val="clear" w:color="auto" w:fill="auto"/>
                <w:vAlign w:val="center"/>
              </w:tcPr>
              <w:p w14:paraId="7C6CB4A5" w14:textId="77777777" w:rsidR="00E552C8" w:rsidRPr="00E237E8" w:rsidRDefault="008B4BAD" w:rsidP="008B4BAD">
                <w:pPr>
                  <w:pStyle w:val="TableTextLarge"/>
                </w:pPr>
                <w:r w:rsidRPr="00E237E8">
                  <w:t>* In the service industry, Cost of Goods Sold is the monetized value of the time spent on the client.</w:t>
                </w:r>
              </w:p>
            </w:tc>
          </w:sdtContent>
        </w:sdt>
      </w:tr>
    </w:tbl>
    <w:p w14:paraId="4D951ABA" w14:textId="77777777" w:rsidR="008F704C" w:rsidRPr="00E237E8" w:rsidRDefault="008F704C" w:rsidP="008F704C">
      <w:pPr>
        <w:pStyle w:val="ListBullet"/>
        <w:numPr>
          <w:ilvl w:val="0"/>
          <w:numId w:val="0"/>
        </w:numPr>
        <w:ind w:left="340" w:hanging="340"/>
      </w:pPr>
    </w:p>
    <w:p w14:paraId="6C2F20C4" w14:textId="77777777" w:rsidR="008F704C" w:rsidRPr="00E237E8" w:rsidRDefault="008F704C" w:rsidP="008F704C">
      <w:pPr>
        <w:pStyle w:val="ListBullet"/>
        <w:numPr>
          <w:ilvl w:val="0"/>
          <w:numId w:val="0"/>
        </w:numPr>
        <w:ind w:left="340" w:hanging="340"/>
        <w:sectPr w:rsidR="008F704C" w:rsidRPr="00E237E8" w:rsidSect="00AC4859">
          <w:pgSz w:w="15840" w:h="12240" w:orient="landscape" w:code="1"/>
          <w:pgMar w:top="2160" w:right="1080" w:bottom="720" w:left="1080" w:header="648" w:footer="432" w:gutter="0"/>
          <w:cols w:space="708"/>
          <w:docGrid w:linePitch="360"/>
        </w:sectPr>
      </w:pPr>
    </w:p>
    <w:bookmarkStart w:id="8" w:name="_Toc155284819" w:displacedByCustomXml="next"/>
    <w:sdt>
      <w:sdtPr>
        <w:id w:val="1123659187"/>
        <w:placeholder>
          <w:docPart w:val="8A61A2A40DCB47039BDB82ACA03A4662"/>
        </w:placeholder>
        <w:temporary/>
        <w:showingPlcHdr/>
        <w15:appearance w15:val="hidden"/>
      </w:sdtPr>
      <w:sdtContent>
        <w:p w14:paraId="6708FF2E" w14:textId="77777777" w:rsidR="008F704C" w:rsidRPr="00E237E8" w:rsidRDefault="00347AF5" w:rsidP="00347AF5">
          <w:pPr>
            <w:pStyle w:val="Heading2"/>
          </w:pPr>
          <w:r w:rsidRPr="00E237E8">
            <w:t>Instructions for Getting Started on Profit &amp; Loss Projections</w:t>
          </w:r>
        </w:p>
      </w:sdtContent>
    </w:sdt>
    <w:bookmarkEnd w:id="8" w:displacedByCustomXml="prev"/>
    <w:sdt>
      <w:sdtPr>
        <w:id w:val="1728872947"/>
        <w:placeholder>
          <w:docPart w:val="AC56E12F11E347D783CC3306FF2154B4"/>
        </w:placeholder>
        <w:temporary/>
        <w:showingPlcHdr/>
        <w15:appearance w15:val="hidden"/>
      </w:sdtPr>
      <w:sdtContent>
        <w:p w14:paraId="5F326AD7" w14:textId="77777777" w:rsidR="008F704C" w:rsidRPr="00E237E8" w:rsidRDefault="00A41799" w:rsidP="008F704C">
          <w:r w:rsidRPr="00E237E8">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sdtContent>
    </w:sdt>
    <w:sdt>
      <w:sdtPr>
        <w:rPr>
          <w:rStyle w:val="Bold"/>
        </w:rPr>
        <w:id w:val="-1758818831"/>
        <w:placeholder>
          <w:docPart w:val="25C86C3DB81F482E849B1F7AB8584FDF"/>
        </w:placeholder>
        <w:temporary/>
        <w:showingPlcHdr/>
        <w15:appearance w15:val="hidden"/>
      </w:sdtPr>
      <w:sdtContent>
        <w:p w14:paraId="2C399FDC" w14:textId="77777777" w:rsidR="008F704C" w:rsidRPr="00E237E8" w:rsidRDefault="008F704C" w:rsidP="008F704C">
          <w:pPr>
            <w:rPr>
              <w:rStyle w:val="Bold"/>
            </w:rPr>
          </w:pPr>
          <w:r w:rsidRPr="00E237E8">
            <w:rPr>
              <w:rStyle w:val="Bold"/>
            </w:rPr>
            <w:t>Steps for preparation:</w:t>
          </w:r>
        </w:p>
      </w:sdtContent>
    </w:sdt>
    <w:p w14:paraId="39B68806" w14:textId="77777777" w:rsidR="00026EAE" w:rsidRPr="00E237E8" w:rsidRDefault="00000000" w:rsidP="00026EAE">
      <w:pPr>
        <w:pStyle w:val="ListBullet"/>
      </w:pPr>
      <w:sdt>
        <w:sdtPr>
          <w:rPr>
            <w:rStyle w:val="Bold"/>
          </w:rPr>
          <w:id w:val="24918582"/>
          <w:placeholder>
            <w:docPart w:val="A6BE169C96E241278786CFBFDA67147B"/>
          </w:placeholder>
          <w:temporary/>
          <w:showingPlcHdr/>
          <w15:appearance w15:val="hidden"/>
        </w:sdtPr>
        <w:sdtContent>
          <w:r w:rsidR="008F704C" w:rsidRPr="00E237E8">
            <w:rPr>
              <w:b/>
              <w:bCs/>
            </w:rPr>
            <w:t>Step 1:</w:t>
          </w:r>
        </w:sdtContent>
      </w:sdt>
      <w:r w:rsidR="00026EAE" w:rsidRPr="00E237E8">
        <w:t xml:space="preserve"> </w:t>
      </w:r>
      <w:sdt>
        <w:sdtPr>
          <w:id w:val="-1918391366"/>
          <w:placeholder>
            <w:docPart w:val="C638A7253FA347F7BADDC613B75416AA"/>
          </w:placeholder>
          <w:temporary/>
          <w:showingPlcHdr/>
          <w15:appearance w15:val="hidden"/>
        </w:sdtPr>
        <w:sdtContent>
          <w:r w:rsidR="00A41799" w:rsidRPr="00E237E8">
            <w:t>Enter the company name and the date this projection is being prepared.</w:t>
          </w:r>
        </w:sdtContent>
      </w:sdt>
    </w:p>
    <w:p w14:paraId="2A8D2480" w14:textId="77777777" w:rsidR="00026EAE" w:rsidRPr="00E237E8" w:rsidRDefault="00000000" w:rsidP="00026EAE">
      <w:pPr>
        <w:pStyle w:val="ListBullet"/>
      </w:pPr>
      <w:sdt>
        <w:sdtPr>
          <w:rPr>
            <w:rStyle w:val="Bold"/>
          </w:rPr>
          <w:id w:val="1424379313"/>
          <w:placeholder>
            <w:docPart w:val="E5BDCBB5F3274721AC4E98AAF948F8A4"/>
          </w:placeholder>
          <w:temporary/>
          <w:showingPlcHdr/>
          <w15:appearance w15:val="hidden"/>
        </w:sdtPr>
        <w:sdtContent>
          <w:r w:rsidR="008F704C" w:rsidRPr="00E237E8">
            <w:rPr>
              <w:b/>
              <w:bCs/>
            </w:rPr>
            <w:t>Step 2:</w:t>
          </w:r>
        </w:sdtContent>
      </w:sdt>
      <w:r w:rsidR="00026EAE" w:rsidRPr="00E237E8">
        <w:t xml:space="preserve"> </w:t>
      </w:r>
      <w:sdt>
        <w:sdtPr>
          <w:id w:val="-890952608"/>
          <w:placeholder>
            <w:docPart w:val="461D274665584D8F9B0124981D3D710D"/>
          </w:placeholder>
          <w:temporary/>
          <w:showingPlcHdr/>
          <w15:appearance w15:val="hidden"/>
        </w:sdtPr>
        <w:sdtContent>
          <w:r w:rsidR="00A41799" w:rsidRPr="00E237E8">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monetized value of the time spent on a particular client.</w:t>
          </w:r>
        </w:sdtContent>
      </w:sdt>
    </w:p>
    <w:p w14:paraId="03BDFF92" w14:textId="77777777" w:rsidR="00026EAE" w:rsidRPr="00E237E8" w:rsidRDefault="00000000" w:rsidP="00026EAE">
      <w:pPr>
        <w:pStyle w:val="ListBullet"/>
      </w:pPr>
      <w:sdt>
        <w:sdtPr>
          <w:rPr>
            <w:rStyle w:val="Bold"/>
          </w:rPr>
          <w:id w:val="1779448223"/>
          <w:placeholder>
            <w:docPart w:val="B6C5AE8170D640DEB36FCF040FB5BC6D"/>
          </w:placeholder>
          <w:temporary/>
          <w:showingPlcHdr/>
          <w15:appearance w15:val="hidden"/>
        </w:sdtPr>
        <w:sdtContent>
          <w:r w:rsidR="008F704C" w:rsidRPr="00E237E8">
            <w:rPr>
              <w:b/>
              <w:bCs/>
            </w:rPr>
            <w:t>Step 3:</w:t>
          </w:r>
        </w:sdtContent>
      </w:sdt>
      <w:r w:rsidR="00026EAE" w:rsidRPr="00E237E8">
        <w:t xml:space="preserve"> </w:t>
      </w:r>
      <w:sdt>
        <w:sdtPr>
          <w:id w:val="-379793944"/>
          <w:placeholder>
            <w:docPart w:val="2E54E310E9A24D9DB6B6D98EF390D3DE"/>
          </w:placeholder>
          <w:temporary/>
          <w:showingPlcHdr/>
          <w15:appearance w15:val="hidden"/>
        </w:sdtPr>
        <w:sdtContent>
          <w:r w:rsidR="00A41799" w:rsidRPr="00E237E8">
            <w:t>For each month, enter the estimated salaries, marketing, utilities, and other items that are projected.</w:t>
          </w:r>
        </w:sdtContent>
      </w:sdt>
    </w:p>
    <w:p w14:paraId="2B0238F1" w14:textId="77777777" w:rsidR="00BD0C60" w:rsidRPr="00E237E8" w:rsidRDefault="00000000" w:rsidP="00D26769">
      <w:pPr>
        <w:pStyle w:val="ListBullet"/>
      </w:pPr>
      <w:sdt>
        <w:sdtPr>
          <w:rPr>
            <w:rStyle w:val="Bold"/>
          </w:rPr>
          <w:id w:val="-2115892813"/>
          <w:placeholder>
            <w:docPart w:val="035BD776993943E99C93CC817508516B"/>
          </w:placeholder>
          <w:temporary/>
          <w:showingPlcHdr/>
          <w15:appearance w15:val="hidden"/>
        </w:sdtPr>
        <w:sdtContent>
          <w:r w:rsidR="008F704C" w:rsidRPr="00E237E8">
            <w:rPr>
              <w:b/>
              <w:bCs/>
            </w:rPr>
            <w:t>Step 4:</w:t>
          </w:r>
        </w:sdtContent>
      </w:sdt>
      <w:r w:rsidR="00026EAE" w:rsidRPr="00E237E8">
        <w:t xml:space="preserve"> </w:t>
      </w:r>
      <w:sdt>
        <w:sdtPr>
          <w:id w:val="1427303924"/>
          <w:placeholder>
            <w:docPart w:val="B7E762C9C3404A0FA5BF58518B7A902C"/>
          </w:placeholder>
          <w:temporary/>
          <w:showingPlcHdr/>
          <w15:appearance w15:val="hidden"/>
        </w:sdtPr>
        <w:sdtContent>
          <w:r w:rsidR="00A41799" w:rsidRPr="00E237E8">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sdtContent>
      </w:sdt>
    </w:p>
    <w:sectPr w:rsidR="00BD0C60" w:rsidRPr="00E237E8" w:rsidSect="00AC4859">
      <w:footerReference w:type="first" r:id="rId17"/>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90E62" w14:textId="77777777" w:rsidR="009316BD" w:rsidRDefault="009316BD" w:rsidP="005A20E2">
      <w:pPr>
        <w:spacing w:after="0"/>
      </w:pPr>
      <w:r>
        <w:separator/>
      </w:r>
    </w:p>
    <w:p w14:paraId="27A98106" w14:textId="77777777" w:rsidR="009316BD" w:rsidRDefault="009316BD"/>
    <w:p w14:paraId="2CC7783C" w14:textId="77777777" w:rsidR="009316BD" w:rsidRDefault="009316BD" w:rsidP="009B4773"/>
    <w:p w14:paraId="7B5C50FD" w14:textId="77777777" w:rsidR="009316BD" w:rsidRDefault="009316BD" w:rsidP="00513832"/>
  </w:endnote>
  <w:endnote w:type="continuationSeparator" w:id="0">
    <w:p w14:paraId="3AF15DA6" w14:textId="77777777" w:rsidR="009316BD" w:rsidRDefault="009316BD" w:rsidP="005A20E2">
      <w:pPr>
        <w:spacing w:after="0"/>
      </w:pPr>
      <w:r>
        <w:continuationSeparator/>
      </w:r>
    </w:p>
    <w:p w14:paraId="58A27EB9" w14:textId="77777777" w:rsidR="009316BD" w:rsidRDefault="009316BD"/>
    <w:p w14:paraId="6CE45BBE" w14:textId="77777777" w:rsidR="009316BD" w:rsidRDefault="009316BD" w:rsidP="009B4773"/>
    <w:p w14:paraId="0FA06E61" w14:textId="77777777" w:rsidR="009316BD" w:rsidRDefault="009316BD"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2A71C1D2" w14:textId="77777777" w:rsidR="007D2C96" w:rsidRDefault="007D2C96"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14:paraId="59B272DA" w14:textId="77777777" w:rsidR="007D2C96" w:rsidRDefault="007D2C96"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0CB31775" w14:textId="77777777" w:rsidR="007D2C96" w:rsidRDefault="007D2C9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4D97AD15" w14:textId="77777777" w:rsidR="007D2C96" w:rsidRDefault="00000000"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AFEC4" w14:textId="77777777" w:rsidR="009316BD" w:rsidRDefault="009316BD" w:rsidP="005A20E2">
      <w:pPr>
        <w:spacing w:after="0"/>
      </w:pPr>
      <w:r>
        <w:separator/>
      </w:r>
    </w:p>
    <w:p w14:paraId="60EC973E" w14:textId="77777777" w:rsidR="009316BD" w:rsidRDefault="009316BD"/>
    <w:p w14:paraId="6F73110B" w14:textId="77777777" w:rsidR="009316BD" w:rsidRDefault="009316BD" w:rsidP="009B4773"/>
    <w:p w14:paraId="2C61C5F0" w14:textId="77777777" w:rsidR="009316BD" w:rsidRDefault="009316BD" w:rsidP="00513832"/>
  </w:footnote>
  <w:footnote w:type="continuationSeparator" w:id="0">
    <w:p w14:paraId="3AF39003" w14:textId="77777777" w:rsidR="009316BD" w:rsidRDefault="009316BD" w:rsidP="005A20E2">
      <w:pPr>
        <w:spacing w:after="0"/>
      </w:pPr>
      <w:r>
        <w:continuationSeparator/>
      </w:r>
    </w:p>
    <w:p w14:paraId="2CE8937D" w14:textId="77777777" w:rsidR="009316BD" w:rsidRDefault="009316BD"/>
    <w:p w14:paraId="716EF86D" w14:textId="77777777" w:rsidR="009316BD" w:rsidRDefault="009316BD" w:rsidP="009B4773"/>
    <w:p w14:paraId="493D5B84" w14:textId="77777777" w:rsidR="009316BD" w:rsidRDefault="009316BD"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16A69" w14:textId="77777777" w:rsidR="007D2C96" w:rsidRDefault="007D2C96"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49E8B251" wp14:editId="7F0DBC77">
          <wp:simplePos x="0" y="0"/>
          <wp:positionH relativeFrom="page">
            <wp:align>center</wp:align>
          </wp:positionH>
          <wp:positionV relativeFrom="page">
            <wp:align>center</wp:align>
          </wp:positionV>
          <wp:extent cx="7132320" cy="9427464"/>
          <wp:effectExtent l="0" t="0" r="0" b="2540"/>
          <wp:wrapNone/>
          <wp:docPr id="7" name="Picture 7" descr="Two woman discuss somet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DC2133" w14:textId="77777777" w:rsidR="007D2C96" w:rsidRDefault="007D2C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14E48" w14:textId="77777777" w:rsidR="007D2C96" w:rsidRDefault="007D2C96">
    <w:r>
      <w:rPr>
        <w:noProof/>
      </w:rPr>
      <w:drawing>
        <wp:anchor distT="0" distB="0" distL="114300" distR="114300" simplePos="0" relativeHeight="251696128" behindDoc="1" locked="0" layoutInCell="1" allowOverlap="1" wp14:anchorId="4D0428C6" wp14:editId="339D2466">
          <wp:simplePos x="0" y="0"/>
          <wp:positionH relativeFrom="column">
            <wp:posOffset>-3543300</wp:posOffset>
          </wp:positionH>
          <wp:positionV relativeFrom="margin">
            <wp:posOffset>-1059815</wp:posOffset>
          </wp:positionV>
          <wp:extent cx="3268800" cy="9428400"/>
          <wp:effectExtent l="0" t="0" r="8255" b="1905"/>
          <wp:wrapNone/>
          <wp:docPr id="8" name="Picture 8" descr="Group of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C2FBA" w14:textId="70C01B74" w:rsidR="007D2C96" w:rsidRPr="00DE3999" w:rsidRDefault="00DE3999" w:rsidP="00DE3999">
    <w:pPr>
      <w:pStyle w:val="Header"/>
      <w:spacing w:before="0"/>
      <w:rPr>
        <w:rFonts w:cstheme="minorHAnsi"/>
        <w:i/>
        <w:color w:val="262626" w:themeColor="text1" w:themeTint="D9"/>
      </w:rPr>
    </w:pPr>
    <w:r>
      <w:rPr>
        <w:noProof/>
      </w:rPr>
      <mc:AlternateContent>
        <mc:Choice Requires="wps">
          <w:drawing>
            <wp:anchor distT="45720" distB="45720" distL="114300" distR="114300" simplePos="0" relativeHeight="251702272" behindDoc="1" locked="0" layoutInCell="1" allowOverlap="1" wp14:anchorId="406A0BB3" wp14:editId="3F4FBADA">
              <wp:simplePos x="0" y="0"/>
              <wp:positionH relativeFrom="page">
                <wp:posOffset>-1143000</wp:posOffset>
              </wp:positionH>
              <wp:positionV relativeFrom="page">
                <wp:posOffset>0</wp:posOffset>
              </wp:positionV>
              <wp:extent cx="10058400" cy="1143000"/>
              <wp:effectExtent l="0" t="0" r="0" b="0"/>
              <wp:wrapNone/>
              <wp:docPr id="2055249476"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6A0EA0B0" w14:textId="77777777" w:rsidR="00DE3999" w:rsidRDefault="00DE3999" w:rsidP="00DE3999"/>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06A0BB3" id="_x0000_t202" coordsize="21600,21600" o:spt="202" path="m,l,21600r21600,l21600,xe">
              <v:stroke joinstyle="miter"/>
              <v:path gradientshapeok="t" o:connecttype="rect"/>
            </v:shapetype>
            <v:shape id="Text Box 2" o:spid="_x0000_s1026" type="#_x0000_t202" alt="&quot;&quot;" style="position:absolute;margin-left:-90pt;margin-top:0;width:11in;height:90pt;z-index:-25161420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" fillcolor="#3e8d9c [2414]" stroked="f">
              <v:fill opacity="9766f"/>
              <v:textbox inset="20mm,8mm">
                <w:txbxContent>
                  <w:p w14:paraId="6A0EA0B0" w14:textId="77777777" w:rsidR="00DE3999" w:rsidRDefault="00DE3999" w:rsidP="00DE3999"/>
                </w:txbxContent>
              </v:textbox>
              <w10:wrap anchorx="page" anchory="page"/>
            </v:shape>
          </w:pict>
        </mc:Fallback>
      </mc:AlternateContent>
    </w:r>
    <w:r>
      <w:rPr>
        <w:rFonts w:asciiTheme="majorHAnsi" w:hAnsiTheme="majorHAnsi"/>
        <w:b/>
        <w:color w:val="107082" w:themeColor="accent2"/>
        <w:sz w:val="28"/>
      </w:rPr>
      <w:t>Full Stack Developer</w:t>
    </w:r>
    <w:r>
      <w:rPr>
        <w:rStyle w:val="SubtleEmphasis"/>
      </w:rPr>
      <w:br/>
    </w:r>
    <w:r>
      <w:rPr>
        <w:rStyle w:val="Emphasis"/>
      </w:rPr>
      <w:t>React Module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600B9" w14:textId="77777777" w:rsidR="00096BE1" w:rsidRDefault="00D24B3C" w:rsidP="0003123C">
    <w:pPr>
      <w:pStyle w:val="Header"/>
      <w:spacing w:before="0"/>
    </w:pPr>
    <w:r>
      <w:rPr>
        <w:rStyle w:val="SubtleEmphasis"/>
      </w:rPr>
      <w:t xml:space="preserve"> </w:t>
    </w:r>
    <w:r w:rsidR="0089181A">
      <w:rPr>
        <w:rFonts w:asciiTheme="majorHAnsi" w:hAnsiTheme="majorHAnsi"/>
        <w:b/>
        <w:color w:val="107082" w:themeColor="accent2"/>
        <w:sz w:val="28"/>
      </w:rPr>
      <w:t>Services</w:t>
    </w:r>
    <w:r>
      <w:rPr>
        <w:rStyle w:val="SubtleEmphasis"/>
      </w:rPr>
      <w:br/>
    </w:r>
    <w:r w:rsidR="0089181A">
      <w:rPr>
        <w:rStyle w:val="Emphasis"/>
      </w:rPr>
      <w:t>Business Plan</w:t>
    </w:r>
    <w:r w:rsidR="00096BE1">
      <w:rPr>
        <w:noProof/>
      </w:rPr>
      <mc:AlternateContent>
        <mc:Choice Requires="wps">
          <w:drawing>
            <wp:anchor distT="45720" distB="45720" distL="114300" distR="114300" simplePos="0" relativeHeight="251698176" behindDoc="1" locked="0" layoutInCell="1" allowOverlap="1" wp14:anchorId="377D3D71" wp14:editId="5AAAEF7E">
              <wp:simplePos x="0" y="0"/>
              <wp:positionH relativeFrom="page">
                <wp:align>center</wp:align>
              </wp:positionH>
              <wp:positionV relativeFrom="page">
                <wp:align>top</wp:align>
              </wp:positionV>
              <wp:extent cx="10058400" cy="1143000"/>
              <wp:effectExtent l="0" t="0" r="0" b="0"/>
              <wp:wrapNone/>
              <wp:docPr id="6"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0B8841CB" w14:textId="77777777" w:rsidR="00096BE1" w:rsidRDefault="00096BE1"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377D3D71" id="_x0000_t202" coordsize="21600,21600" o:spt="202" path="m,l,21600r21600,l21600,xe">
              <v:stroke joinstyle="miter"/>
              <v:path gradientshapeok="t" o:connecttype="rect"/>
            </v:shapetype>
            <v:shape id="_x0000_s1027" type="#_x0000_t202" alt="&quot;&quot;" style="position:absolute;margin-left:0;margin-top:0;width:11in;height:90pt;z-index:-251618304;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" fillcolor="#3e8d9c [2414]" stroked="f">
              <v:fill opacity="9766f"/>
              <v:textbox inset="20mm,8mm">
                <w:txbxContent>
                  <w:p w14:paraId="0B8841CB" w14:textId="77777777" w:rsidR="00096BE1" w:rsidRDefault="00096BE1" w:rsidP="0003123C"/>
                </w:txbxContent>
              </v:textbox>
              <w10:wrap anchorx="page" anchory="page"/>
            </v:shape>
          </w:pict>
        </mc:Fallback>
      </mc:AlternateContent>
    </w:r>
  </w:p>
  <w:p w14:paraId="14F699CB" w14:textId="77777777" w:rsidR="00096BE1" w:rsidRDefault="00096BE1" w:rsidP="005A20E2">
    <w:pPr>
      <w:pStyle w:val="Header"/>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2B7257"/>
    <w:multiLevelType w:val="hybridMultilevel"/>
    <w:tmpl w:val="A9664B42"/>
    <w:lvl w:ilvl="0" w:tplc="97B22F16">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2F5504C"/>
    <w:multiLevelType w:val="multilevel"/>
    <w:tmpl w:val="8F86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84444D"/>
    <w:multiLevelType w:val="multilevel"/>
    <w:tmpl w:val="EDD21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870DDB"/>
    <w:multiLevelType w:val="multilevel"/>
    <w:tmpl w:val="7702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022095"/>
    <w:multiLevelType w:val="multilevel"/>
    <w:tmpl w:val="5FB28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2485244">
    <w:abstractNumId w:val="29"/>
  </w:num>
  <w:num w:numId="2" w16cid:durableId="1483233245">
    <w:abstractNumId w:val="39"/>
  </w:num>
  <w:num w:numId="3" w16cid:durableId="97258480">
    <w:abstractNumId w:val="19"/>
  </w:num>
  <w:num w:numId="4" w16cid:durableId="679889892">
    <w:abstractNumId w:val="27"/>
  </w:num>
  <w:num w:numId="5" w16cid:durableId="1907765686">
    <w:abstractNumId w:val="15"/>
  </w:num>
  <w:num w:numId="6" w16cid:durableId="2108692579">
    <w:abstractNumId w:val="8"/>
  </w:num>
  <w:num w:numId="7" w16cid:durableId="460735580">
    <w:abstractNumId w:val="37"/>
  </w:num>
  <w:num w:numId="8" w16cid:durableId="963996891">
    <w:abstractNumId w:val="14"/>
  </w:num>
  <w:num w:numId="9" w16cid:durableId="1282540202">
    <w:abstractNumId w:val="41"/>
  </w:num>
  <w:num w:numId="10" w16cid:durableId="1395617963">
    <w:abstractNumId w:val="34"/>
  </w:num>
  <w:num w:numId="11" w16cid:durableId="573129188">
    <w:abstractNumId w:val="4"/>
  </w:num>
  <w:num w:numId="12" w16cid:durableId="1986085230">
    <w:abstractNumId w:val="11"/>
  </w:num>
  <w:num w:numId="13" w16cid:durableId="384182375">
    <w:abstractNumId w:val="17"/>
  </w:num>
  <w:num w:numId="14" w16cid:durableId="2037776498">
    <w:abstractNumId w:val="26"/>
  </w:num>
  <w:num w:numId="15" w16cid:durableId="29302375">
    <w:abstractNumId w:val="22"/>
  </w:num>
  <w:num w:numId="16" w16cid:durableId="733815790">
    <w:abstractNumId w:val="7"/>
  </w:num>
  <w:num w:numId="17" w16cid:durableId="360378">
    <w:abstractNumId w:val="28"/>
  </w:num>
  <w:num w:numId="18" w16cid:durableId="818154450">
    <w:abstractNumId w:val="42"/>
  </w:num>
  <w:num w:numId="19" w16cid:durableId="56713183">
    <w:abstractNumId w:val="10"/>
  </w:num>
  <w:num w:numId="20" w16cid:durableId="826825894">
    <w:abstractNumId w:val="32"/>
  </w:num>
  <w:num w:numId="21" w16cid:durableId="454177877">
    <w:abstractNumId w:val="13"/>
  </w:num>
  <w:num w:numId="22" w16cid:durableId="1035429321">
    <w:abstractNumId w:val="23"/>
  </w:num>
  <w:num w:numId="23" w16cid:durableId="1810397705">
    <w:abstractNumId w:val="25"/>
  </w:num>
  <w:num w:numId="24" w16cid:durableId="1875382071">
    <w:abstractNumId w:val="21"/>
  </w:num>
  <w:num w:numId="25" w16cid:durableId="2054115798">
    <w:abstractNumId w:val="24"/>
  </w:num>
  <w:num w:numId="26" w16cid:durableId="861171129">
    <w:abstractNumId w:val="9"/>
  </w:num>
  <w:num w:numId="27" w16cid:durableId="182399703">
    <w:abstractNumId w:val="35"/>
  </w:num>
  <w:num w:numId="28" w16cid:durableId="391465363">
    <w:abstractNumId w:val="16"/>
  </w:num>
  <w:num w:numId="29" w16cid:durableId="962156750">
    <w:abstractNumId w:val="6"/>
  </w:num>
  <w:num w:numId="30" w16cid:durableId="1216087991">
    <w:abstractNumId w:val="20"/>
  </w:num>
  <w:num w:numId="31" w16cid:durableId="1687052913">
    <w:abstractNumId w:val="5"/>
  </w:num>
  <w:num w:numId="32" w16cid:durableId="329988308">
    <w:abstractNumId w:val="30"/>
  </w:num>
  <w:num w:numId="33" w16cid:durableId="2075811767">
    <w:abstractNumId w:val="33"/>
  </w:num>
  <w:num w:numId="34" w16cid:durableId="1587646">
    <w:abstractNumId w:val="3"/>
  </w:num>
  <w:num w:numId="35" w16cid:durableId="1954825814">
    <w:abstractNumId w:val="1"/>
  </w:num>
  <w:num w:numId="36" w16cid:durableId="754013149">
    <w:abstractNumId w:val="2"/>
  </w:num>
  <w:num w:numId="37" w16cid:durableId="1256134344">
    <w:abstractNumId w:val="0"/>
  </w:num>
  <w:num w:numId="38" w16cid:durableId="902712350">
    <w:abstractNumId w:val="36"/>
  </w:num>
  <w:num w:numId="39" w16cid:durableId="1778594056">
    <w:abstractNumId w:val="40"/>
  </w:num>
  <w:num w:numId="40" w16cid:durableId="1740790094">
    <w:abstractNumId w:val="12"/>
  </w:num>
  <w:num w:numId="41" w16cid:durableId="1706560089">
    <w:abstractNumId w:val="38"/>
  </w:num>
  <w:num w:numId="42" w16cid:durableId="175462747">
    <w:abstractNumId w:val="18"/>
  </w:num>
  <w:num w:numId="43" w16cid:durableId="49810456">
    <w:abstractNumId w:val="3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90D"/>
    <w:rsid w:val="0000092E"/>
    <w:rsid w:val="00003408"/>
    <w:rsid w:val="00012A83"/>
    <w:rsid w:val="00017C3C"/>
    <w:rsid w:val="00021F2E"/>
    <w:rsid w:val="00026EAE"/>
    <w:rsid w:val="0003123C"/>
    <w:rsid w:val="00032A10"/>
    <w:rsid w:val="00043FFE"/>
    <w:rsid w:val="00044074"/>
    <w:rsid w:val="0004430C"/>
    <w:rsid w:val="00051A24"/>
    <w:rsid w:val="000612A6"/>
    <w:rsid w:val="00066DE2"/>
    <w:rsid w:val="00077931"/>
    <w:rsid w:val="000811A0"/>
    <w:rsid w:val="00084E91"/>
    <w:rsid w:val="000900B6"/>
    <w:rsid w:val="00096BE1"/>
    <w:rsid w:val="000A649E"/>
    <w:rsid w:val="000A7626"/>
    <w:rsid w:val="000B1B5F"/>
    <w:rsid w:val="000B5DA2"/>
    <w:rsid w:val="000B6224"/>
    <w:rsid w:val="000C1C28"/>
    <w:rsid w:val="000C5872"/>
    <w:rsid w:val="000E0979"/>
    <w:rsid w:val="000E1544"/>
    <w:rsid w:val="00100314"/>
    <w:rsid w:val="001155CE"/>
    <w:rsid w:val="001225D9"/>
    <w:rsid w:val="00124370"/>
    <w:rsid w:val="00160392"/>
    <w:rsid w:val="00185405"/>
    <w:rsid w:val="001A5429"/>
    <w:rsid w:val="001D1C22"/>
    <w:rsid w:val="001D59C9"/>
    <w:rsid w:val="001E11F1"/>
    <w:rsid w:val="001E1E58"/>
    <w:rsid w:val="00206719"/>
    <w:rsid w:val="00234FE7"/>
    <w:rsid w:val="002400C4"/>
    <w:rsid w:val="00240312"/>
    <w:rsid w:val="00247B17"/>
    <w:rsid w:val="00252E4A"/>
    <w:rsid w:val="002642A8"/>
    <w:rsid w:val="002A137B"/>
    <w:rsid w:val="0031130D"/>
    <w:rsid w:val="00314A6F"/>
    <w:rsid w:val="00334394"/>
    <w:rsid w:val="00347AF5"/>
    <w:rsid w:val="00360F98"/>
    <w:rsid w:val="00362478"/>
    <w:rsid w:val="00374421"/>
    <w:rsid w:val="003B5758"/>
    <w:rsid w:val="003D59A7"/>
    <w:rsid w:val="003E78A7"/>
    <w:rsid w:val="003F0714"/>
    <w:rsid w:val="003F13B0"/>
    <w:rsid w:val="003F5F4A"/>
    <w:rsid w:val="004020D0"/>
    <w:rsid w:val="00403423"/>
    <w:rsid w:val="00423C21"/>
    <w:rsid w:val="004262DD"/>
    <w:rsid w:val="0042646F"/>
    <w:rsid w:val="00434A41"/>
    <w:rsid w:val="00435096"/>
    <w:rsid w:val="004411FB"/>
    <w:rsid w:val="00443212"/>
    <w:rsid w:val="00493EC0"/>
    <w:rsid w:val="00495909"/>
    <w:rsid w:val="004B5251"/>
    <w:rsid w:val="004B5779"/>
    <w:rsid w:val="004C7B3E"/>
    <w:rsid w:val="004E67B3"/>
    <w:rsid w:val="00513832"/>
    <w:rsid w:val="00526C37"/>
    <w:rsid w:val="00533047"/>
    <w:rsid w:val="005719E5"/>
    <w:rsid w:val="00577B45"/>
    <w:rsid w:val="005919AF"/>
    <w:rsid w:val="005A20E2"/>
    <w:rsid w:val="005B3466"/>
    <w:rsid w:val="005B6A1A"/>
    <w:rsid w:val="005D2146"/>
    <w:rsid w:val="005F6388"/>
    <w:rsid w:val="00626FD8"/>
    <w:rsid w:val="006329E1"/>
    <w:rsid w:val="00633E73"/>
    <w:rsid w:val="0065229E"/>
    <w:rsid w:val="00655308"/>
    <w:rsid w:val="00664450"/>
    <w:rsid w:val="00682CAF"/>
    <w:rsid w:val="006936EB"/>
    <w:rsid w:val="00695777"/>
    <w:rsid w:val="006A359E"/>
    <w:rsid w:val="006B2383"/>
    <w:rsid w:val="006C07E8"/>
    <w:rsid w:val="006C0DC6"/>
    <w:rsid w:val="006C42CF"/>
    <w:rsid w:val="006D0144"/>
    <w:rsid w:val="006E3FC8"/>
    <w:rsid w:val="006F1C41"/>
    <w:rsid w:val="007157EF"/>
    <w:rsid w:val="0073193C"/>
    <w:rsid w:val="0073670F"/>
    <w:rsid w:val="00740FCE"/>
    <w:rsid w:val="00753E67"/>
    <w:rsid w:val="007B17C4"/>
    <w:rsid w:val="007B1F5A"/>
    <w:rsid w:val="007B3AB6"/>
    <w:rsid w:val="007B5AFF"/>
    <w:rsid w:val="007C136F"/>
    <w:rsid w:val="007C5AF4"/>
    <w:rsid w:val="007D2C96"/>
    <w:rsid w:val="007D36E9"/>
    <w:rsid w:val="007D5767"/>
    <w:rsid w:val="007F793B"/>
    <w:rsid w:val="00813EC8"/>
    <w:rsid w:val="00817F8C"/>
    <w:rsid w:val="0083428B"/>
    <w:rsid w:val="008422E6"/>
    <w:rsid w:val="00863B11"/>
    <w:rsid w:val="00876F99"/>
    <w:rsid w:val="008820B3"/>
    <w:rsid w:val="00886169"/>
    <w:rsid w:val="0089181A"/>
    <w:rsid w:val="008965F6"/>
    <w:rsid w:val="008A2B5E"/>
    <w:rsid w:val="008B4BAD"/>
    <w:rsid w:val="008D3386"/>
    <w:rsid w:val="008E2EB8"/>
    <w:rsid w:val="008E3A18"/>
    <w:rsid w:val="008F704C"/>
    <w:rsid w:val="0090206C"/>
    <w:rsid w:val="00902998"/>
    <w:rsid w:val="00912C1B"/>
    <w:rsid w:val="0092125E"/>
    <w:rsid w:val="00924319"/>
    <w:rsid w:val="009316BD"/>
    <w:rsid w:val="009500FA"/>
    <w:rsid w:val="00952A7A"/>
    <w:rsid w:val="00974BF8"/>
    <w:rsid w:val="00974DD3"/>
    <w:rsid w:val="009778A3"/>
    <w:rsid w:val="009A3B33"/>
    <w:rsid w:val="009A45A0"/>
    <w:rsid w:val="009A5D6A"/>
    <w:rsid w:val="009B35B5"/>
    <w:rsid w:val="009B4773"/>
    <w:rsid w:val="009D2556"/>
    <w:rsid w:val="009F5B70"/>
    <w:rsid w:val="00A162A9"/>
    <w:rsid w:val="00A41799"/>
    <w:rsid w:val="00A630FD"/>
    <w:rsid w:val="00A74908"/>
    <w:rsid w:val="00A91213"/>
    <w:rsid w:val="00A960DC"/>
    <w:rsid w:val="00AA29B1"/>
    <w:rsid w:val="00AA66D7"/>
    <w:rsid w:val="00AB290D"/>
    <w:rsid w:val="00AC100C"/>
    <w:rsid w:val="00AC3653"/>
    <w:rsid w:val="00AC4859"/>
    <w:rsid w:val="00AE0241"/>
    <w:rsid w:val="00AE5008"/>
    <w:rsid w:val="00B26302"/>
    <w:rsid w:val="00B37B3B"/>
    <w:rsid w:val="00B44C47"/>
    <w:rsid w:val="00B57756"/>
    <w:rsid w:val="00B57F4F"/>
    <w:rsid w:val="00B74A29"/>
    <w:rsid w:val="00B7636D"/>
    <w:rsid w:val="00B80CF1"/>
    <w:rsid w:val="00BA2A38"/>
    <w:rsid w:val="00BA31C4"/>
    <w:rsid w:val="00BA7615"/>
    <w:rsid w:val="00BB02E6"/>
    <w:rsid w:val="00BD0C60"/>
    <w:rsid w:val="00C17BCF"/>
    <w:rsid w:val="00C3246A"/>
    <w:rsid w:val="00C46402"/>
    <w:rsid w:val="00C65564"/>
    <w:rsid w:val="00CA61D8"/>
    <w:rsid w:val="00CC2DA1"/>
    <w:rsid w:val="00CD1D98"/>
    <w:rsid w:val="00CF0586"/>
    <w:rsid w:val="00CF1267"/>
    <w:rsid w:val="00D13200"/>
    <w:rsid w:val="00D24B3C"/>
    <w:rsid w:val="00D26769"/>
    <w:rsid w:val="00D27AF8"/>
    <w:rsid w:val="00D6543F"/>
    <w:rsid w:val="00D74E0C"/>
    <w:rsid w:val="00D83966"/>
    <w:rsid w:val="00D91D46"/>
    <w:rsid w:val="00D94688"/>
    <w:rsid w:val="00D96A64"/>
    <w:rsid w:val="00D96CD3"/>
    <w:rsid w:val="00DA1776"/>
    <w:rsid w:val="00DB4C65"/>
    <w:rsid w:val="00DB5A2E"/>
    <w:rsid w:val="00DB6C8E"/>
    <w:rsid w:val="00DC0528"/>
    <w:rsid w:val="00DC1104"/>
    <w:rsid w:val="00DC2470"/>
    <w:rsid w:val="00DC7466"/>
    <w:rsid w:val="00DC7E1C"/>
    <w:rsid w:val="00DE16D8"/>
    <w:rsid w:val="00DE3999"/>
    <w:rsid w:val="00DE4AC5"/>
    <w:rsid w:val="00DE65A2"/>
    <w:rsid w:val="00DF2DCC"/>
    <w:rsid w:val="00E01D0E"/>
    <w:rsid w:val="00E15D61"/>
    <w:rsid w:val="00E16215"/>
    <w:rsid w:val="00E237E8"/>
    <w:rsid w:val="00E31650"/>
    <w:rsid w:val="00E35169"/>
    <w:rsid w:val="00E53724"/>
    <w:rsid w:val="00E552C8"/>
    <w:rsid w:val="00E75006"/>
    <w:rsid w:val="00E84350"/>
    <w:rsid w:val="00E85863"/>
    <w:rsid w:val="00E862EA"/>
    <w:rsid w:val="00E91AE4"/>
    <w:rsid w:val="00EA04DC"/>
    <w:rsid w:val="00EA0789"/>
    <w:rsid w:val="00EA431D"/>
    <w:rsid w:val="00EB35A3"/>
    <w:rsid w:val="00EC4BCD"/>
    <w:rsid w:val="00ED54F1"/>
    <w:rsid w:val="00F24CB9"/>
    <w:rsid w:val="00F33F5E"/>
    <w:rsid w:val="00F379BC"/>
    <w:rsid w:val="00F60840"/>
    <w:rsid w:val="00F73AF0"/>
    <w:rsid w:val="00F75B86"/>
    <w:rsid w:val="00F77933"/>
    <w:rsid w:val="00F8411A"/>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73E8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096BE1"/>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 w:type="paragraph" w:styleId="NormalWeb">
    <w:name w:val="Normal (Web)"/>
    <w:basedOn w:val="Normal"/>
    <w:uiPriority w:val="99"/>
    <w:semiHidden/>
    <w:unhideWhenUsed/>
    <w:rsid w:val="009A5D6A"/>
    <w:pPr>
      <w:spacing w:before="100" w:beforeAutospacing="1" w:after="100" w:afterAutospacing="1" w:line="240" w:lineRule="auto"/>
    </w:pPr>
    <w:rPr>
      <w:rFonts w:ascii="Times New Roman" w:eastAsia="Times New Roman" w:hAnsi="Times New Roman" w:cs="Times New Roman"/>
      <w:color w:val="auto"/>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158775">
      <w:bodyDiv w:val="1"/>
      <w:marLeft w:val="0"/>
      <w:marRight w:val="0"/>
      <w:marTop w:val="0"/>
      <w:marBottom w:val="0"/>
      <w:divBdr>
        <w:top w:val="none" w:sz="0" w:space="0" w:color="auto"/>
        <w:left w:val="none" w:sz="0" w:space="0" w:color="auto"/>
        <w:bottom w:val="none" w:sz="0" w:space="0" w:color="auto"/>
        <w:right w:val="none" w:sz="0" w:space="0" w:color="auto"/>
      </w:divBdr>
    </w:div>
    <w:div w:id="742948646">
      <w:bodyDiv w:val="1"/>
      <w:marLeft w:val="0"/>
      <w:marRight w:val="0"/>
      <w:marTop w:val="0"/>
      <w:marBottom w:val="0"/>
      <w:divBdr>
        <w:top w:val="none" w:sz="0" w:space="0" w:color="auto"/>
        <w:left w:val="none" w:sz="0" w:space="0" w:color="auto"/>
        <w:bottom w:val="none" w:sz="0" w:space="0" w:color="auto"/>
        <w:right w:val="none" w:sz="0" w:space="0" w:color="auto"/>
      </w:divBdr>
    </w:div>
    <w:div w:id="776632433">
      <w:bodyDiv w:val="1"/>
      <w:marLeft w:val="0"/>
      <w:marRight w:val="0"/>
      <w:marTop w:val="0"/>
      <w:marBottom w:val="0"/>
      <w:divBdr>
        <w:top w:val="none" w:sz="0" w:space="0" w:color="auto"/>
        <w:left w:val="none" w:sz="0" w:space="0" w:color="auto"/>
        <w:bottom w:val="none" w:sz="0" w:space="0" w:color="auto"/>
        <w:right w:val="none" w:sz="0" w:space="0" w:color="auto"/>
      </w:divBdr>
    </w:div>
    <w:div w:id="1142964539">
      <w:bodyDiv w:val="1"/>
      <w:marLeft w:val="0"/>
      <w:marRight w:val="0"/>
      <w:marTop w:val="0"/>
      <w:marBottom w:val="0"/>
      <w:divBdr>
        <w:top w:val="none" w:sz="0" w:space="0" w:color="auto"/>
        <w:left w:val="none" w:sz="0" w:space="0" w:color="auto"/>
        <w:bottom w:val="none" w:sz="0" w:space="0" w:color="auto"/>
        <w:right w:val="none" w:sz="0" w:space="0" w:color="auto"/>
      </w:divBdr>
    </w:div>
    <w:div w:id="1832017802">
      <w:bodyDiv w:val="1"/>
      <w:marLeft w:val="0"/>
      <w:marRight w:val="0"/>
      <w:marTop w:val="0"/>
      <w:marBottom w:val="0"/>
      <w:divBdr>
        <w:top w:val="none" w:sz="0" w:space="0" w:color="auto"/>
        <w:left w:val="none" w:sz="0" w:space="0" w:color="auto"/>
        <w:bottom w:val="none" w:sz="0" w:space="0" w:color="auto"/>
        <w:right w:val="none" w:sz="0" w:space="0" w:color="auto"/>
      </w:divBdr>
      <w:divsChild>
        <w:div w:id="2097708405">
          <w:marLeft w:val="0"/>
          <w:marRight w:val="0"/>
          <w:marTop w:val="0"/>
          <w:marBottom w:val="0"/>
          <w:divBdr>
            <w:top w:val="none" w:sz="0" w:space="0" w:color="auto"/>
            <w:left w:val="none" w:sz="0" w:space="0" w:color="auto"/>
            <w:bottom w:val="none" w:sz="0" w:space="0" w:color="auto"/>
            <w:right w:val="none" w:sz="0" w:space="0" w:color="auto"/>
          </w:divBdr>
          <w:divsChild>
            <w:div w:id="148521848">
              <w:marLeft w:val="0"/>
              <w:marRight w:val="0"/>
              <w:marTop w:val="0"/>
              <w:marBottom w:val="0"/>
              <w:divBdr>
                <w:top w:val="none" w:sz="0" w:space="0" w:color="auto"/>
                <w:left w:val="none" w:sz="0" w:space="0" w:color="auto"/>
                <w:bottom w:val="none" w:sz="0" w:space="0" w:color="auto"/>
                <w:right w:val="none" w:sz="0" w:space="0" w:color="auto"/>
              </w:divBdr>
              <w:divsChild>
                <w:div w:id="1613586395">
                  <w:marLeft w:val="0"/>
                  <w:marRight w:val="0"/>
                  <w:marTop w:val="0"/>
                  <w:marBottom w:val="0"/>
                  <w:divBdr>
                    <w:top w:val="none" w:sz="0" w:space="0" w:color="auto"/>
                    <w:left w:val="none" w:sz="0" w:space="0" w:color="auto"/>
                    <w:bottom w:val="none" w:sz="0" w:space="0" w:color="auto"/>
                    <w:right w:val="none" w:sz="0" w:space="0" w:color="auto"/>
                  </w:divBdr>
                  <w:divsChild>
                    <w:div w:id="1894148913">
                      <w:marLeft w:val="0"/>
                      <w:marRight w:val="0"/>
                      <w:marTop w:val="0"/>
                      <w:marBottom w:val="0"/>
                      <w:divBdr>
                        <w:top w:val="none" w:sz="0" w:space="0" w:color="auto"/>
                        <w:left w:val="none" w:sz="0" w:space="0" w:color="auto"/>
                        <w:bottom w:val="none" w:sz="0" w:space="0" w:color="auto"/>
                        <w:right w:val="none" w:sz="0" w:space="0" w:color="auto"/>
                      </w:divBdr>
                      <w:divsChild>
                        <w:div w:id="165945586">
                          <w:marLeft w:val="0"/>
                          <w:marRight w:val="0"/>
                          <w:marTop w:val="0"/>
                          <w:marBottom w:val="0"/>
                          <w:divBdr>
                            <w:top w:val="none" w:sz="0" w:space="0" w:color="auto"/>
                            <w:left w:val="none" w:sz="0" w:space="0" w:color="auto"/>
                            <w:bottom w:val="none" w:sz="0" w:space="0" w:color="auto"/>
                            <w:right w:val="none" w:sz="0" w:space="0" w:color="auto"/>
                          </w:divBdr>
                          <w:divsChild>
                            <w:div w:id="933897372">
                              <w:marLeft w:val="0"/>
                              <w:marRight w:val="0"/>
                              <w:marTop w:val="0"/>
                              <w:marBottom w:val="0"/>
                              <w:divBdr>
                                <w:top w:val="none" w:sz="0" w:space="0" w:color="auto"/>
                                <w:left w:val="none" w:sz="0" w:space="0" w:color="auto"/>
                                <w:bottom w:val="none" w:sz="0" w:space="0" w:color="auto"/>
                                <w:right w:val="none" w:sz="0" w:space="0" w:color="auto"/>
                              </w:divBdr>
                              <w:divsChild>
                                <w:div w:id="1901672753">
                                  <w:marLeft w:val="0"/>
                                  <w:marRight w:val="0"/>
                                  <w:marTop w:val="0"/>
                                  <w:marBottom w:val="0"/>
                                  <w:divBdr>
                                    <w:top w:val="none" w:sz="0" w:space="0" w:color="auto"/>
                                    <w:left w:val="none" w:sz="0" w:space="0" w:color="auto"/>
                                    <w:bottom w:val="none" w:sz="0" w:space="0" w:color="auto"/>
                                    <w:right w:val="none" w:sz="0" w:space="0" w:color="auto"/>
                                  </w:divBdr>
                                  <w:divsChild>
                                    <w:div w:id="1234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587244">
                          <w:marLeft w:val="0"/>
                          <w:marRight w:val="0"/>
                          <w:marTop w:val="0"/>
                          <w:marBottom w:val="0"/>
                          <w:divBdr>
                            <w:top w:val="none" w:sz="0" w:space="0" w:color="auto"/>
                            <w:left w:val="none" w:sz="0" w:space="0" w:color="auto"/>
                            <w:bottom w:val="none" w:sz="0" w:space="0" w:color="auto"/>
                            <w:right w:val="none" w:sz="0" w:space="0" w:color="auto"/>
                          </w:divBdr>
                          <w:divsChild>
                            <w:div w:id="322247588">
                              <w:marLeft w:val="0"/>
                              <w:marRight w:val="0"/>
                              <w:marTop w:val="240"/>
                              <w:marBottom w:val="120"/>
                              <w:divBdr>
                                <w:top w:val="none" w:sz="0" w:space="0" w:color="auto"/>
                                <w:left w:val="none" w:sz="0" w:space="0" w:color="auto"/>
                                <w:bottom w:val="none" w:sz="0" w:space="0" w:color="auto"/>
                                <w:right w:val="none" w:sz="0" w:space="0" w:color="auto"/>
                              </w:divBdr>
                              <w:divsChild>
                                <w:div w:id="1449815575">
                                  <w:marLeft w:val="0"/>
                                  <w:marRight w:val="0"/>
                                  <w:marTop w:val="0"/>
                                  <w:marBottom w:val="0"/>
                                  <w:divBdr>
                                    <w:top w:val="none" w:sz="0" w:space="0" w:color="auto"/>
                                    <w:left w:val="none" w:sz="0" w:space="0" w:color="auto"/>
                                    <w:bottom w:val="none" w:sz="0" w:space="0" w:color="auto"/>
                                    <w:right w:val="none" w:sz="0" w:space="0" w:color="auto"/>
                                  </w:divBdr>
                                  <w:divsChild>
                                    <w:div w:id="1667436924">
                                      <w:marLeft w:val="0"/>
                                      <w:marRight w:val="0"/>
                                      <w:marTop w:val="0"/>
                                      <w:marBottom w:val="0"/>
                                      <w:divBdr>
                                        <w:top w:val="none" w:sz="0" w:space="0" w:color="auto"/>
                                        <w:left w:val="none" w:sz="0" w:space="0" w:color="auto"/>
                                        <w:bottom w:val="none" w:sz="0" w:space="0" w:color="auto"/>
                                        <w:right w:val="none" w:sz="0" w:space="0" w:color="auto"/>
                                      </w:divBdr>
                                    </w:div>
                                    <w:div w:id="141651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9672770">
          <w:marLeft w:val="0"/>
          <w:marRight w:val="0"/>
          <w:marTop w:val="100"/>
          <w:marBottom w:val="0"/>
          <w:divBdr>
            <w:top w:val="none" w:sz="0" w:space="0" w:color="auto"/>
            <w:left w:val="none" w:sz="0" w:space="0" w:color="auto"/>
            <w:bottom w:val="none" w:sz="0" w:space="0" w:color="auto"/>
            <w:right w:val="none" w:sz="0" w:space="0" w:color="auto"/>
          </w:divBdr>
          <w:divsChild>
            <w:div w:id="1696422454">
              <w:marLeft w:val="0"/>
              <w:marRight w:val="0"/>
              <w:marTop w:val="0"/>
              <w:marBottom w:val="0"/>
              <w:divBdr>
                <w:top w:val="none" w:sz="0" w:space="0" w:color="auto"/>
                <w:left w:val="none" w:sz="0" w:space="0" w:color="auto"/>
                <w:bottom w:val="none" w:sz="0" w:space="0" w:color="auto"/>
                <w:right w:val="none" w:sz="0" w:space="0" w:color="auto"/>
              </w:divBdr>
              <w:divsChild>
                <w:div w:id="414284648">
                  <w:marLeft w:val="0"/>
                  <w:marRight w:val="0"/>
                  <w:marTop w:val="0"/>
                  <w:marBottom w:val="0"/>
                  <w:divBdr>
                    <w:top w:val="none" w:sz="0" w:space="0" w:color="auto"/>
                    <w:left w:val="none" w:sz="0" w:space="0" w:color="auto"/>
                    <w:bottom w:val="none" w:sz="0" w:space="0" w:color="auto"/>
                    <w:right w:val="none" w:sz="0" w:space="0" w:color="auto"/>
                  </w:divBdr>
                  <w:divsChild>
                    <w:div w:id="609896865">
                      <w:marLeft w:val="0"/>
                      <w:marRight w:val="0"/>
                      <w:marTop w:val="0"/>
                      <w:marBottom w:val="0"/>
                      <w:divBdr>
                        <w:top w:val="none" w:sz="0" w:space="0" w:color="auto"/>
                        <w:left w:val="none" w:sz="0" w:space="0" w:color="auto"/>
                        <w:bottom w:val="none" w:sz="0" w:space="0" w:color="auto"/>
                        <w:right w:val="none" w:sz="0" w:space="0" w:color="auto"/>
                      </w:divBdr>
                    </w:div>
                    <w:div w:id="771630453">
                      <w:marLeft w:val="0"/>
                      <w:marRight w:val="0"/>
                      <w:marTop w:val="0"/>
                      <w:marBottom w:val="0"/>
                      <w:divBdr>
                        <w:top w:val="none" w:sz="0" w:space="0" w:color="auto"/>
                        <w:left w:val="none" w:sz="0" w:space="0" w:color="auto"/>
                        <w:bottom w:val="none" w:sz="0" w:space="0" w:color="auto"/>
                        <w:right w:val="none" w:sz="0" w:space="0" w:color="auto"/>
                      </w:divBdr>
                      <w:divsChild>
                        <w:div w:id="1079867718">
                          <w:marLeft w:val="0"/>
                          <w:marRight w:val="0"/>
                          <w:marTop w:val="0"/>
                          <w:marBottom w:val="0"/>
                          <w:divBdr>
                            <w:top w:val="none" w:sz="0" w:space="0" w:color="auto"/>
                            <w:left w:val="none" w:sz="0" w:space="0" w:color="auto"/>
                            <w:bottom w:val="none" w:sz="0" w:space="0" w:color="auto"/>
                            <w:right w:val="none" w:sz="0" w:space="0" w:color="auto"/>
                          </w:divBdr>
                          <w:divsChild>
                            <w:div w:id="1183933469">
                              <w:marLeft w:val="0"/>
                              <w:marRight w:val="0"/>
                              <w:marTop w:val="0"/>
                              <w:marBottom w:val="0"/>
                              <w:divBdr>
                                <w:top w:val="none" w:sz="0" w:space="0" w:color="auto"/>
                                <w:left w:val="none" w:sz="0" w:space="0" w:color="auto"/>
                                <w:bottom w:val="none" w:sz="0" w:space="0" w:color="auto"/>
                                <w:right w:val="none" w:sz="0" w:space="0" w:color="auto"/>
                              </w:divBdr>
                              <w:divsChild>
                                <w:div w:id="10861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4269">
                          <w:marLeft w:val="0"/>
                          <w:marRight w:val="0"/>
                          <w:marTop w:val="0"/>
                          <w:marBottom w:val="0"/>
                          <w:divBdr>
                            <w:top w:val="none" w:sz="0" w:space="0" w:color="auto"/>
                            <w:left w:val="none" w:sz="0" w:space="0" w:color="auto"/>
                            <w:bottom w:val="none" w:sz="0" w:space="0" w:color="auto"/>
                            <w:right w:val="none" w:sz="0" w:space="0" w:color="auto"/>
                          </w:divBdr>
                        </w:div>
                      </w:divsChild>
                    </w:div>
                    <w:div w:id="32682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013775">
      <w:bodyDiv w:val="1"/>
      <w:marLeft w:val="0"/>
      <w:marRight w:val="0"/>
      <w:marTop w:val="0"/>
      <w:marBottom w:val="0"/>
      <w:divBdr>
        <w:top w:val="none" w:sz="0" w:space="0" w:color="auto"/>
        <w:left w:val="none" w:sz="0" w:space="0" w:color="auto"/>
        <w:bottom w:val="none" w:sz="0" w:space="0" w:color="auto"/>
        <w:right w:val="none" w:sz="0" w:space="0" w:color="auto"/>
      </w:divBdr>
    </w:div>
    <w:div w:id="197810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itus\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07CDA945FD448981BC173B2558F30F"/>
        <w:category>
          <w:name w:val="General"/>
          <w:gallery w:val="placeholder"/>
        </w:category>
        <w:types>
          <w:type w:val="bbPlcHdr"/>
        </w:types>
        <w:behaviors>
          <w:behavior w:val="content"/>
        </w:behaviors>
        <w:guid w:val="{FAE05F8B-92AA-41B2-95E7-BA10D4B8B74C}"/>
      </w:docPartPr>
      <w:docPartBody>
        <w:p w:rsidR="00CB7284" w:rsidRDefault="00000000">
          <w:pPr>
            <w:pStyle w:val="2307CDA945FD448981BC173B2558F30F"/>
          </w:pPr>
          <w:r w:rsidRPr="00E237E8">
            <w:t>PROFESSIONAL</w:t>
          </w:r>
        </w:p>
      </w:docPartBody>
    </w:docPart>
    <w:docPart>
      <w:docPartPr>
        <w:name w:val="3E4400E7A6A44226AB8207B2FB2C87D4"/>
        <w:category>
          <w:name w:val="General"/>
          <w:gallery w:val="placeholder"/>
        </w:category>
        <w:types>
          <w:type w:val="bbPlcHdr"/>
        </w:types>
        <w:behaviors>
          <w:behavior w:val="content"/>
        </w:behaviors>
        <w:guid w:val="{39AFCA8A-2154-4D18-8B1F-00086346AAF6}"/>
      </w:docPartPr>
      <w:docPartBody>
        <w:p w:rsidR="00CB7284" w:rsidRDefault="00000000">
          <w:pPr>
            <w:pStyle w:val="3E4400E7A6A44226AB8207B2FB2C87D4"/>
          </w:pPr>
          <w:r w:rsidRPr="00E237E8">
            <w:t>Introduction</w:t>
          </w:r>
        </w:p>
      </w:docPartBody>
    </w:docPart>
    <w:docPart>
      <w:docPartPr>
        <w:name w:val="33299FA586E54DD6BF3E4CCB553BA237"/>
        <w:category>
          <w:name w:val="General"/>
          <w:gallery w:val="placeholder"/>
        </w:category>
        <w:types>
          <w:type w:val="bbPlcHdr"/>
        </w:types>
        <w:behaviors>
          <w:behavior w:val="content"/>
        </w:behaviors>
        <w:guid w:val="{AA0A90AE-0663-480A-9551-46A5771DD8C7}"/>
      </w:docPartPr>
      <w:docPartBody>
        <w:p w:rsidR="00CB7284" w:rsidRDefault="00000000">
          <w:pPr>
            <w:pStyle w:val="33299FA586E54DD6BF3E4CCB553BA237"/>
          </w:pPr>
          <w:r w:rsidRPr="00E237E8">
            <w:t>Market Analysis</w:t>
          </w:r>
        </w:p>
      </w:docPartBody>
    </w:docPart>
    <w:docPart>
      <w:docPartPr>
        <w:name w:val="16FD5427C5F34EB9B1978A6801F90E85"/>
        <w:category>
          <w:name w:val="General"/>
          <w:gallery w:val="placeholder"/>
        </w:category>
        <w:types>
          <w:type w:val="bbPlcHdr"/>
        </w:types>
        <w:behaviors>
          <w:behavior w:val="content"/>
        </w:behaviors>
        <w:guid w:val="{B19748F8-810E-4014-94B4-1B4AE89C02BC}"/>
      </w:docPartPr>
      <w:docPartBody>
        <w:p w:rsidR="00CB7284" w:rsidRDefault="00000000">
          <w:pPr>
            <w:pStyle w:val="16FD5427C5F34EB9B1978A6801F90E85"/>
          </w:pPr>
          <w:r w:rsidRPr="00E237E8">
            <w:t>Operating Plan</w:t>
          </w:r>
        </w:p>
      </w:docPartBody>
    </w:docPart>
    <w:docPart>
      <w:docPartPr>
        <w:name w:val="51CD2109B8314F5089716BC8DC97EA5B"/>
        <w:category>
          <w:name w:val="General"/>
          <w:gallery w:val="placeholder"/>
        </w:category>
        <w:types>
          <w:type w:val="bbPlcHdr"/>
        </w:types>
        <w:behaviors>
          <w:behavior w:val="content"/>
        </w:behaviors>
        <w:guid w:val="{13D8E279-A92C-4DD5-A6A1-E6882043F762}"/>
      </w:docPartPr>
      <w:docPartBody>
        <w:p w:rsidR="00CB7284" w:rsidRDefault="00000000">
          <w:pPr>
            <w:pStyle w:val="51CD2109B8314F5089716BC8DC97EA5B"/>
          </w:pPr>
          <w:r w:rsidRPr="00E237E8">
            <w:t>Marketing and Sales Plan</w:t>
          </w:r>
        </w:p>
      </w:docPartBody>
    </w:docPart>
    <w:docPart>
      <w:docPartPr>
        <w:name w:val="CEDEE9878A91459EAA4FFEECB4FDE8EC"/>
        <w:category>
          <w:name w:val="General"/>
          <w:gallery w:val="placeholder"/>
        </w:category>
        <w:types>
          <w:type w:val="bbPlcHdr"/>
        </w:types>
        <w:behaviors>
          <w:behavior w:val="content"/>
        </w:behaviors>
        <w:guid w:val="{BC60F7B2-8CB5-49B3-BDF6-C0D7EBC5E33E}"/>
      </w:docPartPr>
      <w:docPartBody>
        <w:p w:rsidR="00CB7284" w:rsidRDefault="00000000">
          <w:pPr>
            <w:pStyle w:val="CEDEE9878A91459EAA4FFEECB4FDE8EC"/>
          </w:pPr>
          <w:r w:rsidRPr="00E237E8">
            <w:t>Financial Plan</w:t>
          </w:r>
        </w:p>
      </w:docPartBody>
    </w:docPart>
    <w:docPart>
      <w:docPartPr>
        <w:name w:val="2092C39F2140401389015E6615BEC4BF"/>
        <w:category>
          <w:name w:val="General"/>
          <w:gallery w:val="placeholder"/>
        </w:category>
        <w:types>
          <w:type w:val="bbPlcHdr"/>
        </w:types>
        <w:behaviors>
          <w:behavior w:val="content"/>
        </w:behaviors>
        <w:guid w:val="{9DD9F7FB-3CCC-4637-9D9B-E5F0AD92A51D}"/>
      </w:docPartPr>
      <w:docPartBody>
        <w:p w:rsidR="00CB7284" w:rsidRDefault="00000000">
          <w:pPr>
            <w:pStyle w:val="2092C39F2140401389015E6615BEC4BF"/>
          </w:pPr>
          <w:r w:rsidRPr="00E237E8">
            <w:t>START-UP COSTS</w:t>
          </w:r>
        </w:p>
      </w:docPartBody>
    </w:docPart>
    <w:docPart>
      <w:docPartPr>
        <w:name w:val="90D01E639FC54B3FA6E6B75C49E8C5FF"/>
        <w:category>
          <w:name w:val="General"/>
          <w:gallery w:val="placeholder"/>
        </w:category>
        <w:types>
          <w:type w:val="bbPlcHdr"/>
        </w:types>
        <w:behaviors>
          <w:behavior w:val="content"/>
        </w:behaviors>
        <w:guid w:val="{8766B340-6611-4E70-998A-82F34F15854E}"/>
      </w:docPartPr>
      <w:docPartBody>
        <w:p w:rsidR="00CB7284" w:rsidRDefault="00000000">
          <w:pPr>
            <w:pStyle w:val="90D01E639FC54B3FA6E6B75C49E8C5FF"/>
          </w:pPr>
          <w:r w:rsidRPr="00E237E8">
            <w:t>Your Office-Based Agency</w:t>
          </w:r>
        </w:p>
      </w:docPartBody>
    </w:docPart>
    <w:docPart>
      <w:docPartPr>
        <w:name w:val="79324056FF1B478E986D429223ECAA4E"/>
        <w:category>
          <w:name w:val="General"/>
          <w:gallery w:val="placeholder"/>
        </w:category>
        <w:types>
          <w:type w:val="bbPlcHdr"/>
        </w:types>
        <w:behaviors>
          <w:behavior w:val="content"/>
        </w:behaviors>
        <w:guid w:val="{DA75A6B5-2B75-4E20-9FA2-D740574E6AF5}"/>
      </w:docPartPr>
      <w:docPartBody>
        <w:p w:rsidR="00CB7284" w:rsidRDefault="00000000">
          <w:pPr>
            <w:pStyle w:val="79324056FF1B478E986D429223ECAA4E"/>
          </w:pPr>
          <w:r w:rsidRPr="00E237E8">
            <w:t>January 1, 20xx</w:t>
          </w:r>
        </w:p>
      </w:docPartBody>
    </w:docPart>
    <w:docPart>
      <w:docPartPr>
        <w:name w:val="6F9ADBD37F1D4E6C8C7AD99381CF6E95"/>
        <w:category>
          <w:name w:val="General"/>
          <w:gallery w:val="placeholder"/>
        </w:category>
        <w:types>
          <w:type w:val="bbPlcHdr"/>
        </w:types>
        <w:behaviors>
          <w:behavior w:val="content"/>
        </w:behaviors>
        <w:guid w:val="{347A6292-C121-4C66-BD9A-4B73A0016C34}"/>
      </w:docPartPr>
      <w:docPartBody>
        <w:p w:rsidR="00CB7284" w:rsidRDefault="00000000">
          <w:pPr>
            <w:pStyle w:val="6F9ADBD37F1D4E6C8C7AD99381CF6E95"/>
          </w:pPr>
          <w:r w:rsidRPr="00E237E8">
            <w:t>COST ITEMS</w:t>
          </w:r>
        </w:p>
      </w:docPartBody>
    </w:docPart>
    <w:docPart>
      <w:docPartPr>
        <w:name w:val="1494AB2007784B589D27A5AF9B1EA5A0"/>
        <w:category>
          <w:name w:val="General"/>
          <w:gallery w:val="placeholder"/>
        </w:category>
        <w:types>
          <w:type w:val="bbPlcHdr"/>
        </w:types>
        <w:behaviors>
          <w:behavior w:val="content"/>
        </w:behaviors>
        <w:guid w:val="{097220C1-233D-42C4-B51C-95CC1AC5B1C7}"/>
      </w:docPartPr>
      <w:docPartBody>
        <w:p w:rsidR="00CB7284" w:rsidRDefault="00000000">
          <w:pPr>
            <w:pStyle w:val="1494AB2007784B589D27A5AF9B1EA5A0"/>
          </w:pPr>
          <w:r w:rsidRPr="00E237E8">
            <w:t>MONTHS</w:t>
          </w:r>
        </w:p>
      </w:docPartBody>
    </w:docPart>
    <w:docPart>
      <w:docPartPr>
        <w:name w:val="3D7DBACAC4084D9F955053B73ABFB074"/>
        <w:category>
          <w:name w:val="General"/>
          <w:gallery w:val="placeholder"/>
        </w:category>
        <w:types>
          <w:type w:val="bbPlcHdr"/>
        </w:types>
        <w:behaviors>
          <w:behavior w:val="content"/>
        </w:behaviors>
        <w:guid w:val="{4097F0E1-DCFF-4194-9A56-6131F0F08CCF}"/>
      </w:docPartPr>
      <w:docPartBody>
        <w:p w:rsidR="00CB7284" w:rsidRDefault="00000000">
          <w:pPr>
            <w:pStyle w:val="3D7DBACAC4084D9F955053B73ABFB074"/>
          </w:pPr>
          <w:r w:rsidRPr="00E237E8">
            <w:t>COST/ MONTH</w:t>
          </w:r>
        </w:p>
      </w:docPartBody>
    </w:docPart>
    <w:docPart>
      <w:docPartPr>
        <w:name w:val="96A2F9A8B2C746958A2026E5BCD03649"/>
        <w:category>
          <w:name w:val="General"/>
          <w:gallery w:val="placeholder"/>
        </w:category>
        <w:types>
          <w:type w:val="bbPlcHdr"/>
        </w:types>
        <w:behaviors>
          <w:behavior w:val="content"/>
        </w:behaviors>
        <w:guid w:val="{A99C0C3C-563C-41FC-AC85-D561621CFE22}"/>
      </w:docPartPr>
      <w:docPartBody>
        <w:p w:rsidR="00CB7284" w:rsidRDefault="00000000">
          <w:pPr>
            <w:pStyle w:val="96A2F9A8B2C746958A2026E5BCD03649"/>
          </w:pPr>
          <w:r w:rsidRPr="00E237E8">
            <w:t>ONE-TIME COST</w:t>
          </w:r>
        </w:p>
      </w:docPartBody>
    </w:docPart>
    <w:docPart>
      <w:docPartPr>
        <w:name w:val="9EB0ED8CB8DD4BED935843CC2666241B"/>
        <w:category>
          <w:name w:val="General"/>
          <w:gallery w:val="placeholder"/>
        </w:category>
        <w:types>
          <w:type w:val="bbPlcHdr"/>
        </w:types>
        <w:behaviors>
          <w:behavior w:val="content"/>
        </w:behaviors>
        <w:guid w:val="{22A42BC2-9C34-4851-8B7A-FE582ADD04F0}"/>
      </w:docPartPr>
      <w:docPartBody>
        <w:p w:rsidR="00CB7284" w:rsidRDefault="00000000">
          <w:pPr>
            <w:pStyle w:val="9EB0ED8CB8DD4BED935843CC2666241B"/>
          </w:pPr>
          <w:r w:rsidRPr="00E237E8">
            <w:t>TOTAL COST</w:t>
          </w:r>
        </w:p>
      </w:docPartBody>
    </w:docPart>
    <w:docPart>
      <w:docPartPr>
        <w:name w:val="0E5829CB601641378AEB7DEAA43566E7"/>
        <w:category>
          <w:name w:val="General"/>
          <w:gallery w:val="placeholder"/>
        </w:category>
        <w:types>
          <w:type w:val="bbPlcHdr"/>
        </w:types>
        <w:behaviors>
          <w:behavior w:val="content"/>
        </w:behaviors>
        <w:guid w:val="{46E55633-A759-40BA-B50A-3A889381C1D4}"/>
      </w:docPartPr>
      <w:docPartBody>
        <w:p w:rsidR="00CB7284" w:rsidRDefault="00000000">
          <w:pPr>
            <w:pStyle w:val="0E5829CB601641378AEB7DEAA43566E7"/>
          </w:pPr>
          <w:r w:rsidRPr="00E237E8">
            <w:t>Advertising/Marketing</w:t>
          </w:r>
        </w:p>
      </w:docPartBody>
    </w:docPart>
    <w:docPart>
      <w:docPartPr>
        <w:name w:val="216E8C69A9504B128D5CE655F8C6F326"/>
        <w:category>
          <w:name w:val="General"/>
          <w:gallery w:val="placeholder"/>
        </w:category>
        <w:types>
          <w:type w:val="bbPlcHdr"/>
        </w:types>
        <w:behaviors>
          <w:behavior w:val="content"/>
        </w:behaviors>
        <w:guid w:val="{F6D64EC3-3B54-4FFF-BFE8-0C4883D4548A}"/>
      </w:docPartPr>
      <w:docPartBody>
        <w:p w:rsidR="00CB7284" w:rsidRDefault="00000000">
          <w:pPr>
            <w:pStyle w:val="216E8C69A9504B128D5CE655F8C6F326"/>
          </w:pPr>
          <w:r w:rsidRPr="00E237E8">
            <w:t>3</w:t>
          </w:r>
        </w:p>
      </w:docPartBody>
    </w:docPart>
    <w:docPart>
      <w:docPartPr>
        <w:name w:val="2B79869ED0644FA88CF97DF826735649"/>
        <w:category>
          <w:name w:val="General"/>
          <w:gallery w:val="placeholder"/>
        </w:category>
        <w:types>
          <w:type w:val="bbPlcHdr"/>
        </w:types>
        <w:behaviors>
          <w:behavior w:val="content"/>
        </w:behaviors>
        <w:guid w:val="{389C9C0B-81B1-473E-B939-D2076A35316F}"/>
      </w:docPartPr>
      <w:docPartBody>
        <w:p w:rsidR="00CB7284" w:rsidRDefault="00000000">
          <w:pPr>
            <w:pStyle w:val="2B79869ED0644FA88CF97DF826735649"/>
          </w:pPr>
          <w:r w:rsidRPr="00E237E8">
            <w:t>$300</w:t>
          </w:r>
        </w:p>
      </w:docPartBody>
    </w:docPart>
    <w:docPart>
      <w:docPartPr>
        <w:name w:val="1E0D98B2B9774FD4B67C3118EFDE13E2"/>
        <w:category>
          <w:name w:val="General"/>
          <w:gallery w:val="placeholder"/>
        </w:category>
        <w:types>
          <w:type w:val="bbPlcHdr"/>
        </w:types>
        <w:behaviors>
          <w:behavior w:val="content"/>
        </w:behaviors>
        <w:guid w:val="{26C1C2EE-3036-434C-B0A8-F2BF86A2EB94}"/>
      </w:docPartPr>
      <w:docPartBody>
        <w:p w:rsidR="00CB7284" w:rsidRDefault="00000000">
          <w:pPr>
            <w:pStyle w:val="1E0D98B2B9774FD4B67C3118EFDE13E2"/>
          </w:pPr>
          <w:r w:rsidRPr="00E237E8">
            <w:t>$2,000</w:t>
          </w:r>
        </w:p>
      </w:docPartBody>
    </w:docPart>
    <w:docPart>
      <w:docPartPr>
        <w:name w:val="56AF3DB8428E41C8AAE010FC7B37546B"/>
        <w:category>
          <w:name w:val="General"/>
          <w:gallery w:val="placeholder"/>
        </w:category>
        <w:types>
          <w:type w:val="bbPlcHdr"/>
        </w:types>
        <w:behaviors>
          <w:behavior w:val="content"/>
        </w:behaviors>
        <w:guid w:val="{FF72E654-2034-4E16-B511-0CDD3B1C6603}"/>
      </w:docPartPr>
      <w:docPartBody>
        <w:p w:rsidR="00CB7284" w:rsidRDefault="00000000">
          <w:pPr>
            <w:pStyle w:val="56AF3DB8428E41C8AAE010FC7B37546B"/>
          </w:pPr>
          <w:r w:rsidRPr="00E237E8">
            <w:t>$2,900</w:t>
          </w:r>
        </w:p>
      </w:docPartBody>
    </w:docPart>
    <w:docPart>
      <w:docPartPr>
        <w:name w:val="2BE5292822394909B4E8FDE78F3484E6"/>
        <w:category>
          <w:name w:val="General"/>
          <w:gallery w:val="placeholder"/>
        </w:category>
        <w:types>
          <w:type w:val="bbPlcHdr"/>
        </w:types>
        <w:behaviors>
          <w:behavior w:val="content"/>
        </w:behaviors>
        <w:guid w:val="{A22842B2-29CD-4843-99CC-19C994EB5F5D}"/>
      </w:docPartPr>
      <w:docPartBody>
        <w:p w:rsidR="00CB7284" w:rsidRDefault="00000000">
          <w:pPr>
            <w:pStyle w:val="2BE5292822394909B4E8FDE78F3484E6"/>
          </w:pPr>
          <w:r w:rsidRPr="00E237E8">
            <w:t>Employee Salaries*</w:t>
          </w:r>
        </w:p>
      </w:docPartBody>
    </w:docPart>
    <w:docPart>
      <w:docPartPr>
        <w:name w:val="A409B42CEA114FC8A2EC29771BFD3E28"/>
        <w:category>
          <w:name w:val="General"/>
          <w:gallery w:val="placeholder"/>
        </w:category>
        <w:types>
          <w:type w:val="bbPlcHdr"/>
        </w:types>
        <w:behaviors>
          <w:behavior w:val="content"/>
        </w:behaviors>
        <w:guid w:val="{ED7C9395-030D-4D70-8C6B-27ED97496769}"/>
      </w:docPartPr>
      <w:docPartBody>
        <w:p w:rsidR="00CB7284" w:rsidRDefault="00000000">
          <w:pPr>
            <w:pStyle w:val="A409B42CEA114FC8A2EC29771BFD3E28"/>
          </w:pPr>
          <w:r w:rsidRPr="00E237E8">
            <w:t>4</w:t>
          </w:r>
        </w:p>
      </w:docPartBody>
    </w:docPart>
    <w:docPart>
      <w:docPartPr>
        <w:name w:val="6CE1EC045A0D4A75A04284F9C38B4237"/>
        <w:category>
          <w:name w:val="General"/>
          <w:gallery w:val="placeholder"/>
        </w:category>
        <w:types>
          <w:type w:val="bbPlcHdr"/>
        </w:types>
        <w:behaviors>
          <w:behavior w:val="content"/>
        </w:behaviors>
        <w:guid w:val="{B6305B3E-22B1-48C6-B52A-312C660FEE50}"/>
      </w:docPartPr>
      <w:docPartBody>
        <w:p w:rsidR="00CB7284" w:rsidRDefault="00000000">
          <w:pPr>
            <w:pStyle w:val="6CE1EC045A0D4A75A04284F9C38B4237"/>
          </w:pPr>
          <w:r w:rsidRPr="00E237E8">
            <w:t>$500</w:t>
          </w:r>
        </w:p>
      </w:docPartBody>
    </w:docPart>
    <w:docPart>
      <w:docPartPr>
        <w:name w:val="E5889C4D2DC94BC685BC83C8F5A85058"/>
        <w:category>
          <w:name w:val="General"/>
          <w:gallery w:val="placeholder"/>
        </w:category>
        <w:types>
          <w:type w:val="bbPlcHdr"/>
        </w:types>
        <w:behaviors>
          <w:behavior w:val="content"/>
        </w:behaviors>
        <w:guid w:val="{8C11E057-90B7-4767-A5A6-94B79417A857}"/>
      </w:docPartPr>
      <w:docPartBody>
        <w:p w:rsidR="00CB7284" w:rsidRDefault="00000000">
          <w:pPr>
            <w:pStyle w:val="E5889C4D2DC94BC685BC83C8F5A85058"/>
          </w:pPr>
          <w:r w:rsidRPr="00E237E8">
            <w:t>$2</w:t>
          </w:r>
        </w:p>
      </w:docPartBody>
    </w:docPart>
    <w:docPart>
      <w:docPartPr>
        <w:name w:val="687854D20E204D229ECF4BD43D935E17"/>
        <w:category>
          <w:name w:val="General"/>
          <w:gallery w:val="placeholder"/>
        </w:category>
        <w:types>
          <w:type w:val="bbPlcHdr"/>
        </w:types>
        <w:behaviors>
          <w:behavior w:val="content"/>
        </w:behaviors>
        <w:guid w:val="{46644D07-FF86-4A92-9ED9-299FA61FDEEB}"/>
      </w:docPartPr>
      <w:docPartBody>
        <w:p w:rsidR="00CB7284" w:rsidRDefault="00000000">
          <w:pPr>
            <w:pStyle w:val="687854D20E204D229ECF4BD43D935E17"/>
          </w:pPr>
          <w:r w:rsidRPr="00E237E8">
            <w:t>$2,002</w:t>
          </w:r>
        </w:p>
      </w:docPartBody>
    </w:docPart>
    <w:docPart>
      <w:docPartPr>
        <w:name w:val="F46E1FF861BD435DB1A04DC71597BF69"/>
        <w:category>
          <w:name w:val="General"/>
          <w:gallery w:val="placeholder"/>
        </w:category>
        <w:types>
          <w:type w:val="bbPlcHdr"/>
        </w:types>
        <w:behaviors>
          <w:behavior w:val="content"/>
        </w:behaviors>
        <w:guid w:val="{5E4900F5-D0CF-4248-9DDA-F472DBDDABFD}"/>
      </w:docPartPr>
      <w:docPartBody>
        <w:p w:rsidR="00CB7284" w:rsidRDefault="00000000">
          <w:pPr>
            <w:pStyle w:val="F46E1FF861BD435DB1A04DC71597BF69"/>
          </w:pPr>
          <w:r w:rsidRPr="00E237E8">
            <w:t>Employee Payroll Taxes and Benefits</w:t>
          </w:r>
        </w:p>
      </w:docPartBody>
    </w:docPart>
    <w:docPart>
      <w:docPartPr>
        <w:name w:val="07A31DC3BDA344A89053D9B39D2083C8"/>
        <w:category>
          <w:name w:val="General"/>
          <w:gallery w:val="placeholder"/>
        </w:category>
        <w:types>
          <w:type w:val="bbPlcHdr"/>
        </w:types>
        <w:behaviors>
          <w:behavior w:val="content"/>
        </w:behaviors>
        <w:guid w:val="{D1018480-84F7-41E6-804D-39246A18B121}"/>
      </w:docPartPr>
      <w:docPartBody>
        <w:p w:rsidR="00CB7284" w:rsidRDefault="00000000">
          <w:pPr>
            <w:pStyle w:val="07A31DC3BDA344A89053D9B39D2083C8"/>
          </w:pPr>
          <w:r w:rsidRPr="00E237E8">
            <w:t>4</w:t>
          </w:r>
        </w:p>
      </w:docPartBody>
    </w:docPart>
    <w:docPart>
      <w:docPartPr>
        <w:name w:val="EC858560D90244D1A3289CE6EEA1558F"/>
        <w:category>
          <w:name w:val="General"/>
          <w:gallery w:val="placeholder"/>
        </w:category>
        <w:types>
          <w:type w:val="bbPlcHdr"/>
        </w:types>
        <w:behaviors>
          <w:behavior w:val="content"/>
        </w:behaviors>
        <w:guid w:val="{0509795D-828E-47E3-A833-8799B560DB99}"/>
      </w:docPartPr>
      <w:docPartBody>
        <w:p w:rsidR="00CB7284" w:rsidRDefault="00000000">
          <w:pPr>
            <w:pStyle w:val="EC858560D90244D1A3289CE6EEA1558F"/>
          </w:pPr>
          <w:r w:rsidRPr="00E237E8">
            <w:t>$100</w:t>
          </w:r>
        </w:p>
      </w:docPartBody>
    </w:docPart>
    <w:docPart>
      <w:docPartPr>
        <w:name w:val="1501482BEE954B4BBA38D40FE771A9B2"/>
        <w:category>
          <w:name w:val="General"/>
          <w:gallery w:val="placeholder"/>
        </w:category>
        <w:types>
          <w:type w:val="bbPlcHdr"/>
        </w:types>
        <w:behaviors>
          <w:behavior w:val="content"/>
        </w:behaviors>
        <w:guid w:val="{9A32EA0F-5B94-4160-A84C-8C8A94A7CACF}"/>
      </w:docPartPr>
      <w:docPartBody>
        <w:p w:rsidR="00CB7284" w:rsidRDefault="00000000">
          <w:pPr>
            <w:pStyle w:val="1501482BEE954B4BBA38D40FE771A9B2"/>
          </w:pPr>
          <w:r w:rsidRPr="00E237E8">
            <w:t>$1,500</w:t>
          </w:r>
        </w:p>
      </w:docPartBody>
    </w:docPart>
    <w:docPart>
      <w:docPartPr>
        <w:name w:val="40F896832A62450186EDF0D674A1EE66"/>
        <w:category>
          <w:name w:val="General"/>
          <w:gallery w:val="placeholder"/>
        </w:category>
        <w:types>
          <w:type w:val="bbPlcHdr"/>
        </w:types>
        <w:behaviors>
          <w:behavior w:val="content"/>
        </w:behaviors>
        <w:guid w:val="{DDA4F914-BCAE-4F70-8912-17B8D8AB40A4}"/>
      </w:docPartPr>
      <w:docPartBody>
        <w:p w:rsidR="00CB7284" w:rsidRDefault="00000000">
          <w:pPr>
            <w:pStyle w:val="40F896832A62450186EDF0D674A1EE66"/>
          </w:pPr>
          <w:r w:rsidRPr="00E237E8">
            <w:t>$1,600</w:t>
          </w:r>
        </w:p>
      </w:docPartBody>
    </w:docPart>
    <w:docPart>
      <w:docPartPr>
        <w:name w:val="0FE5C87DF0CA43AEAA74177223CB8215"/>
        <w:category>
          <w:name w:val="General"/>
          <w:gallery w:val="placeholder"/>
        </w:category>
        <w:types>
          <w:type w:val="bbPlcHdr"/>
        </w:types>
        <w:behaviors>
          <w:behavior w:val="content"/>
        </w:behaviors>
        <w:guid w:val="{1D10371A-0C3B-40A2-9351-F99CD03C4640}"/>
      </w:docPartPr>
      <w:docPartBody>
        <w:p w:rsidR="00CB7284" w:rsidRDefault="00000000">
          <w:pPr>
            <w:pStyle w:val="0FE5C87DF0CA43AEAA74177223CB8215"/>
          </w:pPr>
          <w:r w:rsidRPr="00E237E8">
            <w:t>Rent/Lease Payments/Utilities</w:t>
          </w:r>
        </w:p>
      </w:docPartBody>
    </w:docPart>
    <w:docPart>
      <w:docPartPr>
        <w:name w:val="C87F1213823C41FBA417DFB68DB6B33D"/>
        <w:category>
          <w:name w:val="General"/>
          <w:gallery w:val="placeholder"/>
        </w:category>
        <w:types>
          <w:type w:val="bbPlcHdr"/>
        </w:types>
        <w:behaviors>
          <w:behavior w:val="content"/>
        </w:behaviors>
        <w:guid w:val="{F7A5F927-781E-4239-AB3E-FF915EFF217F}"/>
      </w:docPartPr>
      <w:docPartBody>
        <w:p w:rsidR="00CB7284" w:rsidRDefault="00000000">
          <w:pPr>
            <w:pStyle w:val="C87F1213823C41FBA417DFB68DB6B33D"/>
          </w:pPr>
          <w:r w:rsidRPr="00E237E8">
            <w:t>4</w:t>
          </w:r>
        </w:p>
      </w:docPartBody>
    </w:docPart>
    <w:docPart>
      <w:docPartPr>
        <w:name w:val="8AB89E28C59E4218B30646C79E4181DC"/>
        <w:category>
          <w:name w:val="General"/>
          <w:gallery w:val="placeholder"/>
        </w:category>
        <w:types>
          <w:type w:val="bbPlcHdr"/>
        </w:types>
        <w:behaviors>
          <w:behavior w:val="content"/>
        </w:behaviors>
        <w:guid w:val="{608D68D3-24BE-492F-89FE-693C1FD67189}"/>
      </w:docPartPr>
      <w:docPartBody>
        <w:p w:rsidR="00CB7284" w:rsidRDefault="00000000">
          <w:pPr>
            <w:pStyle w:val="8AB89E28C59E4218B30646C79E4181DC"/>
          </w:pPr>
          <w:r w:rsidRPr="00E237E8">
            <w:t>$750</w:t>
          </w:r>
        </w:p>
      </w:docPartBody>
    </w:docPart>
    <w:docPart>
      <w:docPartPr>
        <w:name w:val="4AA79D6D7F6C43E6A831703C406B4A4B"/>
        <w:category>
          <w:name w:val="General"/>
          <w:gallery w:val="placeholder"/>
        </w:category>
        <w:types>
          <w:type w:val="bbPlcHdr"/>
        </w:types>
        <w:behaviors>
          <w:behavior w:val="content"/>
        </w:behaviors>
        <w:guid w:val="{4C981FBB-CDCE-4AC1-862C-8743943EC2C1}"/>
      </w:docPartPr>
      <w:docPartBody>
        <w:p w:rsidR="00CB7284" w:rsidRDefault="00000000">
          <w:pPr>
            <w:pStyle w:val="4AA79D6D7F6C43E6A831703C406B4A4B"/>
          </w:pPr>
          <w:r w:rsidRPr="00E237E8">
            <w:t>$2,500</w:t>
          </w:r>
        </w:p>
      </w:docPartBody>
    </w:docPart>
    <w:docPart>
      <w:docPartPr>
        <w:name w:val="928C448EC50245478B46862B62038433"/>
        <w:category>
          <w:name w:val="General"/>
          <w:gallery w:val="placeholder"/>
        </w:category>
        <w:types>
          <w:type w:val="bbPlcHdr"/>
        </w:types>
        <w:behaviors>
          <w:behavior w:val="content"/>
        </w:behaviors>
        <w:guid w:val="{91441ABA-E2C4-418B-91FD-F1E37D9E8BF3}"/>
      </w:docPartPr>
      <w:docPartBody>
        <w:p w:rsidR="00CB7284" w:rsidRDefault="00000000">
          <w:pPr>
            <w:pStyle w:val="928C448EC50245478B46862B62038433"/>
          </w:pPr>
          <w:r w:rsidRPr="00E237E8">
            <w:t>$5,500</w:t>
          </w:r>
        </w:p>
      </w:docPartBody>
    </w:docPart>
    <w:docPart>
      <w:docPartPr>
        <w:name w:val="AE7F3299A5FE4F109E0A0BDEE778A713"/>
        <w:category>
          <w:name w:val="General"/>
          <w:gallery w:val="placeholder"/>
        </w:category>
        <w:types>
          <w:type w:val="bbPlcHdr"/>
        </w:types>
        <w:behaviors>
          <w:behavior w:val="content"/>
        </w:behaviors>
        <w:guid w:val="{1B7A26D7-68BF-4ADC-BDDE-D9A61BDC9ECF}"/>
      </w:docPartPr>
      <w:docPartBody>
        <w:p w:rsidR="00CB7284" w:rsidRDefault="00000000">
          <w:pPr>
            <w:pStyle w:val="AE7F3299A5FE4F109E0A0BDEE778A713"/>
          </w:pPr>
          <w:r w:rsidRPr="00E237E8">
            <w:t>Postage/Shipping</w:t>
          </w:r>
        </w:p>
      </w:docPartBody>
    </w:docPart>
    <w:docPart>
      <w:docPartPr>
        <w:name w:val="E584E3CC169645BEAF9E023D4B09D98F"/>
        <w:category>
          <w:name w:val="General"/>
          <w:gallery w:val="placeholder"/>
        </w:category>
        <w:types>
          <w:type w:val="bbPlcHdr"/>
        </w:types>
        <w:behaviors>
          <w:behavior w:val="content"/>
        </w:behaviors>
        <w:guid w:val="{E078D21E-429E-4B1A-AC8E-6DFDFB3BBF80}"/>
      </w:docPartPr>
      <w:docPartBody>
        <w:p w:rsidR="00CB7284" w:rsidRDefault="00000000">
          <w:pPr>
            <w:pStyle w:val="E584E3CC169645BEAF9E023D4B09D98F"/>
          </w:pPr>
          <w:r w:rsidRPr="00E237E8">
            <w:t>1</w:t>
          </w:r>
        </w:p>
      </w:docPartBody>
    </w:docPart>
    <w:docPart>
      <w:docPartPr>
        <w:name w:val="B6DEBABE0E1A418DA3C8128EEFC77DAC"/>
        <w:category>
          <w:name w:val="General"/>
          <w:gallery w:val="placeholder"/>
        </w:category>
        <w:types>
          <w:type w:val="bbPlcHdr"/>
        </w:types>
        <w:behaviors>
          <w:behavior w:val="content"/>
        </w:behaviors>
        <w:guid w:val="{215D46C0-7D98-4426-895B-06EE40789885}"/>
      </w:docPartPr>
      <w:docPartBody>
        <w:p w:rsidR="00CB7284" w:rsidRDefault="00000000">
          <w:pPr>
            <w:pStyle w:val="B6DEBABE0E1A418DA3C8128EEFC77DAC"/>
          </w:pPr>
          <w:r w:rsidRPr="00E237E8">
            <w:t>$25</w:t>
          </w:r>
        </w:p>
      </w:docPartBody>
    </w:docPart>
    <w:docPart>
      <w:docPartPr>
        <w:name w:val="0E7AEA1675694745890D27EAAA30985A"/>
        <w:category>
          <w:name w:val="General"/>
          <w:gallery w:val="placeholder"/>
        </w:category>
        <w:types>
          <w:type w:val="bbPlcHdr"/>
        </w:types>
        <w:behaviors>
          <w:behavior w:val="content"/>
        </w:behaviors>
        <w:guid w:val="{0F536C50-F811-465B-9DA6-AF1EDA6F1DEB}"/>
      </w:docPartPr>
      <w:docPartBody>
        <w:p w:rsidR="00CB7284" w:rsidRDefault="00000000">
          <w:pPr>
            <w:pStyle w:val="0E7AEA1675694745890D27EAAA30985A"/>
          </w:pPr>
          <w:r w:rsidRPr="00E237E8">
            <w:t>$25</w:t>
          </w:r>
        </w:p>
      </w:docPartBody>
    </w:docPart>
    <w:docPart>
      <w:docPartPr>
        <w:name w:val="A75DD4CCD4EF48FF8403D366737B9209"/>
        <w:category>
          <w:name w:val="General"/>
          <w:gallery w:val="placeholder"/>
        </w:category>
        <w:types>
          <w:type w:val="bbPlcHdr"/>
        </w:types>
        <w:behaviors>
          <w:behavior w:val="content"/>
        </w:behaviors>
        <w:guid w:val="{7738380E-836B-44E9-A291-C08C59FC0564}"/>
      </w:docPartPr>
      <w:docPartBody>
        <w:p w:rsidR="00CB7284" w:rsidRDefault="00000000">
          <w:pPr>
            <w:pStyle w:val="A75DD4CCD4EF48FF8403D366737B9209"/>
          </w:pPr>
          <w:r w:rsidRPr="00E237E8">
            <w:t>$50</w:t>
          </w:r>
        </w:p>
      </w:docPartBody>
    </w:docPart>
    <w:docPart>
      <w:docPartPr>
        <w:name w:val="9E9307237103436183CD1E764D793B46"/>
        <w:category>
          <w:name w:val="General"/>
          <w:gallery w:val="placeholder"/>
        </w:category>
        <w:types>
          <w:type w:val="bbPlcHdr"/>
        </w:types>
        <w:behaviors>
          <w:behavior w:val="content"/>
        </w:behaviors>
        <w:guid w:val="{1F3C06FF-30C2-49AD-A995-A7B8A4FC61C9}"/>
      </w:docPartPr>
      <w:docPartBody>
        <w:p w:rsidR="00CB7284" w:rsidRDefault="00000000">
          <w:pPr>
            <w:pStyle w:val="9E9307237103436183CD1E764D793B46"/>
          </w:pPr>
          <w:r w:rsidRPr="00E237E8">
            <w:t>Communication/Telephone</w:t>
          </w:r>
        </w:p>
      </w:docPartBody>
    </w:docPart>
    <w:docPart>
      <w:docPartPr>
        <w:name w:val="7B38D50A3CA94E33AA0CAB6291A07FCA"/>
        <w:category>
          <w:name w:val="General"/>
          <w:gallery w:val="placeholder"/>
        </w:category>
        <w:types>
          <w:type w:val="bbPlcHdr"/>
        </w:types>
        <w:behaviors>
          <w:behavior w:val="content"/>
        </w:behaviors>
        <w:guid w:val="{E93B5E3A-D893-4D8B-9A96-932012FE22CD}"/>
      </w:docPartPr>
      <w:docPartBody>
        <w:p w:rsidR="00CB7284" w:rsidRDefault="00000000">
          <w:pPr>
            <w:pStyle w:val="7B38D50A3CA94E33AA0CAB6291A07FCA"/>
          </w:pPr>
          <w:r w:rsidRPr="00E237E8">
            <w:t>4</w:t>
          </w:r>
        </w:p>
      </w:docPartBody>
    </w:docPart>
    <w:docPart>
      <w:docPartPr>
        <w:name w:val="F9BE8F9805F843D1A1554696E4570E90"/>
        <w:category>
          <w:name w:val="General"/>
          <w:gallery w:val="placeholder"/>
        </w:category>
        <w:types>
          <w:type w:val="bbPlcHdr"/>
        </w:types>
        <w:behaviors>
          <w:behavior w:val="content"/>
        </w:behaviors>
        <w:guid w:val="{F65FB320-0EAA-4E99-9920-B00DB3CE5D28}"/>
      </w:docPartPr>
      <w:docPartBody>
        <w:p w:rsidR="00CB7284" w:rsidRDefault="00000000">
          <w:pPr>
            <w:pStyle w:val="F9BE8F9805F843D1A1554696E4570E90"/>
          </w:pPr>
          <w:r w:rsidRPr="00E237E8">
            <w:t>$70</w:t>
          </w:r>
        </w:p>
      </w:docPartBody>
    </w:docPart>
    <w:docPart>
      <w:docPartPr>
        <w:name w:val="3796641B69E04C84903AFE951A4CF32F"/>
        <w:category>
          <w:name w:val="General"/>
          <w:gallery w:val="placeholder"/>
        </w:category>
        <w:types>
          <w:type w:val="bbPlcHdr"/>
        </w:types>
        <w:behaviors>
          <w:behavior w:val="content"/>
        </w:behaviors>
        <w:guid w:val="{3C79B942-BD1B-47B7-AC0B-42FDD242CDCE}"/>
      </w:docPartPr>
      <w:docPartBody>
        <w:p w:rsidR="00CB7284" w:rsidRDefault="00000000">
          <w:pPr>
            <w:pStyle w:val="3796641B69E04C84903AFE951A4CF32F"/>
          </w:pPr>
          <w:r w:rsidRPr="00E237E8">
            <w:t>$280</w:t>
          </w:r>
        </w:p>
      </w:docPartBody>
    </w:docPart>
    <w:docPart>
      <w:docPartPr>
        <w:name w:val="9CC3E4D734814CFFACBA9CC9F041AB44"/>
        <w:category>
          <w:name w:val="General"/>
          <w:gallery w:val="placeholder"/>
        </w:category>
        <w:types>
          <w:type w:val="bbPlcHdr"/>
        </w:types>
        <w:behaviors>
          <w:behavior w:val="content"/>
        </w:behaviors>
        <w:guid w:val="{75A13B88-962A-44C9-BCD0-6BB5316A7CFB}"/>
      </w:docPartPr>
      <w:docPartBody>
        <w:p w:rsidR="00CB7284" w:rsidRDefault="00000000">
          <w:pPr>
            <w:pStyle w:val="9CC3E4D734814CFFACBA9CC9F041AB44"/>
          </w:pPr>
          <w:r w:rsidRPr="00E237E8">
            <w:t>$560</w:t>
          </w:r>
        </w:p>
      </w:docPartBody>
    </w:docPart>
    <w:docPart>
      <w:docPartPr>
        <w:name w:val="B988553F2A2E43FFBBAE0703F84D40D9"/>
        <w:category>
          <w:name w:val="General"/>
          <w:gallery w:val="placeholder"/>
        </w:category>
        <w:types>
          <w:type w:val="bbPlcHdr"/>
        </w:types>
        <w:behaviors>
          <w:behavior w:val="content"/>
        </w:behaviors>
        <w:guid w:val="{7B745BE7-D052-4680-BD7E-3FF666DB8915}"/>
      </w:docPartPr>
      <w:docPartBody>
        <w:p w:rsidR="00CB7284" w:rsidRDefault="00000000">
          <w:pPr>
            <w:pStyle w:val="B988553F2A2E43FFBBAE0703F84D40D9"/>
          </w:pPr>
          <w:r w:rsidRPr="00E237E8">
            <w:t>Computer Equipment</w:t>
          </w:r>
        </w:p>
      </w:docPartBody>
    </w:docPart>
    <w:docPart>
      <w:docPartPr>
        <w:name w:val="B180DAAF94584822B0E60119E33BE809"/>
        <w:category>
          <w:name w:val="General"/>
          <w:gallery w:val="placeholder"/>
        </w:category>
        <w:types>
          <w:type w:val="bbPlcHdr"/>
        </w:types>
        <w:behaviors>
          <w:behavior w:val="content"/>
        </w:behaviors>
        <w:guid w:val="{A4B9409A-A7E8-46AF-A7A7-8D3FAC16CCAC}"/>
      </w:docPartPr>
      <w:docPartBody>
        <w:p w:rsidR="00CB7284" w:rsidRDefault="00000000">
          <w:pPr>
            <w:pStyle w:val="B180DAAF94584822B0E60119E33BE809"/>
          </w:pPr>
          <w:r w:rsidRPr="00E237E8">
            <w:t>$0</w:t>
          </w:r>
        </w:p>
      </w:docPartBody>
    </w:docPart>
    <w:docPart>
      <w:docPartPr>
        <w:name w:val="BEF028807EEA45758C5821B8EC0B56D0"/>
        <w:category>
          <w:name w:val="General"/>
          <w:gallery w:val="placeholder"/>
        </w:category>
        <w:types>
          <w:type w:val="bbPlcHdr"/>
        </w:types>
        <w:behaviors>
          <w:behavior w:val="content"/>
        </w:behaviors>
        <w:guid w:val="{E8F573DB-3E45-4B82-954D-5AB00530E9C3}"/>
      </w:docPartPr>
      <w:docPartBody>
        <w:p w:rsidR="00CB7284" w:rsidRDefault="00000000">
          <w:pPr>
            <w:pStyle w:val="BEF028807EEA45758C5821B8EC0B56D0"/>
          </w:pPr>
          <w:r w:rsidRPr="00E237E8">
            <w:t>$1,500</w:t>
          </w:r>
        </w:p>
      </w:docPartBody>
    </w:docPart>
    <w:docPart>
      <w:docPartPr>
        <w:name w:val="87241F29270C48D8BF55D73313082DFB"/>
        <w:category>
          <w:name w:val="General"/>
          <w:gallery w:val="placeholder"/>
        </w:category>
        <w:types>
          <w:type w:val="bbPlcHdr"/>
        </w:types>
        <w:behaviors>
          <w:behavior w:val="content"/>
        </w:behaviors>
        <w:guid w:val="{D7DFC597-EEF5-4D60-A217-4A274CB3EF32}"/>
      </w:docPartPr>
      <w:docPartBody>
        <w:p w:rsidR="00CB7284" w:rsidRDefault="00000000">
          <w:pPr>
            <w:pStyle w:val="87241F29270C48D8BF55D73313082DFB"/>
          </w:pPr>
          <w:r w:rsidRPr="00E237E8">
            <w:t>$1,500</w:t>
          </w:r>
        </w:p>
      </w:docPartBody>
    </w:docPart>
    <w:docPart>
      <w:docPartPr>
        <w:name w:val="9229A448E8294873B1D505887A37BCE7"/>
        <w:category>
          <w:name w:val="General"/>
          <w:gallery w:val="placeholder"/>
        </w:category>
        <w:types>
          <w:type w:val="bbPlcHdr"/>
        </w:types>
        <w:behaviors>
          <w:behavior w:val="content"/>
        </w:behaviors>
        <w:guid w:val="{91C90263-208E-493A-9A5C-15064C9C0466}"/>
      </w:docPartPr>
      <w:docPartBody>
        <w:p w:rsidR="00CB7284" w:rsidRDefault="00000000">
          <w:pPr>
            <w:pStyle w:val="9229A448E8294873B1D505887A37BCE7"/>
          </w:pPr>
          <w:r w:rsidRPr="00E237E8">
            <w:t>Computer Software</w:t>
          </w:r>
        </w:p>
      </w:docPartBody>
    </w:docPart>
    <w:docPart>
      <w:docPartPr>
        <w:name w:val="35ED6DBBB3FF4C358D7FCF1C0DF123C4"/>
        <w:category>
          <w:name w:val="General"/>
          <w:gallery w:val="placeholder"/>
        </w:category>
        <w:types>
          <w:type w:val="bbPlcHdr"/>
        </w:types>
        <w:behaviors>
          <w:behavior w:val="content"/>
        </w:behaviors>
        <w:guid w:val="{9F52EE8A-E8FA-41F6-A1B2-98206A795AAA}"/>
      </w:docPartPr>
      <w:docPartBody>
        <w:p w:rsidR="00CB7284" w:rsidRDefault="00000000">
          <w:pPr>
            <w:pStyle w:val="35ED6DBBB3FF4C358D7FCF1C0DF123C4"/>
          </w:pPr>
          <w:r w:rsidRPr="00E237E8">
            <w:t>$0</w:t>
          </w:r>
        </w:p>
      </w:docPartBody>
    </w:docPart>
    <w:docPart>
      <w:docPartPr>
        <w:name w:val="261D8DD4F3104B7187C00E6E429E47A9"/>
        <w:category>
          <w:name w:val="General"/>
          <w:gallery w:val="placeholder"/>
        </w:category>
        <w:types>
          <w:type w:val="bbPlcHdr"/>
        </w:types>
        <w:behaviors>
          <w:behavior w:val="content"/>
        </w:behaviors>
        <w:guid w:val="{71B33492-F309-4C58-9FCC-D1738A99C7FD}"/>
      </w:docPartPr>
      <w:docPartBody>
        <w:p w:rsidR="00CB7284" w:rsidRDefault="00000000">
          <w:pPr>
            <w:pStyle w:val="261D8DD4F3104B7187C00E6E429E47A9"/>
          </w:pPr>
          <w:r w:rsidRPr="00E237E8">
            <w:t>$300</w:t>
          </w:r>
        </w:p>
      </w:docPartBody>
    </w:docPart>
    <w:docPart>
      <w:docPartPr>
        <w:name w:val="DE4650584C454BA395475A787EAC7526"/>
        <w:category>
          <w:name w:val="General"/>
          <w:gallery w:val="placeholder"/>
        </w:category>
        <w:types>
          <w:type w:val="bbPlcHdr"/>
        </w:types>
        <w:behaviors>
          <w:behavior w:val="content"/>
        </w:behaviors>
        <w:guid w:val="{1CA61CE3-0A8C-41EE-8BA0-DC737C4AF0F0}"/>
      </w:docPartPr>
      <w:docPartBody>
        <w:p w:rsidR="00CB7284" w:rsidRDefault="00000000">
          <w:pPr>
            <w:pStyle w:val="DE4650584C454BA395475A787EAC7526"/>
          </w:pPr>
          <w:r w:rsidRPr="00E237E8">
            <w:t>$300</w:t>
          </w:r>
        </w:p>
      </w:docPartBody>
    </w:docPart>
    <w:docPart>
      <w:docPartPr>
        <w:name w:val="94381352A55D4DA6AC5BC5B81FB3802B"/>
        <w:category>
          <w:name w:val="General"/>
          <w:gallery w:val="placeholder"/>
        </w:category>
        <w:types>
          <w:type w:val="bbPlcHdr"/>
        </w:types>
        <w:behaviors>
          <w:behavior w:val="content"/>
        </w:behaviors>
        <w:guid w:val="{AF8C161E-58D5-4DD4-9C81-0CA91095885E}"/>
      </w:docPartPr>
      <w:docPartBody>
        <w:p w:rsidR="00CB7284" w:rsidRDefault="00000000">
          <w:pPr>
            <w:pStyle w:val="94381352A55D4DA6AC5BC5B81FB3802B"/>
          </w:pPr>
          <w:r w:rsidRPr="00E237E8">
            <w:t>Insurance</w:t>
          </w:r>
        </w:p>
      </w:docPartBody>
    </w:docPart>
    <w:docPart>
      <w:docPartPr>
        <w:name w:val="F3EA86B7AAD141C2B9C47A56682271C8"/>
        <w:category>
          <w:name w:val="General"/>
          <w:gallery w:val="placeholder"/>
        </w:category>
        <w:types>
          <w:type w:val="bbPlcHdr"/>
        </w:types>
        <w:behaviors>
          <w:behavior w:val="content"/>
        </w:behaviors>
        <w:guid w:val="{F0CBC9EA-D132-4A7C-BC44-C2FBCF066AE2}"/>
      </w:docPartPr>
      <w:docPartBody>
        <w:p w:rsidR="00CB7284" w:rsidRDefault="00000000">
          <w:pPr>
            <w:pStyle w:val="F3EA86B7AAD141C2B9C47A56682271C8"/>
          </w:pPr>
          <w:r w:rsidRPr="00E237E8">
            <w:t>$0</w:t>
          </w:r>
        </w:p>
      </w:docPartBody>
    </w:docPart>
    <w:docPart>
      <w:docPartPr>
        <w:name w:val="66F7B704848E4EA5AE1E9B372878FE41"/>
        <w:category>
          <w:name w:val="General"/>
          <w:gallery w:val="placeholder"/>
        </w:category>
        <w:types>
          <w:type w:val="bbPlcHdr"/>
        </w:types>
        <w:behaviors>
          <w:behavior w:val="content"/>
        </w:behaviors>
        <w:guid w:val="{7D048F54-AF67-49EC-9A8A-C3FB96232B9E}"/>
      </w:docPartPr>
      <w:docPartBody>
        <w:p w:rsidR="00CB7284" w:rsidRDefault="00000000">
          <w:pPr>
            <w:pStyle w:val="66F7B704848E4EA5AE1E9B372878FE41"/>
          </w:pPr>
          <w:r w:rsidRPr="00E237E8">
            <w:t>$60</w:t>
          </w:r>
        </w:p>
      </w:docPartBody>
    </w:docPart>
    <w:docPart>
      <w:docPartPr>
        <w:name w:val="410DA109C42F4909B392A06FAE7F0A09"/>
        <w:category>
          <w:name w:val="General"/>
          <w:gallery w:val="placeholder"/>
        </w:category>
        <w:types>
          <w:type w:val="bbPlcHdr"/>
        </w:types>
        <w:behaviors>
          <w:behavior w:val="content"/>
        </w:behaviors>
        <w:guid w:val="{FF3E8AA4-1D4E-490A-A7FA-61481FB602CF}"/>
      </w:docPartPr>
      <w:docPartBody>
        <w:p w:rsidR="00CB7284" w:rsidRDefault="00000000">
          <w:pPr>
            <w:pStyle w:val="410DA109C42F4909B392A06FAE7F0A09"/>
          </w:pPr>
          <w:r w:rsidRPr="00E237E8">
            <w:t>$60</w:t>
          </w:r>
        </w:p>
      </w:docPartBody>
    </w:docPart>
    <w:docPart>
      <w:docPartPr>
        <w:name w:val="096E88000B4F4CAE9CB3CAA8CC7F214C"/>
        <w:category>
          <w:name w:val="General"/>
          <w:gallery w:val="placeholder"/>
        </w:category>
        <w:types>
          <w:type w:val="bbPlcHdr"/>
        </w:types>
        <w:behaviors>
          <w:behavior w:val="content"/>
        </w:behaviors>
        <w:guid w:val="{0D849051-7D62-4218-88EC-87AE81B07CF8}"/>
      </w:docPartPr>
      <w:docPartBody>
        <w:p w:rsidR="00CB7284" w:rsidRDefault="00000000">
          <w:pPr>
            <w:pStyle w:val="096E88000B4F4CAE9CB3CAA8CC7F214C"/>
          </w:pPr>
          <w:r w:rsidRPr="00E237E8">
            <w:t>Interest Expense</w:t>
          </w:r>
        </w:p>
      </w:docPartBody>
    </w:docPart>
    <w:docPart>
      <w:docPartPr>
        <w:name w:val="3C3C453CE99A4520A7BBC0C22E0C3561"/>
        <w:category>
          <w:name w:val="General"/>
          <w:gallery w:val="placeholder"/>
        </w:category>
        <w:types>
          <w:type w:val="bbPlcHdr"/>
        </w:types>
        <w:behaviors>
          <w:behavior w:val="content"/>
        </w:behaviors>
        <w:guid w:val="{432D1C44-53E1-47C8-860C-F5EAED1E9BFA}"/>
      </w:docPartPr>
      <w:docPartBody>
        <w:p w:rsidR="00CB7284" w:rsidRDefault="00000000">
          <w:pPr>
            <w:pStyle w:val="3C3C453CE99A4520A7BBC0C22E0C3561"/>
          </w:pPr>
          <w:r w:rsidRPr="00E237E8">
            <w:t>$0</w:t>
          </w:r>
        </w:p>
      </w:docPartBody>
    </w:docPart>
    <w:docPart>
      <w:docPartPr>
        <w:name w:val="AE3534B314A64801B3FDBEC46B91B28F"/>
        <w:category>
          <w:name w:val="General"/>
          <w:gallery w:val="placeholder"/>
        </w:category>
        <w:types>
          <w:type w:val="bbPlcHdr"/>
        </w:types>
        <w:behaviors>
          <w:behavior w:val="content"/>
        </w:behaviors>
        <w:guid w:val="{2B6E7AE3-A2F8-4989-8A5A-53C1D21E01F2}"/>
      </w:docPartPr>
      <w:docPartBody>
        <w:p w:rsidR="00CB7284" w:rsidRDefault="00000000">
          <w:pPr>
            <w:pStyle w:val="AE3534B314A64801B3FDBEC46B91B28F"/>
          </w:pPr>
          <w:r w:rsidRPr="00E237E8">
            <w:t>$0</w:t>
          </w:r>
        </w:p>
      </w:docPartBody>
    </w:docPart>
    <w:docPart>
      <w:docPartPr>
        <w:name w:val="42503ED2CBCB4E348EA62C43CE98BDD1"/>
        <w:category>
          <w:name w:val="General"/>
          <w:gallery w:val="placeholder"/>
        </w:category>
        <w:types>
          <w:type w:val="bbPlcHdr"/>
        </w:types>
        <w:behaviors>
          <w:behavior w:val="content"/>
        </w:behaviors>
        <w:guid w:val="{0F843F08-09F3-40E3-9655-48C8DC6A12C6}"/>
      </w:docPartPr>
      <w:docPartBody>
        <w:p w:rsidR="00CB7284" w:rsidRDefault="00000000">
          <w:pPr>
            <w:pStyle w:val="42503ED2CBCB4E348EA62C43CE98BDD1"/>
          </w:pPr>
          <w:r w:rsidRPr="00E237E8">
            <w:t>$0</w:t>
          </w:r>
        </w:p>
      </w:docPartBody>
    </w:docPart>
    <w:docPart>
      <w:docPartPr>
        <w:name w:val="3C0E080D96F74CAF80E4FF4E16E2A1C9"/>
        <w:category>
          <w:name w:val="General"/>
          <w:gallery w:val="placeholder"/>
        </w:category>
        <w:types>
          <w:type w:val="bbPlcHdr"/>
        </w:types>
        <w:behaviors>
          <w:behavior w:val="content"/>
        </w:behaviors>
        <w:guid w:val="{949F74D7-F89F-43A5-B335-BBCDF0080B0A}"/>
      </w:docPartPr>
      <w:docPartBody>
        <w:p w:rsidR="00CB7284" w:rsidRDefault="00000000">
          <w:pPr>
            <w:pStyle w:val="3C0E080D96F74CAF80E4FF4E16E2A1C9"/>
          </w:pPr>
          <w:r w:rsidRPr="00E237E8">
            <w:t>Bank Service Charges</w:t>
          </w:r>
        </w:p>
      </w:docPartBody>
    </w:docPart>
    <w:docPart>
      <w:docPartPr>
        <w:name w:val="76D3DF73896045759248F34F62012F16"/>
        <w:category>
          <w:name w:val="General"/>
          <w:gallery w:val="placeholder"/>
        </w:category>
        <w:types>
          <w:type w:val="bbPlcHdr"/>
        </w:types>
        <w:behaviors>
          <w:behavior w:val="content"/>
        </w:behaviors>
        <w:guid w:val="{BBADCDB2-D003-47ED-998F-C2D9E5775427}"/>
      </w:docPartPr>
      <w:docPartBody>
        <w:p w:rsidR="00CB7284" w:rsidRDefault="00000000">
          <w:pPr>
            <w:pStyle w:val="76D3DF73896045759248F34F62012F16"/>
          </w:pPr>
          <w:r w:rsidRPr="00E237E8">
            <w:t>$0</w:t>
          </w:r>
        </w:p>
      </w:docPartBody>
    </w:docPart>
    <w:docPart>
      <w:docPartPr>
        <w:name w:val="402B77B23A5345EBBCA95251F9831AA0"/>
        <w:category>
          <w:name w:val="General"/>
          <w:gallery w:val="placeholder"/>
        </w:category>
        <w:types>
          <w:type w:val="bbPlcHdr"/>
        </w:types>
        <w:behaviors>
          <w:behavior w:val="content"/>
        </w:behaviors>
        <w:guid w:val="{80E3281D-4E9D-4C76-9BE6-832BCE672046}"/>
      </w:docPartPr>
      <w:docPartBody>
        <w:p w:rsidR="00CB7284" w:rsidRDefault="00000000">
          <w:pPr>
            <w:pStyle w:val="402B77B23A5345EBBCA95251F9831AA0"/>
          </w:pPr>
          <w:r w:rsidRPr="00E237E8">
            <w:t>$0</w:t>
          </w:r>
        </w:p>
      </w:docPartBody>
    </w:docPart>
    <w:docPart>
      <w:docPartPr>
        <w:name w:val="18B96523B4A447928DD2D8CB48CC0EAE"/>
        <w:category>
          <w:name w:val="General"/>
          <w:gallery w:val="placeholder"/>
        </w:category>
        <w:types>
          <w:type w:val="bbPlcHdr"/>
        </w:types>
        <w:behaviors>
          <w:behavior w:val="content"/>
        </w:behaviors>
        <w:guid w:val="{5042136D-A6E8-4464-A2A3-7D11B408A92C}"/>
      </w:docPartPr>
      <w:docPartBody>
        <w:p w:rsidR="00CB7284" w:rsidRDefault="00000000">
          <w:pPr>
            <w:pStyle w:val="18B96523B4A447928DD2D8CB48CC0EAE"/>
          </w:pPr>
          <w:r w:rsidRPr="00E237E8">
            <w:t>$0</w:t>
          </w:r>
        </w:p>
      </w:docPartBody>
    </w:docPart>
    <w:docPart>
      <w:docPartPr>
        <w:name w:val="5A21DC8CF27F4DE0B82ED0079864FAD4"/>
        <w:category>
          <w:name w:val="General"/>
          <w:gallery w:val="placeholder"/>
        </w:category>
        <w:types>
          <w:type w:val="bbPlcHdr"/>
        </w:types>
        <w:behaviors>
          <w:behavior w:val="content"/>
        </w:behaviors>
        <w:guid w:val="{D63EED4F-CCD3-439C-A338-E5FEA47B7F46}"/>
      </w:docPartPr>
      <w:docPartBody>
        <w:p w:rsidR="00CB7284" w:rsidRDefault="00000000">
          <w:pPr>
            <w:pStyle w:val="5A21DC8CF27F4DE0B82ED0079864FAD4"/>
          </w:pPr>
          <w:r w:rsidRPr="00E237E8">
            <w:t>Supplies</w:t>
          </w:r>
        </w:p>
      </w:docPartBody>
    </w:docPart>
    <w:docPart>
      <w:docPartPr>
        <w:name w:val="2C0E639528E64D52B93DEAD13928AEB8"/>
        <w:category>
          <w:name w:val="General"/>
          <w:gallery w:val="placeholder"/>
        </w:category>
        <w:types>
          <w:type w:val="bbPlcHdr"/>
        </w:types>
        <w:behaviors>
          <w:behavior w:val="content"/>
        </w:behaviors>
        <w:guid w:val="{28254A73-917A-4348-9705-89DD7237D383}"/>
      </w:docPartPr>
      <w:docPartBody>
        <w:p w:rsidR="00CB7284" w:rsidRDefault="00000000">
          <w:pPr>
            <w:pStyle w:val="2C0E639528E64D52B93DEAD13928AEB8"/>
          </w:pPr>
          <w:r w:rsidRPr="00E237E8">
            <w:t>$0</w:t>
          </w:r>
        </w:p>
      </w:docPartBody>
    </w:docPart>
    <w:docPart>
      <w:docPartPr>
        <w:name w:val="53A51E06928E49A68C9DB96BA4E55277"/>
        <w:category>
          <w:name w:val="General"/>
          <w:gallery w:val="placeholder"/>
        </w:category>
        <w:types>
          <w:type w:val="bbPlcHdr"/>
        </w:types>
        <w:behaviors>
          <w:behavior w:val="content"/>
        </w:behaviors>
        <w:guid w:val="{40695114-A25B-4F75-B16B-6F6509D69054}"/>
      </w:docPartPr>
      <w:docPartBody>
        <w:p w:rsidR="00CB7284" w:rsidRDefault="00000000">
          <w:pPr>
            <w:pStyle w:val="53A51E06928E49A68C9DB96BA4E55277"/>
          </w:pPr>
          <w:r w:rsidRPr="00E237E8">
            <w:t>$0</w:t>
          </w:r>
        </w:p>
      </w:docPartBody>
    </w:docPart>
    <w:docPart>
      <w:docPartPr>
        <w:name w:val="130CEE58C2834C5C92491C04F831A8C0"/>
        <w:category>
          <w:name w:val="General"/>
          <w:gallery w:val="placeholder"/>
        </w:category>
        <w:types>
          <w:type w:val="bbPlcHdr"/>
        </w:types>
        <w:behaviors>
          <w:behavior w:val="content"/>
        </w:behaviors>
        <w:guid w:val="{03C5CCFC-2FBD-4342-9D9B-288281EF9D24}"/>
      </w:docPartPr>
      <w:docPartBody>
        <w:p w:rsidR="00CB7284" w:rsidRDefault="00000000">
          <w:pPr>
            <w:pStyle w:val="130CEE58C2834C5C92491C04F831A8C0"/>
          </w:pPr>
          <w:r w:rsidRPr="00E237E8">
            <w:t>$0</w:t>
          </w:r>
        </w:p>
      </w:docPartBody>
    </w:docPart>
    <w:docPart>
      <w:docPartPr>
        <w:name w:val="C806A22DAA3F4D979181CDBDF0B7DC5A"/>
        <w:category>
          <w:name w:val="General"/>
          <w:gallery w:val="placeholder"/>
        </w:category>
        <w:types>
          <w:type w:val="bbPlcHdr"/>
        </w:types>
        <w:behaviors>
          <w:behavior w:val="content"/>
        </w:behaviors>
        <w:guid w:val="{05D6C471-19F5-4A14-9718-C17D6828964D}"/>
      </w:docPartPr>
      <w:docPartBody>
        <w:p w:rsidR="00CB7284" w:rsidRDefault="00000000">
          <w:pPr>
            <w:pStyle w:val="C806A22DAA3F4D979181CDBDF0B7DC5A"/>
          </w:pPr>
          <w:r w:rsidRPr="00E237E8">
            <w:t>Travel &amp; Entertainment</w:t>
          </w:r>
        </w:p>
      </w:docPartBody>
    </w:docPart>
    <w:docPart>
      <w:docPartPr>
        <w:name w:val="669279BE7A724EE08C956549160BA404"/>
        <w:category>
          <w:name w:val="General"/>
          <w:gallery w:val="placeholder"/>
        </w:category>
        <w:types>
          <w:type w:val="bbPlcHdr"/>
        </w:types>
        <w:behaviors>
          <w:behavior w:val="content"/>
        </w:behaviors>
        <w:guid w:val="{0BD8F3CB-1539-43BB-B893-1064864C3AE2}"/>
      </w:docPartPr>
      <w:docPartBody>
        <w:p w:rsidR="00CB7284" w:rsidRDefault="00000000">
          <w:pPr>
            <w:pStyle w:val="669279BE7A724EE08C956549160BA404"/>
          </w:pPr>
          <w:r w:rsidRPr="00E237E8">
            <w:t>$0</w:t>
          </w:r>
        </w:p>
      </w:docPartBody>
    </w:docPart>
    <w:docPart>
      <w:docPartPr>
        <w:name w:val="9668A77EE0E14DE09E012D46F51C4495"/>
        <w:category>
          <w:name w:val="General"/>
          <w:gallery w:val="placeholder"/>
        </w:category>
        <w:types>
          <w:type w:val="bbPlcHdr"/>
        </w:types>
        <w:behaviors>
          <w:behavior w:val="content"/>
        </w:behaviors>
        <w:guid w:val="{6EDE7A8C-D762-455E-9C6E-B798443CE22C}"/>
      </w:docPartPr>
      <w:docPartBody>
        <w:p w:rsidR="00CB7284" w:rsidRDefault="00000000">
          <w:pPr>
            <w:pStyle w:val="9668A77EE0E14DE09E012D46F51C4495"/>
          </w:pPr>
          <w:r w:rsidRPr="00E237E8">
            <w:t>$0</w:t>
          </w:r>
        </w:p>
      </w:docPartBody>
    </w:docPart>
    <w:docPart>
      <w:docPartPr>
        <w:name w:val="911C9443F49A4F70AEC56DEC02960CF2"/>
        <w:category>
          <w:name w:val="General"/>
          <w:gallery w:val="placeholder"/>
        </w:category>
        <w:types>
          <w:type w:val="bbPlcHdr"/>
        </w:types>
        <w:behaviors>
          <w:behavior w:val="content"/>
        </w:behaviors>
        <w:guid w:val="{C0260825-795A-45F2-88A5-C00824478472}"/>
      </w:docPartPr>
      <w:docPartBody>
        <w:p w:rsidR="00CB7284" w:rsidRDefault="00000000">
          <w:pPr>
            <w:pStyle w:val="911C9443F49A4F70AEC56DEC02960CF2"/>
          </w:pPr>
          <w:r w:rsidRPr="00E237E8">
            <w:t>$0</w:t>
          </w:r>
        </w:p>
      </w:docPartBody>
    </w:docPart>
    <w:docPart>
      <w:docPartPr>
        <w:name w:val="4899DCF25A4441328F8C4BF54DB65B4D"/>
        <w:category>
          <w:name w:val="General"/>
          <w:gallery w:val="placeholder"/>
        </w:category>
        <w:types>
          <w:type w:val="bbPlcHdr"/>
        </w:types>
        <w:behaviors>
          <w:behavior w:val="content"/>
        </w:behaviors>
        <w:guid w:val="{2F7DFAA8-BC0F-47DF-B255-92C745815397}"/>
      </w:docPartPr>
      <w:docPartBody>
        <w:p w:rsidR="00CB7284" w:rsidRDefault="00000000">
          <w:pPr>
            <w:pStyle w:val="4899DCF25A4441328F8C4BF54DB65B4D"/>
          </w:pPr>
          <w:r w:rsidRPr="00E237E8">
            <w:t>Equipment</w:t>
          </w:r>
        </w:p>
      </w:docPartBody>
    </w:docPart>
    <w:docPart>
      <w:docPartPr>
        <w:name w:val="1B692B4CADD04737B2DE523AA032FE98"/>
        <w:category>
          <w:name w:val="General"/>
          <w:gallery w:val="placeholder"/>
        </w:category>
        <w:types>
          <w:type w:val="bbPlcHdr"/>
        </w:types>
        <w:behaviors>
          <w:behavior w:val="content"/>
        </w:behaviors>
        <w:guid w:val="{BAF90E5D-464E-4D10-BCE1-52EB174A3B15}"/>
      </w:docPartPr>
      <w:docPartBody>
        <w:p w:rsidR="00CB7284" w:rsidRDefault="00000000">
          <w:pPr>
            <w:pStyle w:val="1B692B4CADD04737B2DE523AA032FE98"/>
          </w:pPr>
          <w:r w:rsidRPr="00E237E8">
            <w:t>$0</w:t>
          </w:r>
        </w:p>
      </w:docPartBody>
    </w:docPart>
    <w:docPart>
      <w:docPartPr>
        <w:name w:val="5408F88E6B9E4581A428CA9D05D9A37F"/>
        <w:category>
          <w:name w:val="General"/>
          <w:gallery w:val="placeholder"/>
        </w:category>
        <w:types>
          <w:type w:val="bbPlcHdr"/>
        </w:types>
        <w:behaviors>
          <w:behavior w:val="content"/>
        </w:behaviors>
        <w:guid w:val="{7AC9D809-37D2-49A8-BBAD-914DC196B424}"/>
      </w:docPartPr>
      <w:docPartBody>
        <w:p w:rsidR="00CB7284" w:rsidRDefault="00000000">
          <w:pPr>
            <w:pStyle w:val="5408F88E6B9E4581A428CA9D05D9A37F"/>
          </w:pPr>
          <w:r w:rsidRPr="00E237E8">
            <w:t>$2,500</w:t>
          </w:r>
        </w:p>
      </w:docPartBody>
    </w:docPart>
    <w:docPart>
      <w:docPartPr>
        <w:name w:val="052C2F825B4B4109A265537D0E13194A"/>
        <w:category>
          <w:name w:val="General"/>
          <w:gallery w:val="placeholder"/>
        </w:category>
        <w:types>
          <w:type w:val="bbPlcHdr"/>
        </w:types>
        <w:behaviors>
          <w:behavior w:val="content"/>
        </w:behaviors>
        <w:guid w:val="{66879E5C-98AF-4D79-9AF9-CB030D306D5D}"/>
      </w:docPartPr>
      <w:docPartBody>
        <w:p w:rsidR="00CB7284" w:rsidRDefault="00000000">
          <w:pPr>
            <w:pStyle w:val="052C2F825B4B4109A265537D0E13194A"/>
          </w:pPr>
          <w:r w:rsidRPr="00E237E8">
            <w:t>$2,500</w:t>
          </w:r>
        </w:p>
      </w:docPartBody>
    </w:docPart>
    <w:docPart>
      <w:docPartPr>
        <w:name w:val="4F754C3481E94E6F946EDA984ED0A662"/>
        <w:category>
          <w:name w:val="General"/>
          <w:gallery w:val="placeholder"/>
        </w:category>
        <w:types>
          <w:type w:val="bbPlcHdr"/>
        </w:types>
        <w:behaviors>
          <w:behavior w:val="content"/>
        </w:behaviors>
        <w:guid w:val="{ACF7B221-760F-4966-AB0B-51076ED58648}"/>
      </w:docPartPr>
      <w:docPartBody>
        <w:p w:rsidR="00CB7284" w:rsidRDefault="00000000">
          <w:pPr>
            <w:pStyle w:val="4F754C3481E94E6F946EDA984ED0A662"/>
          </w:pPr>
          <w:r w:rsidRPr="00E237E8">
            <w:t>Furniture &amp; Fixtures</w:t>
          </w:r>
        </w:p>
      </w:docPartBody>
    </w:docPart>
    <w:docPart>
      <w:docPartPr>
        <w:name w:val="09953B262F1C4E62AC209A5438686EAC"/>
        <w:category>
          <w:name w:val="General"/>
          <w:gallery w:val="placeholder"/>
        </w:category>
        <w:types>
          <w:type w:val="bbPlcHdr"/>
        </w:types>
        <w:behaviors>
          <w:behavior w:val="content"/>
        </w:behaviors>
        <w:guid w:val="{44F0926E-DA11-4B42-81A0-CE4218810A2B}"/>
      </w:docPartPr>
      <w:docPartBody>
        <w:p w:rsidR="00CB7284" w:rsidRDefault="00000000">
          <w:pPr>
            <w:pStyle w:val="09953B262F1C4E62AC209A5438686EAC"/>
          </w:pPr>
          <w:r w:rsidRPr="00E237E8">
            <w:t>$0</w:t>
          </w:r>
        </w:p>
      </w:docPartBody>
    </w:docPart>
    <w:docPart>
      <w:docPartPr>
        <w:name w:val="06426575EE8C4CCBBFF38520FFCF63F1"/>
        <w:category>
          <w:name w:val="General"/>
          <w:gallery w:val="placeholder"/>
        </w:category>
        <w:types>
          <w:type w:val="bbPlcHdr"/>
        </w:types>
        <w:behaviors>
          <w:behavior w:val="content"/>
        </w:behaviors>
        <w:guid w:val="{05F050C3-3FCA-4CE8-BC97-030EFDB13BB4}"/>
      </w:docPartPr>
      <w:docPartBody>
        <w:p w:rsidR="00CB7284" w:rsidRDefault="00000000">
          <w:pPr>
            <w:pStyle w:val="06426575EE8C4CCBBFF38520FFCF63F1"/>
          </w:pPr>
          <w:r w:rsidRPr="00E237E8">
            <w:t>$0</w:t>
          </w:r>
        </w:p>
      </w:docPartBody>
    </w:docPart>
    <w:docPart>
      <w:docPartPr>
        <w:name w:val="6BF47197739A4A5393EA5EFB27C0F831"/>
        <w:category>
          <w:name w:val="General"/>
          <w:gallery w:val="placeholder"/>
        </w:category>
        <w:types>
          <w:type w:val="bbPlcHdr"/>
        </w:types>
        <w:behaviors>
          <w:behavior w:val="content"/>
        </w:behaviors>
        <w:guid w:val="{D32993BE-9460-4744-A2C1-C49CB69C5AB3}"/>
      </w:docPartPr>
      <w:docPartBody>
        <w:p w:rsidR="00CB7284" w:rsidRDefault="00000000">
          <w:pPr>
            <w:pStyle w:val="6BF47197739A4A5393EA5EFB27C0F831"/>
          </w:pPr>
          <w:r w:rsidRPr="00E237E8">
            <w:t>$0</w:t>
          </w:r>
        </w:p>
      </w:docPartBody>
    </w:docPart>
    <w:docPart>
      <w:docPartPr>
        <w:name w:val="41A534C94E644E37ADD9F03F4036FD58"/>
        <w:category>
          <w:name w:val="General"/>
          <w:gallery w:val="placeholder"/>
        </w:category>
        <w:types>
          <w:type w:val="bbPlcHdr"/>
        </w:types>
        <w:behaviors>
          <w:behavior w:val="content"/>
        </w:behaviors>
        <w:guid w:val="{E1590660-4327-4FE1-8571-21B7342352D5}"/>
      </w:docPartPr>
      <w:docPartBody>
        <w:p w:rsidR="00CB7284" w:rsidRDefault="00000000">
          <w:pPr>
            <w:pStyle w:val="41A534C94E644E37ADD9F03F4036FD58"/>
          </w:pPr>
          <w:r w:rsidRPr="00E237E8">
            <w:t>Leasehold Improvements</w:t>
          </w:r>
        </w:p>
      </w:docPartBody>
    </w:docPart>
    <w:docPart>
      <w:docPartPr>
        <w:name w:val="9BE2E2FF576E4B7EBDE8425997E43AC7"/>
        <w:category>
          <w:name w:val="General"/>
          <w:gallery w:val="placeholder"/>
        </w:category>
        <w:types>
          <w:type w:val="bbPlcHdr"/>
        </w:types>
        <w:behaviors>
          <w:behavior w:val="content"/>
        </w:behaviors>
        <w:guid w:val="{0B261928-2CB2-4534-A3A8-69CF04C9D75C}"/>
      </w:docPartPr>
      <w:docPartBody>
        <w:p w:rsidR="00CB7284" w:rsidRDefault="00000000">
          <w:pPr>
            <w:pStyle w:val="9BE2E2FF576E4B7EBDE8425997E43AC7"/>
          </w:pPr>
          <w:r w:rsidRPr="00E237E8">
            <w:t>$0</w:t>
          </w:r>
        </w:p>
      </w:docPartBody>
    </w:docPart>
    <w:docPart>
      <w:docPartPr>
        <w:name w:val="982B206E80E04EEC9ED874F1770F64A8"/>
        <w:category>
          <w:name w:val="General"/>
          <w:gallery w:val="placeholder"/>
        </w:category>
        <w:types>
          <w:type w:val="bbPlcHdr"/>
        </w:types>
        <w:behaviors>
          <w:behavior w:val="content"/>
        </w:behaviors>
        <w:guid w:val="{7E6DD6AA-0C64-4EA1-93C3-08DB642B7BF4}"/>
      </w:docPartPr>
      <w:docPartBody>
        <w:p w:rsidR="00CB7284" w:rsidRDefault="00000000">
          <w:pPr>
            <w:pStyle w:val="982B206E80E04EEC9ED874F1770F64A8"/>
          </w:pPr>
          <w:r w:rsidRPr="00E237E8">
            <w:t>$0</w:t>
          </w:r>
        </w:p>
      </w:docPartBody>
    </w:docPart>
    <w:docPart>
      <w:docPartPr>
        <w:name w:val="578F6302492D44EF807D20C910DA3446"/>
        <w:category>
          <w:name w:val="General"/>
          <w:gallery w:val="placeholder"/>
        </w:category>
        <w:types>
          <w:type w:val="bbPlcHdr"/>
        </w:types>
        <w:behaviors>
          <w:behavior w:val="content"/>
        </w:behaviors>
        <w:guid w:val="{37ACAE72-18BA-49EA-993F-64B81A495A8F}"/>
      </w:docPartPr>
      <w:docPartBody>
        <w:p w:rsidR="00CB7284" w:rsidRDefault="00000000">
          <w:pPr>
            <w:pStyle w:val="578F6302492D44EF807D20C910DA3446"/>
          </w:pPr>
          <w:r w:rsidRPr="00E237E8">
            <w:t>$0</w:t>
          </w:r>
        </w:p>
      </w:docPartBody>
    </w:docPart>
    <w:docPart>
      <w:docPartPr>
        <w:name w:val="A4EC8EB95B61407C92BEB419F1643982"/>
        <w:category>
          <w:name w:val="General"/>
          <w:gallery w:val="placeholder"/>
        </w:category>
        <w:types>
          <w:type w:val="bbPlcHdr"/>
        </w:types>
        <w:behaviors>
          <w:behavior w:val="content"/>
        </w:behaviors>
        <w:guid w:val="{2E85E05C-9464-463E-9A6D-5ABA68106812}"/>
      </w:docPartPr>
      <w:docPartBody>
        <w:p w:rsidR="00CB7284" w:rsidRDefault="00000000">
          <w:pPr>
            <w:pStyle w:val="A4EC8EB95B61407C92BEB419F1643982"/>
          </w:pPr>
          <w:r w:rsidRPr="00E237E8">
            <w:t>Security Deposit(s)</w:t>
          </w:r>
        </w:p>
      </w:docPartBody>
    </w:docPart>
    <w:docPart>
      <w:docPartPr>
        <w:name w:val="0771860B1CFB4D0BA7E3329105619342"/>
        <w:category>
          <w:name w:val="General"/>
          <w:gallery w:val="placeholder"/>
        </w:category>
        <w:types>
          <w:type w:val="bbPlcHdr"/>
        </w:types>
        <w:behaviors>
          <w:behavior w:val="content"/>
        </w:behaviors>
        <w:guid w:val="{E2EBD208-BEB1-4C30-A17E-8E235481F5E9}"/>
      </w:docPartPr>
      <w:docPartBody>
        <w:p w:rsidR="00CB7284" w:rsidRDefault="00000000">
          <w:pPr>
            <w:pStyle w:val="0771860B1CFB4D0BA7E3329105619342"/>
          </w:pPr>
          <w:r w:rsidRPr="00E237E8">
            <w:t>$0</w:t>
          </w:r>
        </w:p>
      </w:docPartBody>
    </w:docPart>
    <w:docPart>
      <w:docPartPr>
        <w:name w:val="2316505AE09F44F98DFF2E570FCF91FE"/>
        <w:category>
          <w:name w:val="General"/>
          <w:gallery w:val="placeholder"/>
        </w:category>
        <w:types>
          <w:type w:val="bbPlcHdr"/>
        </w:types>
        <w:behaviors>
          <w:behavior w:val="content"/>
        </w:behaviors>
        <w:guid w:val="{FCAE7902-056A-4D0E-97BD-6210BBB285FF}"/>
      </w:docPartPr>
      <w:docPartBody>
        <w:p w:rsidR="00CB7284" w:rsidRDefault="00000000">
          <w:pPr>
            <w:pStyle w:val="2316505AE09F44F98DFF2E570FCF91FE"/>
          </w:pPr>
          <w:r w:rsidRPr="00E237E8">
            <w:t>$0</w:t>
          </w:r>
        </w:p>
      </w:docPartBody>
    </w:docPart>
    <w:docPart>
      <w:docPartPr>
        <w:name w:val="26B6FD20C2134DE1AF0BC66F81A1D92D"/>
        <w:category>
          <w:name w:val="General"/>
          <w:gallery w:val="placeholder"/>
        </w:category>
        <w:types>
          <w:type w:val="bbPlcHdr"/>
        </w:types>
        <w:behaviors>
          <w:behavior w:val="content"/>
        </w:behaviors>
        <w:guid w:val="{AF75FFF5-7217-4313-9642-A8521C59D3B0}"/>
      </w:docPartPr>
      <w:docPartBody>
        <w:p w:rsidR="00CB7284" w:rsidRDefault="00000000">
          <w:pPr>
            <w:pStyle w:val="26B6FD20C2134DE1AF0BC66F81A1D92D"/>
          </w:pPr>
          <w:r w:rsidRPr="00E237E8">
            <w:t>$0</w:t>
          </w:r>
        </w:p>
      </w:docPartBody>
    </w:docPart>
    <w:docPart>
      <w:docPartPr>
        <w:name w:val="DED19B7B49694E5DBD26566A41852B5E"/>
        <w:category>
          <w:name w:val="General"/>
          <w:gallery w:val="placeholder"/>
        </w:category>
        <w:types>
          <w:type w:val="bbPlcHdr"/>
        </w:types>
        <w:behaviors>
          <w:behavior w:val="content"/>
        </w:behaviors>
        <w:guid w:val="{5F624774-24DD-4167-9B01-1E18AE1B6342}"/>
      </w:docPartPr>
      <w:docPartBody>
        <w:p w:rsidR="00CB7284" w:rsidRDefault="00000000">
          <w:pPr>
            <w:pStyle w:val="DED19B7B49694E5DBD26566A41852B5E"/>
          </w:pPr>
          <w:r w:rsidRPr="00E237E8">
            <w:t>Business Licenses/Permits/Fees</w:t>
          </w:r>
        </w:p>
      </w:docPartBody>
    </w:docPart>
    <w:docPart>
      <w:docPartPr>
        <w:name w:val="3A8015662CAD421297154FDD8D22BA66"/>
        <w:category>
          <w:name w:val="General"/>
          <w:gallery w:val="placeholder"/>
        </w:category>
        <w:types>
          <w:type w:val="bbPlcHdr"/>
        </w:types>
        <w:behaviors>
          <w:behavior w:val="content"/>
        </w:behaviors>
        <w:guid w:val="{BC12F3BF-CB65-4862-856F-D56435ED94DB}"/>
      </w:docPartPr>
      <w:docPartBody>
        <w:p w:rsidR="00CB7284" w:rsidRDefault="00000000">
          <w:pPr>
            <w:pStyle w:val="3A8015662CAD421297154FDD8D22BA66"/>
          </w:pPr>
          <w:r w:rsidRPr="00E237E8">
            <w:t>$0</w:t>
          </w:r>
        </w:p>
      </w:docPartBody>
    </w:docPart>
    <w:docPart>
      <w:docPartPr>
        <w:name w:val="20F341B29DE3403A80B3BCE474E3061B"/>
        <w:category>
          <w:name w:val="General"/>
          <w:gallery w:val="placeholder"/>
        </w:category>
        <w:types>
          <w:type w:val="bbPlcHdr"/>
        </w:types>
        <w:behaviors>
          <w:behavior w:val="content"/>
        </w:behaviors>
        <w:guid w:val="{2A8A9D13-3A32-48F0-BFDC-A8AEC2EA0BAA}"/>
      </w:docPartPr>
      <w:docPartBody>
        <w:p w:rsidR="00CB7284" w:rsidRDefault="00000000">
          <w:pPr>
            <w:pStyle w:val="20F341B29DE3403A80B3BCE474E3061B"/>
          </w:pPr>
          <w:r w:rsidRPr="00E237E8">
            <w:t>$5,000</w:t>
          </w:r>
        </w:p>
      </w:docPartBody>
    </w:docPart>
    <w:docPart>
      <w:docPartPr>
        <w:name w:val="5795B64A9515489AA262FF6815CAF129"/>
        <w:category>
          <w:name w:val="General"/>
          <w:gallery w:val="placeholder"/>
        </w:category>
        <w:types>
          <w:type w:val="bbPlcHdr"/>
        </w:types>
        <w:behaviors>
          <w:behavior w:val="content"/>
        </w:behaviors>
        <w:guid w:val="{CB80D08B-6C0A-4D8F-8EFA-C57DDEBD4604}"/>
      </w:docPartPr>
      <w:docPartBody>
        <w:p w:rsidR="00CB7284" w:rsidRDefault="00000000">
          <w:pPr>
            <w:pStyle w:val="5795B64A9515489AA262FF6815CAF129"/>
          </w:pPr>
          <w:r w:rsidRPr="00E237E8">
            <w:t>$5,000</w:t>
          </w:r>
        </w:p>
      </w:docPartBody>
    </w:docPart>
    <w:docPart>
      <w:docPartPr>
        <w:name w:val="F39053742EFD4B57B7BF9D053577618E"/>
        <w:category>
          <w:name w:val="General"/>
          <w:gallery w:val="placeholder"/>
        </w:category>
        <w:types>
          <w:type w:val="bbPlcHdr"/>
        </w:types>
        <w:behaviors>
          <w:behavior w:val="content"/>
        </w:behaviors>
        <w:guid w:val="{4A782CBA-99EF-43F9-ADAF-E25A14AFCDE6}"/>
      </w:docPartPr>
      <w:docPartBody>
        <w:p w:rsidR="00CB7284" w:rsidRDefault="00000000">
          <w:pPr>
            <w:pStyle w:val="F39053742EFD4B57B7BF9D053577618E"/>
          </w:pPr>
          <w:r w:rsidRPr="00E237E8">
            <w:t>Professional Services - Legal, Accounting</w:t>
          </w:r>
        </w:p>
      </w:docPartBody>
    </w:docPart>
    <w:docPart>
      <w:docPartPr>
        <w:name w:val="87D0337601934F0294122C83209C7D99"/>
        <w:category>
          <w:name w:val="General"/>
          <w:gallery w:val="placeholder"/>
        </w:category>
        <w:types>
          <w:type w:val="bbPlcHdr"/>
        </w:types>
        <w:behaviors>
          <w:behavior w:val="content"/>
        </w:behaviors>
        <w:guid w:val="{753E73B8-4139-4F08-8429-812C20ECAA2F}"/>
      </w:docPartPr>
      <w:docPartBody>
        <w:p w:rsidR="00CB7284" w:rsidRDefault="00000000">
          <w:pPr>
            <w:pStyle w:val="87D0337601934F0294122C83209C7D99"/>
          </w:pPr>
          <w:r w:rsidRPr="00E237E8">
            <w:t>$0</w:t>
          </w:r>
        </w:p>
      </w:docPartBody>
    </w:docPart>
    <w:docPart>
      <w:docPartPr>
        <w:name w:val="84A1643EBF8C4788852DBE368F0357FF"/>
        <w:category>
          <w:name w:val="General"/>
          <w:gallery w:val="placeholder"/>
        </w:category>
        <w:types>
          <w:type w:val="bbPlcHdr"/>
        </w:types>
        <w:behaviors>
          <w:behavior w:val="content"/>
        </w:behaviors>
        <w:guid w:val="{313D1B28-4C13-4A77-8C9D-4479CD2B3A23}"/>
      </w:docPartPr>
      <w:docPartBody>
        <w:p w:rsidR="00CB7284" w:rsidRDefault="00000000">
          <w:pPr>
            <w:pStyle w:val="84A1643EBF8C4788852DBE368F0357FF"/>
          </w:pPr>
          <w:r w:rsidRPr="00E237E8">
            <w:t>$1,500</w:t>
          </w:r>
        </w:p>
      </w:docPartBody>
    </w:docPart>
    <w:docPart>
      <w:docPartPr>
        <w:name w:val="555BECE248E24D10AC71C8E967845B5C"/>
        <w:category>
          <w:name w:val="General"/>
          <w:gallery w:val="placeholder"/>
        </w:category>
        <w:types>
          <w:type w:val="bbPlcHdr"/>
        </w:types>
        <w:behaviors>
          <w:behavior w:val="content"/>
        </w:behaviors>
        <w:guid w:val="{2E3218C1-B37C-438D-84C5-C72A498640E9}"/>
      </w:docPartPr>
      <w:docPartBody>
        <w:p w:rsidR="00CB7284" w:rsidRDefault="00000000">
          <w:pPr>
            <w:pStyle w:val="555BECE248E24D10AC71C8E967845B5C"/>
          </w:pPr>
          <w:r w:rsidRPr="00E237E8">
            <w:t>$1,500</w:t>
          </w:r>
        </w:p>
      </w:docPartBody>
    </w:docPart>
    <w:docPart>
      <w:docPartPr>
        <w:name w:val="FFC6E2590ED34D7FBE419C134AE32716"/>
        <w:category>
          <w:name w:val="General"/>
          <w:gallery w:val="placeholder"/>
        </w:category>
        <w:types>
          <w:type w:val="bbPlcHdr"/>
        </w:types>
        <w:behaviors>
          <w:behavior w:val="content"/>
        </w:behaviors>
        <w:guid w:val="{E55AF3CD-6536-4E19-B637-C0EF201F7493}"/>
      </w:docPartPr>
      <w:docPartBody>
        <w:p w:rsidR="00CB7284" w:rsidRDefault="00000000">
          <w:pPr>
            <w:pStyle w:val="FFC6E2590ED34D7FBE419C134AE32716"/>
          </w:pPr>
          <w:r w:rsidRPr="00E237E8">
            <w:t>Consultant(s)</w:t>
          </w:r>
        </w:p>
      </w:docPartBody>
    </w:docPart>
    <w:docPart>
      <w:docPartPr>
        <w:name w:val="64059033BC5D467584ACB51DBBF52901"/>
        <w:category>
          <w:name w:val="General"/>
          <w:gallery w:val="placeholder"/>
        </w:category>
        <w:types>
          <w:type w:val="bbPlcHdr"/>
        </w:types>
        <w:behaviors>
          <w:behavior w:val="content"/>
        </w:behaviors>
        <w:guid w:val="{04919810-890D-4F86-BA55-498CFB82298E}"/>
      </w:docPartPr>
      <w:docPartBody>
        <w:p w:rsidR="00CB7284" w:rsidRDefault="00000000">
          <w:pPr>
            <w:pStyle w:val="64059033BC5D467584ACB51DBBF52901"/>
          </w:pPr>
          <w:r w:rsidRPr="00E237E8">
            <w:t>$0</w:t>
          </w:r>
        </w:p>
      </w:docPartBody>
    </w:docPart>
    <w:docPart>
      <w:docPartPr>
        <w:name w:val="84A6BC4BB6AA453E9DAEAFB18C2AB20A"/>
        <w:category>
          <w:name w:val="General"/>
          <w:gallery w:val="placeholder"/>
        </w:category>
        <w:types>
          <w:type w:val="bbPlcHdr"/>
        </w:types>
        <w:behaviors>
          <w:behavior w:val="content"/>
        </w:behaviors>
        <w:guid w:val="{1064D54D-0FFE-4530-80C5-3CB34340474F}"/>
      </w:docPartPr>
      <w:docPartBody>
        <w:p w:rsidR="00CB7284" w:rsidRDefault="00000000">
          <w:pPr>
            <w:pStyle w:val="84A6BC4BB6AA453E9DAEAFB18C2AB20A"/>
          </w:pPr>
          <w:r w:rsidRPr="00E237E8">
            <w:t>$0</w:t>
          </w:r>
        </w:p>
      </w:docPartBody>
    </w:docPart>
    <w:docPart>
      <w:docPartPr>
        <w:name w:val="14DBE1BE87CC46169372507D8863907B"/>
        <w:category>
          <w:name w:val="General"/>
          <w:gallery w:val="placeholder"/>
        </w:category>
        <w:types>
          <w:type w:val="bbPlcHdr"/>
        </w:types>
        <w:behaviors>
          <w:behavior w:val="content"/>
        </w:behaviors>
        <w:guid w:val="{089DC765-E9D6-48C9-9D39-5C04F3923BB8}"/>
      </w:docPartPr>
      <w:docPartBody>
        <w:p w:rsidR="00CB7284" w:rsidRDefault="00000000">
          <w:pPr>
            <w:pStyle w:val="14DBE1BE87CC46169372507D8863907B"/>
          </w:pPr>
          <w:r w:rsidRPr="00E237E8">
            <w:t>$0</w:t>
          </w:r>
        </w:p>
      </w:docPartBody>
    </w:docPart>
    <w:docPart>
      <w:docPartPr>
        <w:name w:val="419F33F76D4C4402AD3B7235A96CCEEF"/>
        <w:category>
          <w:name w:val="General"/>
          <w:gallery w:val="placeholder"/>
        </w:category>
        <w:types>
          <w:type w:val="bbPlcHdr"/>
        </w:types>
        <w:behaviors>
          <w:behavior w:val="content"/>
        </w:behaviors>
        <w:guid w:val="{62AC5B6A-DECE-4961-A2D8-8864E5C036F7}"/>
      </w:docPartPr>
      <w:docPartBody>
        <w:p w:rsidR="00CB7284" w:rsidRDefault="00000000">
          <w:pPr>
            <w:pStyle w:val="419F33F76D4C4402AD3B7235A96CCEEF"/>
          </w:pPr>
          <w:r w:rsidRPr="00E237E8">
            <w:t>Inventory</w:t>
          </w:r>
        </w:p>
      </w:docPartBody>
    </w:docPart>
    <w:docPart>
      <w:docPartPr>
        <w:name w:val="636B4E169543468B89BF37F3FA56D0D9"/>
        <w:category>
          <w:name w:val="General"/>
          <w:gallery w:val="placeholder"/>
        </w:category>
        <w:types>
          <w:type w:val="bbPlcHdr"/>
        </w:types>
        <w:behaviors>
          <w:behavior w:val="content"/>
        </w:behaviors>
        <w:guid w:val="{3CA04F65-DA78-4867-98FD-D9BF529AEAD7}"/>
      </w:docPartPr>
      <w:docPartBody>
        <w:p w:rsidR="00CB7284" w:rsidRDefault="00000000">
          <w:pPr>
            <w:pStyle w:val="636B4E169543468B89BF37F3FA56D0D9"/>
          </w:pPr>
          <w:r w:rsidRPr="00E237E8">
            <w:t>$0</w:t>
          </w:r>
        </w:p>
      </w:docPartBody>
    </w:docPart>
    <w:docPart>
      <w:docPartPr>
        <w:name w:val="971C5B55C55647E3987875FBC9D96D0D"/>
        <w:category>
          <w:name w:val="General"/>
          <w:gallery w:val="placeholder"/>
        </w:category>
        <w:types>
          <w:type w:val="bbPlcHdr"/>
        </w:types>
        <w:behaviors>
          <w:behavior w:val="content"/>
        </w:behaviors>
        <w:guid w:val="{4DCF284F-FFCB-4D1E-87B1-B5629CACB4D2}"/>
      </w:docPartPr>
      <w:docPartBody>
        <w:p w:rsidR="00CB7284" w:rsidRDefault="00000000">
          <w:pPr>
            <w:pStyle w:val="971C5B55C55647E3987875FBC9D96D0D"/>
          </w:pPr>
          <w:r w:rsidRPr="00E237E8">
            <w:t>$0</w:t>
          </w:r>
        </w:p>
      </w:docPartBody>
    </w:docPart>
    <w:docPart>
      <w:docPartPr>
        <w:name w:val="4F7DD4D1235C4EEBA1056319C373A3CA"/>
        <w:category>
          <w:name w:val="General"/>
          <w:gallery w:val="placeholder"/>
        </w:category>
        <w:types>
          <w:type w:val="bbPlcHdr"/>
        </w:types>
        <w:behaviors>
          <w:behavior w:val="content"/>
        </w:behaviors>
        <w:guid w:val="{53E404C7-3F70-49C8-BAEA-468A7C46F315}"/>
      </w:docPartPr>
      <w:docPartBody>
        <w:p w:rsidR="00CB7284" w:rsidRDefault="00000000">
          <w:pPr>
            <w:pStyle w:val="4F7DD4D1235C4EEBA1056319C373A3CA"/>
          </w:pPr>
          <w:r w:rsidRPr="00E237E8">
            <w:t>$0</w:t>
          </w:r>
        </w:p>
      </w:docPartBody>
    </w:docPart>
    <w:docPart>
      <w:docPartPr>
        <w:name w:val="569F751B781A4B4184BCC198676E7DD3"/>
        <w:category>
          <w:name w:val="General"/>
          <w:gallery w:val="placeholder"/>
        </w:category>
        <w:types>
          <w:type w:val="bbPlcHdr"/>
        </w:types>
        <w:behaviors>
          <w:behavior w:val="content"/>
        </w:behaviors>
        <w:guid w:val="{B698CD65-2175-4C0C-AFB1-0B76DE9E93E7}"/>
      </w:docPartPr>
      <w:docPartBody>
        <w:p w:rsidR="00CB7284" w:rsidRDefault="00000000">
          <w:pPr>
            <w:pStyle w:val="569F751B781A4B4184BCC198676E7DD3"/>
          </w:pPr>
          <w:r w:rsidRPr="00E237E8">
            <w:t>Cash-On-Hand (Working Capital)</w:t>
          </w:r>
        </w:p>
      </w:docPartBody>
    </w:docPart>
    <w:docPart>
      <w:docPartPr>
        <w:name w:val="1FC6730292CF4E2CA74C92046A62F6A7"/>
        <w:category>
          <w:name w:val="General"/>
          <w:gallery w:val="placeholder"/>
        </w:category>
        <w:types>
          <w:type w:val="bbPlcHdr"/>
        </w:types>
        <w:behaviors>
          <w:behavior w:val="content"/>
        </w:behaviors>
        <w:guid w:val="{392FA930-552D-4568-BB00-86ECCE567F18}"/>
      </w:docPartPr>
      <w:docPartBody>
        <w:p w:rsidR="00CB7284" w:rsidRDefault="00000000">
          <w:pPr>
            <w:pStyle w:val="1FC6730292CF4E2CA74C92046A62F6A7"/>
          </w:pPr>
          <w:r w:rsidRPr="00E237E8">
            <w:t>$0</w:t>
          </w:r>
        </w:p>
      </w:docPartBody>
    </w:docPart>
    <w:docPart>
      <w:docPartPr>
        <w:name w:val="FF0F6D748140418591AE920699155217"/>
        <w:category>
          <w:name w:val="General"/>
          <w:gallery w:val="placeholder"/>
        </w:category>
        <w:types>
          <w:type w:val="bbPlcHdr"/>
        </w:types>
        <w:behaviors>
          <w:behavior w:val="content"/>
        </w:behaviors>
        <w:guid w:val="{A302706F-9F3B-4C55-B29C-DF5E44740214}"/>
      </w:docPartPr>
      <w:docPartBody>
        <w:p w:rsidR="00CB7284" w:rsidRDefault="00000000">
          <w:pPr>
            <w:pStyle w:val="FF0F6D748140418591AE920699155217"/>
          </w:pPr>
          <w:r w:rsidRPr="00E237E8">
            <w:t>$1,000</w:t>
          </w:r>
        </w:p>
      </w:docPartBody>
    </w:docPart>
    <w:docPart>
      <w:docPartPr>
        <w:name w:val="7792C028BD154DD8B83A1CE859C8A1AC"/>
        <w:category>
          <w:name w:val="General"/>
          <w:gallery w:val="placeholder"/>
        </w:category>
        <w:types>
          <w:type w:val="bbPlcHdr"/>
        </w:types>
        <w:behaviors>
          <w:behavior w:val="content"/>
        </w:behaviors>
        <w:guid w:val="{04E808CF-AC84-4842-A1A2-55A985ADF942}"/>
      </w:docPartPr>
      <w:docPartBody>
        <w:p w:rsidR="00CB7284" w:rsidRDefault="00000000">
          <w:pPr>
            <w:pStyle w:val="7792C028BD154DD8B83A1CE859C8A1AC"/>
          </w:pPr>
          <w:r w:rsidRPr="00E237E8">
            <w:t>$1,000</w:t>
          </w:r>
        </w:p>
      </w:docPartBody>
    </w:docPart>
    <w:docPart>
      <w:docPartPr>
        <w:name w:val="DC66E38FCE834FB5A1A1FFF45B59E59B"/>
        <w:category>
          <w:name w:val="General"/>
          <w:gallery w:val="placeholder"/>
        </w:category>
        <w:types>
          <w:type w:val="bbPlcHdr"/>
        </w:types>
        <w:behaviors>
          <w:behavior w:val="content"/>
        </w:behaviors>
        <w:guid w:val="{D1EEA2CD-1054-46C6-8411-8FFCCAABEF09}"/>
      </w:docPartPr>
      <w:docPartBody>
        <w:p w:rsidR="00CB7284" w:rsidRDefault="00000000">
          <w:pPr>
            <w:pStyle w:val="DC66E38FCE834FB5A1A1FFF45B59E59B"/>
          </w:pPr>
          <w:r w:rsidRPr="00E237E8">
            <w:t>Miscellaneous</w:t>
          </w:r>
        </w:p>
      </w:docPartBody>
    </w:docPart>
    <w:docPart>
      <w:docPartPr>
        <w:name w:val="6D04DE757A0E4774BC7FADA43BD29BF6"/>
        <w:category>
          <w:name w:val="General"/>
          <w:gallery w:val="placeholder"/>
        </w:category>
        <w:types>
          <w:type w:val="bbPlcHdr"/>
        </w:types>
        <w:behaviors>
          <w:behavior w:val="content"/>
        </w:behaviors>
        <w:guid w:val="{40A19709-5B76-495C-9283-636F29FA3396}"/>
      </w:docPartPr>
      <w:docPartBody>
        <w:p w:rsidR="00CB7284" w:rsidRDefault="00000000">
          <w:pPr>
            <w:pStyle w:val="6D04DE757A0E4774BC7FADA43BD29BF6"/>
          </w:pPr>
          <w:r w:rsidRPr="00E237E8">
            <w:t>$0</w:t>
          </w:r>
        </w:p>
      </w:docPartBody>
    </w:docPart>
    <w:docPart>
      <w:docPartPr>
        <w:name w:val="05DC27738A4842249FA2370BEA2B4BB6"/>
        <w:category>
          <w:name w:val="General"/>
          <w:gallery w:val="placeholder"/>
        </w:category>
        <w:types>
          <w:type w:val="bbPlcHdr"/>
        </w:types>
        <w:behaviors>
          <w:behavior w:val="content"/>
        </w:behaviors>
        <w:guid w:val="{110A5A2E-CEB8-45BF-85EF-79513096DC70}"/>
      </w:docPartPr>
      <w:docPartBody>
        <w:p w:rsidR="00CB7284" w:rsidRDefault="00000000">
          <w:pPr>
            <w:pStyle w:val="05DC27738A4842249FA2370BEA2B4BB6"/>
          </w:pPr>
          <w:r w:rsidRPr="00E237E8">
            <w:t>$2,000</w:t>
          </w:r>
        </w:p>
      </w:docPartBody>
    </w:docPart>
    <w:docPart>
      <w:docPartPr>
        <w:name w:val="F8F74D164FF1469DB2699E4EB00F821F"/>
        <w:category>
          <w:name w:val="General"/>
          <w:gallery w:val="placeholder"/>
        </w:category>
        <w:types>
          <w:type w:val="bbPlcHdr"/>
        </w:types>
        <w:behaviors>
          <w:behavior w:val="content"/>
        </w:behaviors>
        <w:guid w:val="{4188FF42-4276-4927-8522-5436DB074395}"/>
      </w:docPartPr>
      <w:docPartBody>
        <w:p w:rsidR="00CB7284" w:rsidRDefault="00000000">
          <w:pPr>
            <w:pStyle w:val="F8F74D164FF1469DB2699E4EB00F821F"/>
          </w:pPr>
          <w:r w:rsidRPr="00E237E8">
            <w:t>$2,000</w:t>
          </w:r>
        </w:p>
      </w:docPartBody>
    </w:docPart>
    <w:docPart>
      <w:docPartPr>
        <w:name w:val="2E7A2C62CEB0473B8F3C5FE446883D65"/>
        <w:category>
          <w:name w:val="General"/>
          <w:gallery w:val="placeholder"/>
        </w:category>
        <w:types>
          <w:type w:val="bbPlcHdr"/>
        </w:types>
        <w:behaviors>
          <w:behavior w:val="content"/>
        </w:behaviors>
        <w:guid w:val="{6A562F84-867D-4F74-B604-973DCF540896}"/>
      </w:docPartPr>
      <w:docPartBody>
        <w:p w:rsidR="00CB7284" w:rsidRDefault="00000000">
          <w:pPr>
            <w:pStyle w:val="2E7A2C62CEB0473B8F3C5FE446883D65"/>
          </w:pPr>
          <w:r w:rsidRPr="00E237E8">
            <w:t xml:space="preserve"> </w:t>
          </w:r>
          <w:r w:rsidRPr="00E237E8">
            <w:rPr>
              <w:rStyle w:val="Bold"/>
            </w:rPr>
            <w:t>ESTIMATED START-UP BUDGET</w:t>
          </w:r>
        </w:p>
      </w:docPartBody>
    </w:docPart>
    <w:docPart>
      <w:docPartPr>
        <w:name w:val="9744F06262A74006B8B1D9FF45250417"/>
        <w:category>
          <w:name w:val="General"/>
          <w:gallery w:val="placeholder"/>
        </w:category>
        <w:types>
          <w:type w:val="bbPlcHdr"/>
        </w:types>
        <w:behaviors>
          <w:behavior w:val="content"/>
        </w:behaviors>
        <w:guid w:val="{E97F412E-1667-4597-ADD9-FB5F62020D90}"/>
      </w:docPartPr>
      <w:docPartBody>
        <w:p w:rsidR="00CB7284" w:rsidRDefault="00000000">
          <w:pPr>
            <w:pStyle w:val="9744F06262A74006B8B1D9FF45250417"/>
          </w:pPr>
          <w:r w:rsidRPr="00E237E8">
            <w:rPr>
              <w:rStyle w:val="Bold"/>
            </w:rPr>
            <w:t>$26,472</w:t>
          </w:r>
        </w:p>
      </w:docPartBody>
    </w:docPart>
    <w:docPart>
      <w:docPartPr>
        <w:name w:val="91036D13747244F3A5FA6BF2DF1CE59F"/>
        <w:category>
          <w:name w:val="General"/>
          <w:gallery w:val="placeholder"/>
        </w:category>
        <w:types>
          <w:type w:val="bbPlcHdr"/>
        </w:types>
        <w:behaviors>
          <w:behavior w:val="content"/>
        </w:behaviors>
        <w:guid w:val="{D59F8CBF-6BC1-47F1-B742-E7A0A051F8FA}"/>
      </w:docPartPr>
      <w:docPartBody>
        <w:p w:rsidR="00CB7284" w:rsidRDefault="00000000">
          <w:pPr>
            <w:pStyle w:val="91036D13747244F3A5FA6BF2DF1CE59F"/>
          </w:pPr>
          <w:r w:rsidRPr="00E237E8">
            <w:t>*Based on part-time employees. This may change once you hit your growth benchmark.</w:t>
          </w:r>
        </w:p>
      </w:docPartBody>
    </w:docPart>
    <w:docPart>
      <w:docPartPr>
        <w:name w:val="2EF8251FAD434B0D8F0B79CAC5859A12"/>
        <w:category>
          <w:name w:val="General"/>
          <w:gallery w:val="placeholder"/>
        </w:category>
        <w:types>
          <w:type w:val="bbPlcHdr"/>
        </w:types>
        <w:behaviors>
          <w:behavior w:val="content"/>
        </w:behaviors>
        <w:guid w:val="{DB8854BB-C36C-4463-9303-E7F25E6CFB00}"/>
      </w:docPartPr>
      <w:docPartBody>
        <w:p w:rsidR="00CB7284" w:rsidRDefault="00000000">
          <w:pPr>
            <w:pStyle w:val="2EF8251FAD434B0D8F0B79CAC5859A12"/>
          </w:pPr>
          <w:r w:rsidRPr="00E237E8">
            <w:rPr>
              <w:b/>
              <w:bCs/>
            </w:rPr>
            <w:t>Projected profit and loss model:</w:t>
          </w:r>
        </w:p>
      </w:docPartBody>
    </w:docPart>
    <w:docPart>
      <w:docPartPr>
        <w:name w:val="501191C45E304910BE25D2D6A00C6388"/>
        <w:category>
          <w:name w:val="General"/>
          <w:gallery w:val="placeholder"/>
        </w:category>
        <w:types>
          <w:type w:val="bbPlcHdr"/>
        </w:types>
        <w:behaviors>
          <w:behavior w:val="content"/>
        </w:behaviors>
        <w:guid w:val="{54DF250D-CE85-48CB-9D58-C5C493043C6A}"/>
      </w:docPartPr>
      <w:docPartBody>
        <w:p w:rsidR="00CB7284" w:rsidRDefault="00000000">
          <w:pPr>
            <w:pStyle w:val="501191C45E304910BE25D2D6A00C6388"/>
          </w:pPr>
          <w:r w:rsidRPr="00E237E8">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itemizes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p>
      </w:docPartBody>
    </w:docPart>
    <w:docPart>
      <w:docPartPr>
        <w:name w:val="C745F0842D284723B6E847E893C1ED4E"/>
        <w:category>
          <w:name w:val="General"/>
          <w:gallery w:val="placeholder"/>
        </w:category>
        <w:types>
          <w:type w:val="bbPlcHdr"/>
        </w:types>
        <w:behaviors>
          <w:behavior w:val="content"/>
        </w:behaviors>
        <w:guid w:val="{97B49DF3-146E-49A8-8D41-C60A6A49B384}"/>
      </w:docPartPr>
      <w:docPartBody>
        <w:p w:rsidR="00CB7284" w:rsidRDefault="00000000">
          <w:pPr>
            <w:pStyle w:val="C745F0842D284723B6E847E893C1ED4E"/>
          </w:pPr>
          <w:r w:rsidRPr="00E237E8">
            <w:t>START-UP COSTS</w:t>
          </w:r>
        </w:p>
      </w:docPartBody>
    </w:docPart>
    <w:docPart>
      <w:docPartPr>
        <w:name w:val="43C76324979348538534FFCDE40C77A5"/>
        <w:category>
          <w:name w:val="General"/>
          <w:gallery w:val="placeholder"/>
        </w:category>
        <w:types>
          <w:type w:val="bbPlcHdr"/>
        </w:types>
        <w:behaviors>
          <w:behavior w:val="content"/>
        </w:behaviors>
        <w:guid w:val="{0BD7A659-1A96-4041-BBF3-0BDCF6455D00}"/>
      </w:docPartPr>
      <w:docPartBody>
        <w:p w:rsidR="00CB7284" w:rsidRDefault="00000000">
          <w:pPr>
            <w:pStyle w:val="43C76324979348538534FFCDE40C77A5"/>
          </w:pPr>
          <w:r w:rsidRPr="00E237E8">
            <w:t>Your Office-Based Agency</w:t>
          </w:r>
        </w:p>
      </w:docPartBody>
    </w:docPart>
    <w:docPart>
      <w:docPartPr>
        <w:name w:val="7F8C86BA04F54D28903513AF5392EFD5"/>
        <w:category>
          <w:name w:val="General"/>
          <w:gallery w:val="placeholder"/>
        </w:category>
        <w:types>
          <w:type w:val="bbPlcHdr"/>
        </w:types>
        <w:behaviors>
          <w:behavior w:val="content"/>
        </w:behaviors>
        <w:guid w:val="{6CBAD334-0298-42F7-96B4-BB35D4E35963}"/>
      </w:docPartPr>
      <w:docPartBody>
        <w:p w:rsidR="00CB7284" w:rsidRDefault="00000000">
          <w:pPr>
            <w:pStyle w:val="7F8C86BA04F54D28903513AF5392EFD5"/>
          </w:pPr>
          <w:r w:rsidRPr="00E237E8">
            <w:t>January 1, 20xx</w:t>
          </w:r>
        </w:p>
      </w:docPartBody>
    </w:docPart>
    <w:docPart>
      <w:docPartPr>
        <w:name w:val="34C77DA9953D47A4A5E8BBE2A5DFEEA5"/>
        <w:category>
          <w:name w:val="General"/>
          <w:gallery w:val="placeholder"/>
        </w:category>
        <w:types>
          <w:type w:val="bbPlcHdr"/>
        </w:types>
        <w:behaviors>
          <w:behavior w:val="content"/>
        </w:behaviors>
        <w:guid w:val="{7D708E65-CFAA-4E89-8D16-7D0F94C1AD27}"/>
      </w:docPartPr>
      <w:docPartBody>
        <w:p w:rsidR="00CB7284" w:rsidRDefault="00000000">
          <w:pPr>
            <w:pStyle w:val="34C77DA9953D47A4A5E8BBE2A5DFEEA5"/>
          </w:pPr>
          <w:r w:rsidRPr="00E237E8">
            <w:rPr>
              <w:rStyle w:val="Bold"/>
            </w:rPr>
            <w:t>REVENUE</w:t>
          </w:r>
        </w:p>
      </w:docPartBody>
    </w:docPart>
    <w:docPart>
      <w:docPartPr>
        <w:name w:val="061728219A3C43A0ABDC779CF2ACD960"/>
        <w:category>
          <w:name w:val="General"/>
          <w:gallery w:val="placeholder"/>
        </w:category>
        <w:types>
          <w:type w:val="bbPlcHdr"/>
        </w:types>
        <w:behaviors>
          <w:behavior w:val="content"/>
        </w:behaviors>
        <w:guid w:val="{B30ADFE0-6353-4EB3-A35E-32D8EF5C58E9}"/>
      </w:docPartPr>
      <w:docPartBody>
        <w:p w:rsidR="00CB7284" w:rsidRDefault="00000000">
          <w:pPr>
            <w:pStyle w:val="061728219A3C43A0ABDC779CF2ACD960"/>
          </w:pPr>
          <w:r w:rsidRPr="00E237E8">
            <w:rPr>
              <w:rStyle w:val="Bold"/>
            </w:rPr>
            <w:t>JAN</w:t>
          </w:r>
        </w:p>
      </w:docPartBody>
    </w:docPart>
    <w:docPart>
      <w:docPartPr>
        <w:name w:val="C7B6DEF82AAF484186C1D347CEB8F6A9"/>
        <w:category>
          <w:name w:val="General"/>
          <w:gallery w:val="placeholder"/>
        </w:category>
        <w:types>
          <w:type w:val="bbPlcHdr"/>
        </w:types>
        <w:behaviors>
          <w:behavior w:val="content"/>
        </w:behaviors>
        <w:guid w:val="{E8AE1AD0-C8A2-4CAA-96BA-02B130F1A45C}"/>
      </w:docPartPr>
      <w:docPartBody>
        <w:p w:rsidR="00CB7284" w:rsidRDefault="00000000">
          <w:pPr>
            <w:pStyle w:val="C7B6DEF82AAF484186C1D347CEB8F6A9"/>
          </w:pPr>
          <w:r w:rsidRPr="00E237E8">
            <w:rPr>
              <w:rStyle w:val="Bold"/>
            </w:rPr>
            <w:t>FEB</w:t>
          </w:r>
        </w:p>
      </w:docPartBody>
    </w:docPart>
    <w:docPart>
      <w:docPartPr>
        <w:name w:val="4135AB107FB043CB9164EE2CDFD424DD"/>
        <w:category>
          <w:name w:val="General"/>
          <w:gallery w:val="placeholder"/>
        </w:category>
        <w:types>
          <w:type w:val="bbPlcHdr"/>
        </w:types>
        <w:behaviors>
          <w:behavior w:val="content"/>
        </w:behaviors>
        <w:guid w:val="{80C39E5C-9982-4A91-BDD3-BA70CA6966A0}"/>
      </w:docPartPr>
      <w:docPartBody>
        <w:p w:rsidR="00CB7284" w:rsidRDefault="00000000">
          <w:pPr>
            <w:pStyle w:val="4135AB107FB043CB9164EE2CDFD424DD"/>
          </w:pPr>
          <w:r w:rsidRPr="00E237E8">
            <w:rPr>
              <w:rStyle w:val="Bold"/>
            </w:rPr>
            <w:t>MAR</w:t>
          </w:r>
        </w:p>
      </w:docPartBody>
    </w:docPart>
    <w:docPart>
      <w:docPartPr>
        <w:name w:val="AD37B5304F274F2CB676C2E1A0DEEF2C"/>
        <w:category>
          <w:name w:val="General"/>
          <w:gallery w:val="placeholder"/>
        </w:category>
        <w:types>
          <w:type w:val="bbPlcHdr"/>
        </w:types>
        <w:behaviors>
          <w:behavior w:val="content"/>
        </w:behaviors>
        <w:guid w:val="{428114AC-0645-4A3B-827E-5043928A0CD3}"/>
      </w:docPartPr>
      <w:docPartBody>
        <w:p w:rsidR="00CB7284" w:rsidRDefault="00000000">
          <w:pPr>
            <w:pStyle w:val="AD37B5304F274F2CB676C2E1A0DEEF2C"/>
          </w:pPr>
          <w:r w:rsidRPr="00E237E8">
            <w:rPr>
              <w:rStyle w:val="Bold"/>
            </w:rPr>
            <w:t>APR</w:t>
          </w:r>
        </w:p>
      </w:docPartBody>
    </w:docPart>
    <w:docPart>
      <w:docPartPr>
        <w:name w:val="7AF70449DBF34F1ABFEE76F3D86A6653"/>
        <w:category>
          <w:name w:val="General"/>
          <w:gallery w:val="placeholder"/>
        </w:category>
        <w:types>
          <w:type w:val="bbPlcHdr"/>
        </w:types>
        <w:behaviors>
          <w:behavior w:val="content"/>
        </w:behaviors>
        <w:guid w:val="{CE82B29F-06E2-4FA6-923A-9E54EE22801A}"/>
      </w:docPartPr>
      <w:docPartBody>
        <w:p w:rsidR="00CB7284" w:rsidRDefault="00000000">
          <w:pPr>
            <w:pStyle w:val="7AF70449DBF34F1ABFEE76F3D86A6653"/>
          </w:pPr>
          <w:r w:rsidRPr="00E237E8">
            <w:rPr>
              <w:rStyle w:val="Bold"/>
            </w:rPr>
            <w:t>MAY</w:t>
          </w:r>
        </w:p>
      </w:docPartBody>
    </w:docPart>
    <w:docPart>
      <w:docPartPr>
        <w:name w:val="D38E7EA9595D4ADC89C1E4B318A612F1"/>
        <w:category>
          <w:name w:val="General"/>
          <w:gallery w:val="placeholder"/>
        </w:category>
        <w:types>
          <w:type w:val="bbPlcHdr"/>
        </w:types>
        <w:behaviors>
          <w:behavior w:val="content"/>
        </w:behaviors>
        <w:guid w:val="{EAC513B4-83DA-4CB6-9933-9B0DBE07643A}"/>
      </w:docPartPr>
      <w:docPartBody>
        <w:p w:rsidR="00CB7284" w:rsidRDefault="00000000">
          <w:pPr>
            <w:pStyle w:val="D38E7EA9595D4ADC89C1E4B318A612F1"/>
          </w:pPr>
          <w:r w:rsidRPr="00E237E8">
            <w:rPr>
              <w:rStyle w:val="Bold"/>
            </w:rPr>
            <w:t>JUN</w:t>
          </w:r>
        </w:p>
      </w:docPartBody>
    </w:docPart>
    <w:docPart>
      <w:docPartPr>
        <w:name w:val="7A5A2CF889524240A9907EBCAE858FF1"/>
        <w:category>
          <w:name w:val="General"/>
          <w:gallery w:val="placeholder"/>
        </w:category>
        <w:types>
          <w:type w:val="bbPlcHdr"/>
        </w:types>
        <w:behaviors>
          <w:behavior w:val="content"/>
        </w:behaviors>
        <w:guid w:val="{49484C76-1B53-48E7-878A-F14DA670D752}"/>
      </w:docPartPr>
      <w:docPartBody>
        <w:p w:rsidR="00CB7284" w:rsidRDefault="00000000">
          <w:pPr>
            <w:pStyle w:val="7A5A2CF889524240A9907EBCAE858FF1"/>
          </w:pPr>
          <w:r w:rsidRPr="00E237E8">
            <w:rPr>
              <w:rStyle w:val="Bold"/>
            </w:rPr>
            <w:t>JUL</w:t>
          </w:r>
        </w:p>
      </w:docPartBody>
    </w:docPart>
    <w:docPart>
      <w:docPartPr>
        <w:name w:val="D505B81B360D454FBCCB59597A0E444A"/>
        <w:category>
          <w:name w:val="General"/>
          <w:gallery w:val="placeholder"/>
        </w:category>
        <w:types>
          <w:type w:val="bbPlcHdr"/>
        </w:types>
        <w:behaviors>
          <w:behavior w:val="content"/>
        </w:behaviors>
        <w:guid w:val="{622AFAE5-F4B4-411A-A5A3-35C64DDECBB8}"/>
      </w:docPartPr>
      <w:docPartBody>
        <w:p w:rsidR="00CB7284" w:rsidRDefault="00000000">
          <w:pPr>
            <w:pStyle w:val="D505B81B360D454FBCCB59597A0E444A"/>
          </w:pPr>
          <w:r w:rsidRPr="00E237E8">
            <w:rPr>
              <w:rStyle w:val="Bold"/>
            </w:rPr>
            <w:t>AUG</w:t>
          </w:r>
        </w:p>
      </w:docPartBody>
    </w:docPart>
    <w:docPart>
      <w:docPartPr>
        <w:name w:val="60B6677383334BEF870F4142327ECC53"/>
        <w:category>
          <w:name w:val="General"/>
          <w:gallery w:val="placeholder"/>
        </w:category>
        <w:types>
          <w:type w:val="bbPlcHdr"/>
        </w:types>
        <w:behaviors>
          <w:behavior w:val="content"/>
        </w:behaviors>
        <w:guid w:val="{F677F361-4049-4E45-976B-4CDF8BA82ED9}"/>
      </w:docPartPr>
      <w:docPartBody>
        <w:p w:rsidR="00CB7284" w:rsidRDefault="00000000">
          <w:pPr>
            <w:pStyle w:val="60B6677383334BEF870F4142327ECC53"/>
          </w:pPr>
          <w:r w:rsidRPr="00E237E8">
            <w:rPr>
              <w:rStyle w:val="Bold"/>
            </w:rPr>
            <w:t>SEP</w:t>
          </w:r>
        </w:p>
      </w:docPartBody>
    </w:docPart>
    <w:docPart>
      <w:docPartPr>
        <w:name w:val="D3BC34F3008D42A2991336E20991F553"/>
        <w:category>
          <w:name w:val="General"/>
          <w:gallery w:val="placeholder"/>
        </w:category>
        <w:types>
          <w:type w:val="bbPlcHdr"/>
        </w:types>
        <w:behaviors>
          <w:behavior w:val="content"/>
        </w:behaviors>
        <w:guid w:val="{D4F1B1BF-471E-4F45-9EA3-DD7D1B25185E}"/>
      </w:docPartPr>
      <w:docPartBody>
        <w:p w:rsidR="00CB7284" w:rsidRDefault="00000000">
          <w:pPr>
            <w:pStyle w:val="D3BC34F3008D42A2991336E20991F553"/>
          </w:pPr>
          <w:r w:rsidRPr="00E237E8">
            <w:rPr>
              <w:rStyle w:val="Bold"/>
            </w:rPr>
            <w:t>OCT</w:t>
          </w:r>
        </w:p>
      </w:docPartBody>
    </w:docPart>
    <w:docPart>
      <w:docPartPr>
        <w:name w:val="4517EA2D60264BDE94F09CFFB9D133D1"/>
        <w:category>
          <w:name w:val="General"/>
          <w:gallery w:val="placeholder"/>
        </w:category>
        <w:types>
          <w:type w:val="bbPlcHdr"/>
        </w:types>
        <w:behaviors>
          <w:behavior w:val="content"/>
        </w:behaviors>
        <w:guid w:val="{0B241917-D50C-4A40-8603-E6E9367EC572}"/>
      </w:docPartPr>
      <w:docPartBody>
        <w:p w:rsidR="00CB7284" w:rsidRDefault="00000000">
          <w:pPr>
            <w:pStyle w:val="4517EA2D60264BDE94F09CFFB9D133D1"/>
          </w:pPr>
          <w:r w:rsidRPr="00E237E8">
            <w:rPr>
              <w:rStyle w:val="Bold"/>
            </w:rPr>
            <w:t>NOV</w:t>
          </w:r>
        </w:p>
      </w:docPartBody>
    </w:docPart>
    <w:docPart>
      <w:docPartPr>
        <w:name w:val="08B602BFA1BA4299841CB275EA6270D2"/>
        <w:category>
          <w:name w:val="General"/>
          <w:gallery w:val="placeholder"/>
        </w:category>
        <w:types>
          <w:type w:val="bbPlcHdr"/>
        </w:types>
        <w:behaviors>
          <w:behavior w:val="content"/>
        </w:behaviors>
        <w:guid w:val="{A15EEA9E-ECC0-412F-A570-7EF083DC90F7}"/>
      </w:docPartPr>
      <w:docPartBody>
        <w:p w:rsidR="00CB7284" w:rsidRDefault="00000000">
          <w:pPr>
            <w:pStyle w:val="08B602BFA1BA4299841CB275EA6270D2"/>
          </w:pPr>
          <w:r w:rsidRPr="00E237E8">
            <w:rPr>
              <w:rStyle w:val="Bold"/>
            </w:rPr>
            <w:t>DEC</w:t>
          </w:r>
        </w:p>
      </w:docPartBody>
    </w:docPart>
    <w:docPart>
      <w:docPartPr>
        <w:name w:val="86A5189D44A54A0FB66C9B844111791E"/>
        <w:category>
          <w:name w:val="General"/>
          <w:gallery w:val="placeholder"/>
        </w:category>
        <w:types>
          <w:type w:val="bbPlcHdr"/>
        </w:types>
        <w:behaviors>
          <w:behavior w:val="content"/>
        </w:behaviors>
        <w:guid w:val="{38E2764C-58AF-4E11-AB36-7944CA67C7CF}"/>
      </w:docPartPr>
      <w:docPartBody>
        <w:p w:rsidR="00CB7284" w:rsidRDefault="00000000">
          <w:pPr>
            <w:pStyle w:val="86A5189D44A54A0FB66C9B844111791E"/>
          </w:pPr>
          <w:r w:rsidRPr="00E237E8">
            <w:rPr>
              <w:rStyle w:val="Bold"/>
            </w:rPr>
            <w:t>YTD</w:t>
          </w:r>
        </w:p>
      </w:docPartBody>
    </w:docPart>
    <w:docPart>
      <w:docPartPr>
        <w:name w:val="732BDF3786504A9D97078E1D55DA86FF"/>
        <w:category>
          <w:name w:val="General"/>
          <w:gallery w:val="placeholder"/>
        </w:category>
        <w:types>
          <w:type w:val="bbPlcHdr"/>
        </w:types>
        <w:behaviors>
          <w:behavior w:val="content"/>
        </w:behaviors>
        <w:guid w:val="{82C85894-351C-4D37-9203-886C21184223}"/>
      </w:docPartPr>
      <w:docPartBody>
        <w:p w:rsidR="00CB7284" w:rsidRDefault="00000000">
          <w:pPr>
            <w:pStyle w:val="732BDF3786504A9D97078E1D55DA86FF"/>
          </w:pPr>
          <w:r w:rsidRPr="00E237E8">
            <w:t>Estimated Sales</w:t>
          </w:r>
        </w:p>
      </w:docPartBody>
    </w:docPart>
    <w:docPart>
      <w:docPartPr>
        <w:name w:val="AE4508620FB344AA91A7A90E804A5495"/>
        <w:category>
          <w:name w:val="General"/>
          <w:gallery w:val="placeholder"/>
        </w:category>
        <w:types>
          <w:type w:val="bbPlcHdr"/>
        </w:types>
        <w:behaviors>
          <w:behavior w:val="content"/>
        </w:behaviors>
        <w:guid w:val="{8ABE90D1-1F60-4713-B4E4-C43A0B7395E5}"/>
      </w:docPartPr>
      <w:docPartBody>
        <w:p w:rsidR="00CB7284" w:rsidRDefault="00000000">
          <w:pPr>
            <w:pStyle w:val="AE4508620FB344AA91A7A90E804A5495"/>
          </w:pPr>
          <w:r w:rsidRPr="00E237E8">
            <w:t>$5,000</w:t>
          </w:r>
        </w:p>
      </w:docPartBody>
    </w:docPart>
    <w:docPart>
      <w:docPartPr>
        <w:name w:val="5E39532FF31D46A4A6B51F04DB4797E7"/>
        <w:category>
          <w:name w:val="General"/>
          <w:gallery w:val="placeholder"/>
        </w:category>
        <w:types>
          <w:type w:val="bbPlcHdr"/>
        </w:types>
        <w:behaviors>
          <w:behavior w:val="content"/>
        </w:behaviors>
        <w:guid w:val="{96C2473B-4A81-4493-9711-0EFC881823E0}"/>
      </w:docPartPr>
      <w:docPartBody>
        <w:p w:rsidR="00CB7284" w:rsidRDefault="00000000">
          <w:pPr>
            <w:pStyle w:val="5E39532FF31D46A4A6B51F04DB4797E7"/>
          </w:pPr>
          <w:r w:rsidRPr="00E237E8">
            <w:t>$13,000</w:t>
          </w:r>
        </w:p>
      </w:docPartBody>
    </w:docPart>
    <w:docPart>
      <w:docPartPr>
        <w:name w:val="F59D6615DAFE434E9F4D01BB1ADFA8D2"/>
        <w:category>
          <w:name w:val="General"/>
          <w:gallery w:val="placeholder"/>
        </w:category>
        <w:types>
          <w:type w:val="bbPlcHdr"/>
        </w:types>
        <w:behaviors>
          <w:behavior w:val="content"/>
        </w:behaviors>
        <w:guid w:val="{0EE56106-AD89-4225-81B3-0551B455B42E}"/>
      </w:docPartPr>
      <w:docPartBody>
        <w:p w:rsidR="00CB7284" w:rsidRDefault="00000000">
          <w:pPr>
            <w:pStyle w:val="F59D6615DAFE434E9F4D01BB1ADFA8D2"/>
          </w:pPr>
          <w:r w:rsidRPr="00E237E8">
            <w:t>$16,000</w:t>
          </w:r>
        </w:p>
      </w:docPartBody>
    </w:docPart>
    <w:docPart>
      <w:docPartPr>
        <w:name w:val="6549BFCCF08D4CC7AB43C270A9818293"/>
        <w:category>
          <w:name w:val="General"/>
          <w:gallery w:val="placeholder"/>
        </w:category>
        <w:types>
          <w:type w:val="bbPlcHdr"/>
        </w:types>
        <w:behaviors>
          <w:behavior w:val="content"/>
        </w:behaviors>
        <w:guid w:val="{8F9F840B-DEEC-426E-B38F-C3D41916EB32}"/>
      </w:docPartPr>
      <w:docPartBody>
        <w:p w:rsidR="00CB7284" w:rsidRDefault="00000000">
          <w:pPr>
            <w:pStyle w:val="6549BFCCF08D4CC7AB43C270A9818293"/>
          </w:pPr>
          <w:r w:rsidRPr="00E237E8">
            <w:t>$7,000</w:t>
          </w:r>
        </w:p>
      </w:docPartBody>
    </w:docPart>
    <w:docPart>
      <w:docPartPr>
        <w:name w:val="6B9464CABD944E59AD2112405ACC8869"/>
        <w:category>
          <w:name w:val="General"/>
          <w:gallery w:val="placeholder"/>
        </w:category>
        <w:types>
          <w:type w:val="bbPlcHdr"/>
        </w:types>
        <w:behaviors>
          <w:behavior w:val="content"/>
        </w:behaviors>
        <w:guid w:val="{5410D5CD-831E-4CD4-AD5E-AC6460014B4C}"/>
      </w:docPartPr>
      <w:docPartBody>
        <w:p w:rsidR="00CB7284" w:rsidRDefault="00000000">
          <w:pPr>
            <w:pStyle w:val="6B9464CABD944E59AD2112405ACC8869"/>
          </w:pPr>
          <w:r w:rsidRPr="00E237E8">
            <w:t>$14,500</w:t>
          </w:r>
        </w:p>
      </w:docPartBody>
    </w:docPart>
    <w:docPart>
      <w:docPartPr>
        <w:name w:val="326314E615844884BFDC1CF297A720D0"/>
        <w:category>
          <w:name w:val="General"/>
          <w:gallery w:val="placeholder"/>
        </w:category>
        <w:types>
          <w:type w:val="bbPlcHdr"/>
        </w:types>
        <w:behaviors>
          <w:behavior w:val="content"/>
        </w:behaviors>
        <w:guid w:val="{B1ADAA22-33FF-4744-BE28-87ABBBCBB7EC}"/>
      </w:docPartPr>
      <w:docPartBody>
        <w:p w:rsidR="00CB7284" w:rsidRDefault="00000000">
          <w:pPr>
            <w:pStyle w:val="326314E615844884BFDC1CF297A720D0"/>
          </w:pPr>
          <w:r w:rsidRPr="00E237E8">
            <w:t>$16,400</w:t>
          </w:r>
        </w:p>
      </w:docPartBody>
    </w:docPart>
    <w:docPart>
      <w:docPartPr>
        <w:name w:val="9F2542D0FEDA4B79806AA808E91A382A"/>
        <w:category>
          <w:name w:val="General"/>
          <w:gallery w:val="placeholder"/>
        </w:category>
        <w:types>
          <w:type w:val="bbPlcHdr"/>
        </w:types>
        <w:behaviors>
          <w:behavior w:val="content"/>
        </w:behaviors>
        <w:guid w:val="{78F0C914-1584-4059-8E67-338A423B7372}"/>
      </w:docPartPr>
      <w:docPartBody>
        <w:p w:rsidR="00CB7284" w:rsidRDefault="00000000">
          <w:pPr>
            <w:pStyle w:val="9F2542D0FEDA4B79806AA808E91A382A"/>
          </w:pPr>
          <w:r w:rsidRPr="00E237E8">
            <w:t>$22,500</w:t>
          </w:r>
        </w:p>
      </w:docPartBody>
    </w:docPart>
    <w:docPart>
      <w:docPartPr>
        <w:name w:val="ACDD25B8F2C84B0EAE736F6F20DA37AF"/>
        <w:category>
          <w:name w:val="General"/>
          <w:gallery w:val="placeholder"/>
        </w:category>
        <w:types>
          <w:type w:val="bbPlcHdr"/>
        </w:types>
        <w:behaviors>
          <w:behavior w:val="content"/>
        </w:behaviors>
        <w:guid w:val="{374556F1-B9FB-4B80-BA8E-76F00F5D494A}"/>
      </w:docPartPr>
      <w:docPartBody>
        <w:p w:rsidR="00CB7284" w:rsidRDefault="00000000">
          <w:pPr>
            <w:pStyle w:val="ACDD25B8F2C84B0EAE736F6F20DA37AF"/>
          </w:pPr>
          <w:r w:rsidRPr="00E237E8">
            <w:t>$23,125</w:t>
          </w:r>
        </w:p>
      </w:docPartBody>
    </w:docPart>
    <w:docPart>
      <w:docPartPr>
        <w:name w:val="2613394924974991A758A38877E442C6"/>
        <w:category>
          <w:name w:val="General"/>
          <w:gallery w:val="placeholder"/>
        </w:category>
        <w:types>
          <w:type w:val="bbPlcHdr"/>
        </w:types>
        <w:behaviors>
          <w:behavior w:val="content"/>
        </w:behaviors>
        <w:guid w:val="{874A735D-127E-47F1-A8AE-B9FE5B38CF5B}"/>
      </w:docPartPr>
      <w:docPartBody>
        <w:p w:rsidR="00CB7284" w:rsidRDefault="00000000">
          <w:pPr>
            <w:pStyle w:val="2613394924974991A758A38877E442C6"/>
          </w:pPr>
          <w:r w:rsidRPr="00E237E8">
            <w:t>$24,549</w:t>
          </w:r>
        </w:p>
      </w:docPartBody>
    </w:docPart>
    <w:docPart>
      <w:docPartPr>
        <w:name w:val="4C32E3C7C1CF429F99DE6AFE7D2201F8"/>
        <w:category>
          <w:name w:val="General"/>
          <w:gallery w:val="placeholder"/>
        </w:category>
        <w:types>
          <w:type w:val="bbPlcHdr"/>
        </w:types>
        <w:behaviors>
          <w:behavior w:val="content"/>
        </w:behaviors>
        <w:guid w:val="{0CDD4EB7-42EC-45EB-B7D6-E9C382DE9B57}"/>
      </w:docPartPr>
      <w:docPartBody>
        <w:p w:rsidR="00CB7284" w:rsidRDefault="00000000">
          <w:pPr>
            <w:pStyle w:val="4C32E3C7C1CF429F99DE6AFE7D2201F8"/>
          </w:pPr>
          <w:r w:rsidRPr="00E237E8">
            <w:t>$22,000</w:t>
          </w:r>
        </w:p>
      </w:docPartBody>
    </w:docPart>
    <w:docPart>
      <w:docPartPr>
        <w:name w:val="D8C4559A4E814A0CAFBEEB1A8B735856"/>
        <w:category>
          <w:name w:val="General"/>
          <w:gallery w:val="placeholder"/>
        </w:category>
        <w:types>
          <w:type w:val="bbPlcHdr"/>
        </w:types>
        <w:behaviors>
          <w:behavior w:val="content"/>
        </w:behaviors>
        <w:guid w:val="{2BEA2A51-30EE-4BCF-93C7-0B35FBC02D57}"/>
      </w:docPartPr>
      <w:docPartBody>
        <w:p w:rsidR="00CB7284" w:rsidRDefault="00000000">
          <w:pPr>
            <w:pStyle w:val="D8C4559A4E814A0CAFBEEB1A8B735856"/>
          </w:pPr>
          <w:r w:rsidRPr="00E237E8">
            <w:t>$25,000</w:t>
          </w:r>
        </w:p>
      </w:docPartBody>
    </w:docPart>
    <w:docPart>
      <w:docPartPr>
        <w:name w:val="875E939722F043D0AC6872113517C544"/>
        <w:category>
          <w:name w:val="General"/>
          <w:gallery w:val="placeholder"/>
        </w:category>
        <w:types>
          <w:type w:val="bbPlcHdr"/>
        </w:types>
        <w:behaviors>
          <w:behavior w:val="content"/>
        </w:behaviors>
        <w:guid w:val="{356C5BD1-5B17-4460-9869-1F9C481B0E83}"/>
      </w:docPartPr>
      <w:docPartBody>
        <w:p w:rsidR="00CB7284" w:rsidRDefault="00000000">
          <w:pPr>
            <w:pStyle w:val="875E939722F043D0AC6872113517C544"/>
          </w:pPr>
          <w:r w:rsidRPr="00E237E8">
            <w:t>$27,349</w:t>
          </w:r>
        </w:p>
      </w:docPartBody>
    </w:docPart>
    <w:docPart>
      <w:docPartPr>
        <w:name w:val="0AA6D30D93A6423090EC1752192771E5"/>
        <w:category>
          <w:name w:val="General"/>
          <w:gallery w:val="placeholder"/>
        </w:category>
        <w:types>
          <w:type w:val="bbPlcHdr"/>
        </w:types>
        <w:behaviors>
          <w:behavior w:val="content"/>
        </w:behaviors>
        <w:guid w:val="{9A996439-5EFD-4697-9A50-EDC13EAD43C0}"/>
      </w:docPartPr>
      <w:docPartBody>
        <w:p w:rsidR="00CB7284" w:rsidRDefault="00000000">
          <w:pPr>
            <w:pStyle w:val="0AA6D30D93A6423090EC1752192771E5"/>
          </w:pPr>
          <w:r w:rsidRPr="00E237E8">
            <w:t>$216,423</w:t>
          </w:r>
        </w:p>
      </w:docPartBody>
    </w:docPart>
    <w:docPart>
      <w:docPartPr>
        <w:name w:val="870640C0BB334232BA1F222AF305EACD"/>
        <w:category>
          <w:name w:val="General"/>
          <w:gallery w:val="placeholder"/>
        </w:category>
        <w:types>
          <w:type w:val="bbPlcHdr"/>
        </w:types>
        <w:behaviors>
          <w:behavior w:val="content"/>
        </w:behaviors>
        <w:guid w:val="{4CA6829C-C8C9-4414-90F1-38C5C328C090}"/>
      </w:docPartPr>
      <w:docPartBody>
        <w:p w:rsidR="00CB7284" w:rsidRDefault="00000000">
          <w:pPr>
            <w:pStyle w:val="870640C0BB334232BA1F222AF305EACD"/>
          </w:pPr>
          <w:r w:rsidRPr="00E237E8">
            <w:t>Less Sales Returns &amp; Discounts</w:t>
          </w:r>
        </w:p>
      </w:docPartBody>
    </w:docPart>
    <w:docPart>
      <w:docPartPr>
        <w:name w:val="D0A3482902DF41B5A800E0D65C49A1FB"/>
        <w:category>
          <w:name w:val="General"/>
          <w:gallery w:val="placeholder"/>
        </w:category>
        <w:types>
          <w:type w:val="bbPlcHdr"/>
        </w:types>
        <w:behaviors>
          <w:behavior w:val="content"/>
        </w:behaviors>
        <w:guid w:val="{1AAE3D5C-ACA4-4604-80B0-6E7C85238146}"/>
      </w:docPartPr>
      <w:docPartBody>
        <w:p w:rsidR="00CB7284" w:rsidRDefault="00000000">
          <w:pPr>
            <w:pStyle w:val="D0A3482902DF41B5A800E0D65C49A1FB"/>
          </w:pPr>
          <w:r w:rsidRPr="00E237E8">
            <w:t>$0</w:t>
          </w:r>
        </w:p>
      </w:docPartBody>
    </w:docPart>
    <w:docPart>
      <w:docPartPr>
        <w:name w:val="9AE169A9B1BA4C1E818DD71CE4809114"/>
        <w:category>
          <w:name w:val="General"/>
          <w:gallery w:val="placeholder"/>
        </w:category>
        <w:types>
          <w:type w:val="bbPlcHdr"/>
        </w:types>
        <w:behaviors>
          <w:behavior w:val="content"/>
        </w:behaviors>
        <w:guid w:val="{024FBAC3-6413-433E-A229-64B95AE34125}"/>
      </w:docPartPr>
      <w:docPartBody>
        <w:p w:rsidR="00CB7284" w:rsidRDefault="00000000">
          <w:pPr>
            <w:pStyle w:val="9AE169A9B1BA4C1E818DD71CE4809114"/>
          </w:pPr>
          <w:r w:rsidRPr="00E237E8">
            <w:t>($350)</w:t>
          </w:r>
        </w:p>
      </w:docPartBody>
    </w:docPart>
    <w:docPart>
      <w:docPartPr>
        <w:name w:val="6514A0CFB7504AD3B90DB4D936A28F73"/>
        <w:category>
          <w:name w:val="General"/>
          <w:gallery w:val="placeholder"/>
        </w:category>
        <w:types>
          <w:type w:val="bbPlcHdr"/>
        </w:types>
        <w:behaviors>
          <w:behavior w:val="content"/>
        </w:behaviors>
        <w:guid w:val="{5318576C-B97A-43C3-904D-BAA0BC7E929C}"/>
      </w:docPartPr>
      <w:docPartBody>
        <w:p w:rsidR="00CB7284" w:rsidRDefault="00000000">
          <w:pPr>
            <w:pStyle w:val="6514A0CFB7504AD3B90DB4D936A28F73"/>
          </w:pPr>
          <w:r w:rsidRPr="00E237E8">
            <w:t>$0</w:t>
          </w:r>
        </w:p>
      </w:docPartBody>
    </w:docPart>
    <w:docPart>
      <w:docPartPr>
        <w:name w:val="D0F5E30CF13C42BE9F03BC5DD68A00C1"/>
        <w:category>
          <w:name w:val="General"/>
          <w:gallery w:val="placeholder"/>
        </w:category>
        <w:types>
          <w:type w:val="bbPlcHdr"/>
        </w:types>
        <w:behaviors>
          <w:behavior w:val="content"/>
        </w:behaviors>
        <w:guid w:val="{69CC12CD-2772-400A-981E-B52275F6F761}"/>
      </w:docPartPr>
      <w:docPartBody>
        <w:p w:rsidR="00CB7284" w:rsidRDefault="00000000">
          <w:pPr>
            <w:pStyle w:val="D0F5E30CF13C42BE9F03BC5DD68A00C1"/>
          </w:pPr>
          <w:r w:rsidRPr="00E237E8">
            <w:t>($206)</w:t>
          </w:r>
        </w:p>
      </w:docPartBody>
    </w:docPart>
    <w:docPart>
      <w:docPartPr>
        <w:name w:val="1FFD9BA983F04D8F9169C700334C72D8"/>
        <w:category>
          <w:name w:val="General"/>
          <w:gallery w:val="placeholder"/>
        </w:category>
        <w:types>
          <w:type w:val="bbPlcHdr"/>
        </w:types>
        <w:behaviors>
          <w:behavior w:val="content"/>
        </w:behaviors>
        <w:guid w:val="{DF67503A-677E-4EDC-BDBB-8CF7D8B1B1B7}"/>
      </w:docPartPr>
      <w:docPartBody>
        <w:p w:rsidR="00CB7284" w:rsidRDefault="00000000">
          <w:pPr>
            <w:pStyle w:val="1FFD9BA983F04D8F9169C700334C72D8"/>
          </w:pPr>
          <w:r w:rsidRPr="00E237E8">
            <w:t>($234)</w:t>
          </w:r>
        </w:p>
      </w:docPartBody>
    </w:docPart>
    <w:docPart>
      <w:docPartPr>
        <w:name w:val="361C2E6158F545EDB99F007478E6128F"/>
        <w:category>
          <w:name w:val="General"/>
          <w:gallery w:val="placeholder"/>
        </w:category>
        <w:types>
          <w:type w:val="bbPlcHdr"/>
        </w:types>
        <w:behaviors>
          <w:behavior w:val="content"/>
        </w:behaviors>
        <w:guid w:val="{11F84E1C-16E1-48D2-A070-54532148F9BB}"/>
      </w:docPartPr>
      <w:docPartBody>
        <w:p w:rsidR="00CB7284" w:rsidRDefault="00000000">
          <w:pPr>
            <w:pStyle w:val="361C2E6158F545EDB99F007478E6128F"/>
          </w:pPr>
          <w:r w:rsidRPr="00E237E8">
            <w:t>$0</w:t>
          </w:r>
        </w:p>
      </w:docPartBody>
    </w:docPart>
    <w:docPart>
      <w:docPartPr>
        <w:name w:val="472A7D92CDD342B095F439AC01A7FBA4"/>
        <w:category>
          <w:name w:val="General"/>
          <w:gallery w:val="placeholder"/>
        </w:category>
        <w:types>
          <w:type w:val="bbPlcHdr"/>
        </w:types>
        <w:behaviors>
          <w:behavior w:val="content"/>
        </w:behaviors>
        <w:guid w:val="{98ED8E91-847F-4493-A5CD-85D9C99251FB}"/>
      </w:docPartPr>
      <w:docPartBody>
        <w:p w:rsidR="00CB7284" w:rsidRDefault="00000000">
          <w:pPr>
            <w:pStyle w:val="472A7D92CDD342B095F439AC01A7FBA4"/>
          </w:pPr>
          <w:r w:rsidRPr="00E237E8">
            <w:t>$0</w:t>
          </w:r>
        </w:p>
      </w:docPartBody>
    </w:docPart>
    <w:docPart>
      <w:docPartPr>
        <w:name w:val="1EEBE435C78F4A7A86C150BD4E848AAA"/>
        <w:category>
          <w:name w:val="General"/>
          <w:gallery w:val="placeholder"/>
        </w:category>
        <w:types>
          <w:type w:val="bbPlcHdr"/>
        </w:types>
        <w:behaviors>
          <w:behavior w:val="content"/>
        </w:behaviors>
        <w:guid w:val="{109570C4-7B97-4071-A2C9-A12EEDEDFFE0}"/>
      </w:docPartPr>
      <w:docPartBody>
        <w:p w:rsidR="00CB7284" w:rsidRDefault="00000000">
          <w:pPr>
            <w:pStyle w:val="1EEBE435C78F4A7A86C150BD4E848AAA"/>
          </w:pPr>
          <w:r w:rsidRPr="00E237E8">
            <w:t>($280)</w:t>
          </w:r>
        </w:p>
      </w:docPartBody>
    </w:docPart>
    <w:docPart>
      <w:docPartPr>
        <w:name w:val="C9F146BFE66140EA9D18F3A0AA58A2A7"/>
        <w:category>
          <w:name w:val="General"/>
          <w:gallery w:val="placeholder"/>
        </w:category>
        <w:types>
          <w:type w:val="bbPlcHdr"/>
        </w:types>
        <w:behaviors>
          <w:behavior w:val="content"/>
        </w:behaviors>
        <w:guid w:val="{2D089EA9-625E-4A5E-A517-431D16D40702}"/>
      </w:docPartPr>
      <w:docPartBody>
        <w:p w:rsidR="00CB7284" w:rsidRDefault="00000000">
          <w:pPr>
            <w:pStyle w:val="C9F146BFE66140EA9D18F3A0AA58A2A7"/>
          </w:pPr>
          <w:r w:rsidRPr="00E237E8">
            <w:t>($1,200)</w:t>
          </w:r>
        </w:p>
      </w:docPartBody>
    </w:docPart>
    <w:docPart>
      <w:docPartPr>
        <w:name w:val="DD5DA4E5F5764D9794796FF145210AAB"/>
        <w:category>
          <w:name w:val="General"/>
          <w:gallery w:val="placeholder"/>
        </w:category>
        <w:types>
          <w:type w:val="bbPlcHdr"/>
        </w:types>
        <w:behaviors>
          <w:behavior w:val="content"/>
        </w:behaviors>
        <w:guid w:val="{FE1044B0-98DE-4D85-956C-89534290A9E6}"/>
      </w:docPartPr>
      <w:docPartBody>
        <w:p w:rsidR="00CB7284" w:rsidRDefault="00000000">
          <w:pPr>
            <w:pStyle w:val="DD5DA4E5F5764D9794796FF145210AAB"/>
          </w:pPr>
          <w:r w:rsidRPr="00E237E8">
            <w:t>($1,600)</w:t>
          </w:r>
        </w:p>
      </w:docPartBody>
    </w:docPart>
    <w:docPart>
      <w:docPartPr>
        <w:name w:val="DCE10279EDA5447D8BE8DAD17CCCC390"/>
        <w:category>
          <w:name w:val="General"/>
          <w:gallery w:val="placeholder"/>
        </w:category>
        <w:types>
          <w:type w:val="bbPlcHdr"/>
        </w:types>
        <w:behaviors>
          <w:behavior w:val="content"/>
        </w:behaviors>
        <w:guid w:val="{51692FC6-4D34-4DA1-A8A6-1B8EF0B2075B}"/>
      </w:docPartPr>
      <w:docPartBody>
        <w:p w:rsidR="00CB7284" w:rsidRDefault="00000000">
          <w:pPr>
            <w:pStyle w:val="DCE10279EDA5447D8BE8DAD17CCCC390"/>
          </w:pPr>
          <w:r w:rsidRPr="00E237E8">
            <w:t>$0</w:t>
          </w:r>
        </w:p>
      </w:docPartBody>
    </w:docPart>
    <w:docPart>
      <w:docPartPr>
        <w:name w:val="CDB707E4C0BC4033AD88AE1F09B416AD"/>
        <w:category>
          <w:name w:val="General"/>
          <w:gallery w:val="placeholder"/>
        </w:category>
        <w:types>
          <w:type w:val="bbPlcHdr"/>
        </w:types>
        <w:behaviors>
          <w:behavior w:val="content"/>
        </w:behaviors>
        <w:guid w:val="{215568F0-1AF0-4CAB-BD3F-154F48C42699}"/>
      </w:docPartPr>
      <w:docPartBody>
        <w:p w:rsidR="00CB7284" w:rsidRDefault="00000000">
          <w:pPr>
            <w:pStyle w:val="CDB707E4C0BC4033AD88AE1F09B416AD"/>
          </w:pPr>
          <w:r w:rsidRPr="00E237E8">
            <w:t>($2,400)</w:t>
          </w:r>
        </w:p>
      </w:docPartBody>
    </w:docPart>
    <w:docPart>
      <w:docPartPr>
        <w:name w:val="BCB4E0A2F6604BE19E25B6254B134FE4"/>
        <w:category>
          <w:name w:val="General"/>
          <w:gallery w:val="placeholder"/>
        </w:category>
        <w:types>
          <w:type w:val="bbPlcHdr"/>
        </w:types>
        <w:behaviors>
          <w:behavior w:val="content"/>
        </w:behaviors>
        <w:guid w:val="{67ABD0FD-4D01-460D-9C32-C0D2ED3A1F03}"/>
      </w:docPartPr>
      <w:docPartBody>
        <w:p w:rsidR="00CB7284" w:rsidRDefault="00000000">
          <w:pPr>
            <w:pStyle w:val="BCB4E0A2F6604BE19E25B6254B134FE4"/>
          </w:pPr>
          <w:r w:rsidRPr="00E237E8">
            <w:t>($6,270)</w:t>
          </w:r>
        </w:p>
      </w:docPartBody>
    </w:docPart>
    <w:docPart>
      <w:docPartPr>
        <w:name w:val="27B5622C8FB94578A756271365BCA784"/>
        <w:category>
          <w:name w:val="General"/>
          <w:gallery w:val="placeholder"/>
        </w:category>
        <w:types>
          <w:type w:val="bbPlcHdr"/>
        </w:types>
        <w:behaviors>
          <w:behavior w:val="content"/>
        </w:behaviors>
        <w:guid w:val="{C3ED694B-9D3C-41DD-85FE-77F0AD0DD4C0}"/>
      </w:docPartPr>
      <w:docPartBody>
        <w:p w:rsidR="00CB7284" w:rsidRDefault="00000000">
          <w:pPr>
            <w:pStyle w:val="27B5622C8FB94578A756271365BCA784"/>
          </w:pPr>
          <w:r w:rsidRPr="00E237E8">
            <w:t>Service Revenue</w:t>
          </w:r>
        </w:p>
      </w:docPartBody>
    </w:docPart>
    <w:docPart>
      <w:docPartPr>
        <w:name w:val="F7D78A8C38F245CA9BA3151A7F000B94"/>
        <w:category>
          <w:name w:val="General"/>
          <w:gallery w:val="placeholder"/>
        </w:category>
        <w:types>
          <w:type w:val="bbPlcHdr"/>
        </w:types>
        <w:behaviors>
          <w:behavior w:val="content"/>
        </w:behaviors>
        <w:guid w:val="{9FCF86FE-E1C7-4DC8-9AB1-04D501F48043}"/>
      </w:docPartPr>
      <w:docPartBody>
        <w:p w:rsidR="00CB7284" w:rsidRDefault="00000000">
          <w:pPr>
            <w:pStyle w:val="F7D78A8C38F245CA9BA3151A7F000B94"/>
          </w:pPr>
          <w:r w:rsidRPr="00E237E8">
            <w:t>$0</w:t>
          </w:r>
        </w:p>
      </w:docPartBody>
    </w:docPart>
    <w:docPart>
      <w:docPartPr>
        <w:name w:val="5A7140E2EE754995BF8131EA2927CA99"/>
        <w:category>
          <w:name w:val="General"/>
          <w:gallery w:val="placeholder"/>
        </w:category>
        <w:types>
          <w:type w:val="bbPlcHdr"/>
        </w:types>
        <w:behaviors>
          <w:behavior w:val="content"/>
        </w:behaviors>
        <w:guid w:val="{FE2F2BCA-D750-4E09-8DAD-176E3558D3C6}"/>
      </w:docPartPr>
      <w:docPartBody>
        <w:p w:rsidR="00CB7284" w:rsidRDefault="00000000">
          <w:pPr>
            <w:pStyle w:val="5A7140E2EE754995BF8131EA2927CA99"/>
          </w:pPr>
          <w:r w:rsidRPr="00E237E8">
            <w:t>$0</w:t>
          </w:r>
        </w:p>
      </w:docPartBody>
    </w:docPart>
    <w:docPart>
      <w:docPartPr>
        <w:name w:val="AB01AE9DC8554EC78C564DC1E6B71D58"/>
        <w:category>
          <w:name w:val="General"/>
          <w:gallery w:val="placeholder"/>
        </w:category>
        <w:types>
          <w:type w:val="bbPlcHdr"/>
        </w:types>
        <w:behaviors>
          <w:behavior w:val="content"/>
        </w:behaviors>
        <w:guid w:val="{7D10DB8B-2DE6-4550-A204-604117F921E2}"/>
      </w:docPartPr>
      <w:docPartBody>
        <w:p w:rsidR="00CB7284" w:rsidRDefault="00000000">
          <w:pPr>
            <w:pStyle w:val="AB01AE9DC8554EC78C564DC1E6B71D58"/>
          </w:pPr>
          <w:r w:rsidRPr="00E237E8">
            <w:t>$0</w:t>
          </w:r>
        </w:p>
      </w:docPartBody>
    </w:docPart>
    <w:docPart>
      <w:docPartPr>
        <w:name w:val="FEB2A42F630E4A529982C2847E2F3B9B"/>
        <w:category>
          <w:name w:val="General"/>
          <w:gallery w:val="placeholder"/>
        </w:category>
        <w:types>
          <w:type w:val="bbPlcHdr"/>
        </w:types>
        <w:behaviors>
          <w:behavior w:val="content"/>
        </w:behaviors>
        <w:guid w:val="{B68BF0C6-7878-4E7F-B7BF-6F5C451A91EE}"/>
      </w:docPartPr>
      <w:docPartBody>
        <w:p w:rsidR="00CB7284" w:rsidRDefault="00000000">
          <w:pPr>
            <w:pStyle w:val="FEB2A42F630E4A529982C2847E2F3B9B"/>
          </w:pPr>
          <w:r w:rsidRPr="00E237E8">
            <w:t>$0</w:t>
          </w:r>
        </w:p>
      </w:docPartBody>
    </w:docPart>
    <w:docPart>
      <w:docPartPr>
        <w:name w:val="CEAD71B858AC495CB2E39F66EDA1FF1E"/>
        <w:category>
          <w:name w:val="General"/>
          <w:gallery w:val="placeholder"/>
        </w:category>
        <w:types>
          <w:type w:val="bbPlcHdr"/>
        </w:types>
        <w:behaviors>
          <w:behavior w:val="content"/>
        </w:behaviors>
        <w:guid w:val="{7724A4EC-2EAF-40F9-918A-E461461566B3}"/>
      </w:docPartPr>
      <w:docPartBody>
        <w:p w:rsidR="00CB7284" w:rsidRDefault="00000000">
          <w:pPr>
            <w:pStyle w:val="CEAD71B858AC495CB2E39F66EDA1FF1E"/>
          </w:pPr>
          <w:r w:rsidRPr="00E237E8">
            <w:t>$0</w:t>
          </w:r>
        </w:p>
      </w:docPartBody>
    </w:docPart>
    <w:docPart>
      <w:docPartPr>
        <w:name w:val="D2F2238A5FD94443AC460159DB2A2DBE"/>
        <w:category>
          <w:name w:val="General"/>
          <w:gallery w:val="placeholder"/>
        </w:category>
        <w:types>
          <w:type w:val="bbPlcHdr"/>
        </w:types>
        <w:behaviors>
          <w:behavior w:val="content"/>
        </w:behaviors>
        <w:guid w:val="{C4B890D5-A30D-4CC0-91D5-111C85808B74}"/>
      </w:docPartPr>
      <w:docPartBody>
        <w:p w:rsidR="00CB7284" w:rsidRDefault="00000000">
          <w:pPr>
            <w:pStyle w:val="D2F2238A5FD94443AC460159DB2A2DBE"/>
          </w:pPr>
          <w:r w:rsidRPr="00E237E8">
            <w:t>$250</w:t>
          </w:r>
        </w:p>
      </w:docPartBody>
    </w:docPart>
    <w:docPart>
      <w:docPartPr>
        <w:name w:val="B622E6C16E4C4420847F203315E546A3"/>
        <w:category>
          <w:name w:val="General"/>
          <w:gallery w:val="placeholder"/>
        </w:category>
        <w:types>
          <w:type w:val="bbPlcHdr"/>
        </w:types>
        <w:behaviors>
          <w:behavior w:val="content"/>
        </w:behaviors>
        <w:guid w:val="{94A64971-9679-4EEA-8A0D-996474F7C56F}"/>
      </w:docPartPr>
      <w:docPartBody>
        <w:p w:rsidR="00CB7284" w:rsidRDefault="00000000">
          <w:pPr>
            <w:pStyle w:val="B622E6C16E4C4420847F203315E546A3"/>
          </w:pPr>
          <w:r w:rsidRPr="00E237E8">
            <w:t>$350</w:t>
          </w:r>
        </w:p>
      </w:docPartBody>
    </w:docPart>
    <w:docPart>
      <w:docPartPr>
        <w:name w:val="7262DA40299A48A091B3FAF646B51A18"/>
        <w:category>
          <w:name w:val="General"/>
          <w:gallery w:val="placeholder"/>
        </w:category>
        <w:types>
          <w:type w:val="bbPlcHdr"/>
        </w:types>
        <w:behaviors>
          <w:behavior w:val="content"/>
        </w:behaviors>
        <w:guid w:val="{3D17F5AF-A962-44D1-89DF-0F3476AE5C5E}"/>
      </w:docPartPr>
      <w:docPartBody>
        <w:p w:rsidR="00CB7284" w:rsidRDefault="00000000">
          <w:pPr>
            <w:pStyle w:val="7262DA40299A48A091B3FAF646B51A18"/>
          </w:pPr>
          <w:r w:rsidRPr="00E237E8">
            <w:t>$100</w:t>
          </w:r>
        </w:p>
      </w:docPartBody>
    </w:docPart>
    <w:docPart>
      <w:docPartPr>
        <w:name w:val="932B8A6AB2B54B28BEAC47313399A441"/>
        <w:category>
          <w:name w:val="General"/>
          <w:gallery w:val="placeholder"/>
        </w:category>
        <w:types>
          <w:type w:val="bbPlcHdr"/>
        </w:types>
        <w:behaviors>
          <w:behavior w:val="content"/>
        </w:behaviors>
        <w:guid w:val="{FD97B7FB-B9E9-4604-BC31-88B65F9F23FD}"/>
      </w:docPartPr>
      <w:docPartBody>
        <w:p w:rsidR="00CB7284" w:rsidRDefault="00000000">
          <w:pPr>
            <w:pStyle w:val="932B8A6AB2B54B28BEAC47313399A441"/>
          </w:pPr>
          <w:r w:rsidRPr="00E237E8">
            <w:t>$0</w:t>
          </w:r>
        </w:p>
      </w:docPartBody>
    </w:docPart>
    <w:docPart>
      <w:docPartPr>
        <w:name w:val="DD21EA221DC8498B864E5AAC78395794"/>
        <w:category>
          <w:name w:val="General"/>
          <w:gallery w:val="placeholder"/>
        </w:category>
        <w:types>
          <w:type w:val="bbPlcHdr"/>
        </w:types>
        <w:behaviors>
          <w:behavior w:val="content"/>
        </w:behaviors>
        <w:guid w:val="{12D7CD1A-B563-4B99-80EA-31B31BB4D46D}"/>
      </w:docPartPr>
      <w:docPartBody>
        <w:p w:rsidR="00CB7284" w:rsidRDefault="00000000">
          <w:pPr>
            <w:pStyle w:val="DD21EA221DC8498B864E5AAC78395794"/>
          </w:pPr>
          <w:r w:rsidRPr="00E237E8">
            <w:t>$0</w:t>
          </w:r>
        </w:p>
      </w:docPartBody>
    </w:docPart>
    <w:docPart>
      <w:docPartPr>
        <w:name w:val="16B977F9B55D4469A98E3FBCB273EE55"/>
        <w:category>
          <w:name w:val="General"/>
          <w:gallery w:val="placeholder"/>
        </w:category>
        <w:types>
          <w:type w:val="bbPlcHdr"/>
        </w:types>
        <w:behaviors>
          <w:behavior w:val="content"/>
        </w:behaviors>
        <w:guid w:val="{311AF49F-E953-4D8B-9197-7202FB9F4FD3}"/>
      </w:docPartPr>
      <w:docPartBody>
        <w:p w:rsidR="00CB7284" w:rsidRDefault="00000000">
          <w:pPr>
            <w:pStyle w:val="16B977F9B55D4469A98E3FBCB273EE55"/>
          </w:pPr>
          <w:r w:rsidRPr="00E237E8">
            <w:t>$1,245</w:t>
          </w:r>
        </w:p>
      </w:docPartBody>
    </w:docPart>
    <w:docPart>
      <w:docPartPr>
        <w:name w:val="E788EEF55AC2471CA1031D5AB188D75A"/>
        <w:category>
          <w:name w:val="General"/>
          <w:gallery w:val="placeholder"/>
        </w:category>
        <w:types>
          <w:type w:val="bbPlcHdr"/>
        </w:types>
        <w:behaviors>
          <w:behavior w:val="content"/>
        </w:behaviors>
        <w:guid w:val="{48B0829A-B321-475C-96B0-4109C4126180}"/>
      </w:docPartPr>
      <w:docPartBody>
        <w:p w:rsidR="00CB7284" w:rsidRDefault="00000000">
          <w:pPr>
            <w:pStyle w:val="E788EEF55AC2471CA1031D5AB188D75A"/>
          </w:pPr>
          <w:r w:rsidRPr="00E237E8">
            <w:t>$1,360</w:t>
          </w:r>
        </w:p>
      </w:docPartBody>
    </w:docPart>
    <w:docPart>
      <w:docPartPr>
        <w:name w:val="3ED500F510534BF597817FD73882F0C4"/>
        <w:category>
          <w:name w:val="General"/>
          <w:gallery w:val="placeholder"/>
        </w:category>
        <w:types>
          <w:type w:val="bbPlcHdr"/>
        </w:types>
        <w:behaviors>
          <w:behavior w:val="content"/>
        </w:behaviors>
        <w:guid w:val="{8489C93B-0A3A-4FAB-A8B9-C97E3112EAC0}"/>
      </w:docPartPr>
      <w:docPartBody>
        <w:p w:rsidR="00CB7284" w:rsidRDefault="00000000">
          <w:pPr>
            <w:pStyle w:val="3ED500F510534BF597817FD73882F0C4"/>
          </w:pPr>
          <w:r w:rsidRPr="00E237E8">
            <w:t>$3,305</w:t>
          </w:r>
        </w:p>
      </w:docPartBody>
    </w:docPart>
    <w:docPart>
      <w:docPartPr>
        <w:name w:val="295D4C1BBDF54B3A870CFF82FC69F8A3"/>
        <w:category>
          <w:name w:val="General"/>
          <w:gallery w:val="placeholder"/>
        </w:category>
        <w:types>
          <w:type w:val="bbPlcHdr"/>
        </w:types>
        <w:behaviors>
          <w:behavior w:val="content"/>
        </w:behaviors>
        <w:guid w:val="{DDF00550-AAFC-4CE3-9858-FF8B2E399F8F}"/>
      </w:docPartPr>
      <w:docPartBody>
        <w:p w:rsidR="00CB7284" w:rsidRDefault="00000000">
          <w:pPr>
            <w:pStyle w:val="295D4C1BBDF54B3A870CFF82FC69F8A3"/>
          </w:pPr>
          <w:r w:rsidRPr="00E237E8">
            <w:t>Other Revenue</w:t>
          </w:r>
        </w:p>
      </w:docPartBody>
    </w:docPart>
    <w:docPart>
      <w:docPartPr>
        <w:name w:val="D46D5EE248054BA396F25E6A12796E98"/>
        <w:category>
          <w:name w:val="General"/>
          <w:gallery w:val="placeholder"/>
        </w:category>
        <w:types>
          <w:type w:val="bbPlcHdr"/>
        </w:types>
        <w:behaviors>
          <w:behavior w:val="content"/>
        </w:behaviors>
        <w:guid w:val="{28C66E4B-C19B-43C3-8658-CEE0AB9CC288}"/>
      </w:docPartPr>
      <w:docPartBody>
        <w:p w:rsidR="00CB7284" w:rsidRDefault="00000000">
          <w:pPr>
            <w:pStyle w:val="D46D5EE248054BA396F25E6A12796E98"/>
          </w:pPr>
          <w:r w:rsidRPr="00E237E8">
            <w:t>$0</w:t>
          </w:r>
        </w:p>
      </w:docPartBody>
    </w:docPart>
    <w:docPart>
      <w:docPartPr>
        <w:name w:val="E957FFE1C6EE46EF813288435DF42EA4"/>
        <w:category>
          <w:name w:val="General"/>
          <w:gallery w:val="placeholder"/>
        </w:category>
        <w:types>
          <w:type w:val="bbPlcHdr"/>
        </w:types>
        <w:behaviors>
          <w:behavior w:val="content"/>
        </w:behaviors>
        <w:guid w:val="{7C2A60A0-97D2-43E5-8B55-0BC65B106A59}"/>
      </w:docPartPr>
      <w:docPartBody>
        <w:p w:rsidR="00CB7284" w:rsidRDefault="00000000">
          <w:pPr>
            <w:pStyle w:val="E957FFE1C6EE46EF813288435DF42EA4"/>
          </w:pPr>
          <w:r w:rsidRPr="00E237E8">
            <w:t>$0</w:t>
          </w:r>
        </w:p>
      </w:docPartBody>
    </w:docPart>
    <w:docPart>
      <w:docPartPr>
        <w:name w:val="F998E10914C847BC9FD352CC3410ECE0"/>
        <w:category>
          <w:name w:val="General"/>
          <w:gallery w:val="placeholder"/>
        </w:category>
        <w:types>
          <w:type w:val="bbPlcHdr"/>
        </w:types>
        <w:behaviors>
          <w:behavior w:val="content"/>
        </w:behaviors>
        <w:guid w:val="{EAB393EE-7E9F-4F54-9B11-7839466D64EB}"/>
      </w:docPartPr>
      <w:docPartBody>
        <w:p w:rsidR="00CB7284" w:rsidRDefault="00000000">
          <w:pPr>
            <w:pStyle w:val="F998E10914C847BC9FD352CC3410ECE0"/>
          </w:pPr>
          <w:r w:rsidRPr="00E237E8">
            <w:t>$0</w:t>
          </w:r>
        </w:p>
      </w:docPartBody>
    </w:docPart>
    <w:docPart>
      <w:docPartPr>
        <w:name w:val="7E3242A87CFC4EA1A8E030412FC9F86F"/>
        <w:category>
          <w:name w:val="General"/>
          <w:gallery w:val="placeholder"/>
        </w:category>
        <w:types>
          <w:type w:val="bbPlcHdr"/>
        </w:types>
        <w:behaviors>
          <w:behavior w:val="content"/>
        </w:behaviors>
        <w:guid w:val="{507F6077-ECFC-4844-9AB8-856F2761BA7C}"/>
      </w:docPartPr>
      <w:docPartBody>
        <w:p w:rsidR="00CB7284" w:rsidRDefault="00000000">
          <w:pPr>
            <w:pStyle w:val="7E3242A87CFC4EA1A8E030412FC9F86F"/>
          </w:pPr>
          <w:r w:rsidRPr="00E237E8">
            <w:t>$0</w:t>
          </w:r>
        </w:p>
      </w:docPartBody>
    </w:docPart>
    <w:docPart>
      <w:docPartPr>
        <w:name w:val="08C0BF5BA63443F19E0D2E4034C34923"/>
        <w:category>
          <w:name w:val="General"/>
          <w:gallery w:val="placeholder"/>
        </w:category>
        <w:types>
          <w:type w:val="bbPlcHdr"/>
        </w:types>
        <w:behaviors>
          <w:behavior w:val="content"/>
        </w:behaviors>
        <w:guid w:val="{0CF2C9F7-5F9A-4CF4-AC8E-CFA21A3CC096}"/>
      </w:docPartPr>
      <w:docPartBody>
        <w:p w:rsidR="00CB7284" w:rsidRDefault="00000000">
          <w:pPr>
            <w:pStyle w:val="08C0BF5BA63443F19E0D2E4034C34923"/>
          </w:pPr>
          <w:r w:rsidRPr="00E237E8">
            <w:t>$0</w:t>
          </w:r>
        </w:p>
      </w:docPartBody>
    </w:docPart>
    <w:docPart>
      <w:docPartPr>
        <w:name w:val="B80B03A57F1E433D95DFB8211AAD9E91"/>
        <w:category>
          <w:name w:val="General"/>
          <w:gallery w:val="placeholder"/>
        </w:category>
        <w:types>
          <w:type w:val="bbPlcHdr"/>
        </w:types>
        <w:behaviors>
          <w:behavior w:val="content"/>
        </w:behaviors>
        <w:guid w:val="{6CDA8BA4-37BE-470C-B769-0B32190BC7C2}"/>
      </w:docPartPr>
      <w:docPartBody>
        <w:p w:rsidR="00CB7284" w:rsidRDefault="00000000">
          <w:pPr>
            <w:pStyle w:val="B80B03A57F1E433D95DFB8211AAD9E91"/>
          </w:pPr>
          <w:r w:rsidRPr="00E237E8">
            <w:t>$0</w:t>
          </w:r>
        </w:p>
      </w:docPartBody>
    </w:docPart>
    <w:docPart>
      <w:docPartPr>
        <w:name w:val="6CECA1FE47DF4D98816A03A8B75526EA"/>
        <w:category>
          <w:name w:val="General"/>
          <w:gallery w:val="placeholder"/>
        </w:category>
        <w:types>
          <w:type w:val="bbPlcHdr"/>
        </w:types>
        <w:behaviors>
          <w:behavior w:val="content"/>
        </w:behaviors>
        <w:guid w:val="{3AA78965-EA14-4283-A646-71388B7F1CF2}"/>
      </w:docPartPr>
      <w:docPartBody>
        <w:p w:rsidR="00CB7284" w:rsidRDefault="00000000">
          <w:pPr>
            <w:pStyle w:val="6CECA1FE47DF4D98816A03A8B75526EA"/>
          </w:pPr>
          <w:r w:rsidRPr="00E237E8">
            <w:t>$0</w:t>
          </w:r>
        </w:p>
      </w:docPartBody>
    </w:docPart>
    <w:docPart>
      <w:docPartPr>
        <w:name w:val="9B7C8045DC8F44EAA2F1191A5BED17D4"/>
        <w:category>
          <w:name w:val="General"/>
          <w:gallery w:val="placeholder"/>
        </w:category>
        <w:types>
          <w:type w:val="bbPlcHdr"/>
        </w:types>
        <w:behaviors>
          <w:behavior w:val="content"/>
        </w:behaviors>
        <w:guid w:val="{53562920-1B75-4259-A316-F0B73E04AF1A}"/>
      </w:docPartPr>
      <w:docPartBody>
        <w:p w:rsidR="00CB7284" w:rsidRDefault="00000000">
          <w:pPr>
            <w:pStyle w:val="9B7C8045DC8F44EAA2F1191A5BED17D4"/>
          </w:pPr>
          <w:r w:rsidRPr="00E237E8">
            <w:t>$1,500</w:t>
          </w:r>
        </w:p>
      </w:docPartBody>
    </w:docPart>
    <w:docPart>
      <w:docPartPr>
        <w:name w:val="45631119E2704D73BAF10126586998B0"/>
        <w:category>
          <w:name w:val="General"/>
          <w:gallery w:val="placeholder"/>
        </w:category>
        <w:types>
          <w:type w:val="bbPlcHdr"/>
        </w:types>
        <w:behaviors>
          <w:behavior w:val="content"/>
        </w:behaviors>
        <w:guid w:val="{4A9AC096-04E0-419B-BA0D-555FF0AA3D44}"/>
      </w:docPartPr>
      <w:docPartBody>
        <w:p w:rsidR="00CB7284" w:rsidRDefault="00000000">
          <w:pPr>
            <w:pStyle w:val="45631119E2704D73BAF10126586998B0"/>
          </w:pPr>
          <w:r w:rsidRPr="00E237E8">
            <w:t>$0</w:t>
          </w:r>
        </w:p>
      </w:docPartBody>
    </w:docPart>
    <w:docPart>
      <w:docPartPr>
        <w:name w:val="5280950D0C2341C688EDC0D7AFF4047E"/>
        <w:category>
          <w:name w:val="General"/>
          <w:gallery w:val="placeholder"/>
        </w:category>
        <w:types>
          <w:type w:val="bbPlcHdr"/>
        </w:types>
        <w:behaviors>
          <w:behavior w:val="content"/>
        </w:behaviors>
        <w:guid w:val="{3BD4B95C-2B3F-4575-93C6-2E635E0153D1}"/>
      </w:docPartPr>
      <w:docPartBody>
        <w:p w:rsidR="00CB7284" w:rsidRDefault="00000000">
          <w:pPr>
            <w:pStyle w:val="5280950D0C2341C688EDC0D7AFF4047E"/>
          </w:pPr>
          <w:r w:rsidRPr="00E237E8">
            <w:t>$0</w:t>
          </w:r>
        </w:p>
      </w:docPartBody>
    </w:docPart>
    <w:docPart>
      <w:docPartPr>
        <w:name w:val="66A1542650DA4A14804AFB27152FD1EE"/>
        <w:category>
          <w:name w:val="General"/>
          <w:gallery w:val="placeholder"/>
        </w:category>
        <w:types>
          <w:type w:val="bbPlcHdr"/>
        </w:types>
        <w:behaviors>
          <w:behavior w:val="content"/>
        </w:behaviors>
        <w:guid w:val="{A08486D8-D24D-45CF-9989-C67757457BDB}"/>
      </w:docPartPr>
      <w:docPartBody>
        <w:p w:rsidR="00CB7284" w:rsidRDefault="00000000">
          <w:pPr>
            <w:pStyle w:val="66A1542650DA4A14804AFB27152FD1EE"/>
          </w:pPr>
          <w:r w:rsidRPr="00E237E8">
            <w:t>$0</w:t>
          </w:r>
        </w:p>
      </w:docPartBody>
    </w:docPart>
    <w:docPart>
      <w:docPartPr>
        <w:name w:val="5FCF5AD6468D4429B0628193B613D3E9"/>
        <w:category>
          <w:name w:val="General"/>
          <w:gallery w:val="placeholder"/>
        </w:category>
        <w:types>
          <w:type w:val="bbPlcHdr"/>
        </w:types>
        <w:behaviors>
          <w:behavior w:val="content"/>
        </w:behaviors>
        <w:guid w:val="{564DC2B3-42F8-4281-B814-F60814CC46DF}"/>
      </w:docPartPr>
      <w:docPartBody>
        <w:p w:rsidR="00CB7284" w:rsidRDefault="00000000">
          <w:pPr>
            <w:pStyle w:val="5FCF5AD6468D4429B0628193B613D3E9"/>
          </w:pPr>
          <w:r w:rsidRPr="00E237E8">
            <w:t>$0</w:t>
          </w:r>
        </w:p>
      </w:docPartBody>
    </w:docPart>
    <w:docPart>
      <w:docPartPr>
        <w:name w:val="6C2BD4852B1A4E2E83F44DD963800ECE"/>
        <w:category>
          <w:name w:val="General"/>
          <w:gallery w:val="placeholder"/>
        </w:category>
        <w:types>
          <w:type w:val="bbPlcHdr"/>
        </w:types>
        <w:behaviors>
          <w:behavior w:val="content"/>
        </w:behaviors>
        <w:guid w:val="{6CE8D0E3-F38E-4066-A660-6D65C0C81952}"/>
      </w:docPartPr>
      <w:docPartBody>
        <w:p w:rsidR="00CB7284" w:rsidRDefault="00000000">
          <w:pPr>
            <w:pStyle w:val="6C2BD4852B1A4E2E83F44DD963800ECE"/>
          </w:pPr>
          <w:r w:rsidRPr="00E237E8">
            <w:t>$1,500</w:t>
          </w:r>
        </w:p>
      </w:docPartBody>
    </w:docPart>
    <w:docPart>
      <w:docPartPr>
        <w:name w:val="47277474248743959FEA8D341D1276BA"/>
        <w:category>
          <w:name w:val="General"/>
          <w:gallery w:val="placeholder"/>
        </w:category>
        <w:types>
          <w:type w:val="bbPlcHdr"/>
        </w:types>
        <w:behaviors>
          <w:behavior w:val="content"/>
        </w:behaviors>
        <w:guid w:val="{F6979278-BB13-4A04-997F-12495BEBB001}"/>
      </w:docPartPr>
      <w:docPartBody>
        <w:p w:rsidR="00CB7284" w:rsidRDefault="00000000">
          <w:pPr>
            <w:pStyle w:val="47277474248743959FEA8D341D1276BA"/>
          </w:pPr>
          <w:r w:rsidRPr="00E237E8">
            <w:t>Net Sales</w:t>
          </w:r>
        </w:p>
      </w:docPartBody>
    </w:docPart>
    <w:docPart>
      <w:docPartPr>
        <w:name w:val="E44D5BDDAF9F449A9461DF1505D4A828"/>
        <w:category>
          <w:name w:val="General"/>
          <w:gallery w:val="placeholder"/>
        </w:category>
        <w:types>
          <w:type w:val="bbPlcHdr"/>
        </w:types>
        <w:behaviors>
          <w:behavior w:val="content"/>
        </w:behaviors>
        <w:guid w:val="{E742D02C-70EA-4AA5-96A5-FE41A3806301}"/>
      </w:docPartPr>
      <w:docPartBody>
        <w:p w:rsidR="00CB7284" w:rsidRDefault="00000000">
          <w:pPr>
            <w:pStyle w:val="E44D5BDDAF9F449A9461DF1505D4A828"/>
          </w:pPr>
          <w:r w:rsidRPr="00E237E8">
            <w:t>$5,000</w:t>
          </w:r>
        </w:p>
      </w:docPartBody>
    </w:docPart>
    <w:docPart>
      <w:docPartPr>
        <w:name w:val="A5921109F85D42719009E0EE58D0F8F3"/>
        <w:category>
          <w:name w:val="General"/>
          <w:gallery w:val="placeholder"/>
        </w:category>
        <w:types>
          <w:type w:val="bbPlcHdr"/>
        </w:types>
        <w:behaviors>
          <w:behavior w:val="content"/>
        </w:behaviors>
        <w:guid w:val="{11346675-9B4C-4566-91A6-E2B24B8C64CA}"/>
      </w:docPartPr>
      <w:docPartBody>
        <w:p w:rsidR="00CB7284" w:rsidRDefault="00000000">
          <w:pPr>
            <w:pStyle w:val="A5921109F85D42719009E0EE58D0F8F3"/>
          </w:pPr>
          <w:r w:rsidRPr="00E237E8">
            <w:t>$12,650</w:t>
          </w:r>
        </w:p>
      </w:docPartBody>
    </w:docPart>
    <w:docPart>
      <w:docPartPr>
        <w:name w:val="A3D89F83CDCA41AA9EB0FC430E9E6287"/>
        <w:category>
          <w:name w:val="General"/>
          <w:gallery w:val="placeholder"/>
        </w:category>
        <w:types>
          <w:type w:val="bbPlcHdr"/>
        </w:types>
        <w:behaviors>
          <w:behavior w:val="content"/>
        </w:behaviors>
        <w:guid w:val="{E9EDB436-F6F1-4F19-94C2-D7832B2C5EBE}"/>
      </w:docPartPr>
      <w:docPartBody>
        <w:p w:rsidR="00CB7284" w:rsidRDefault="00000000">
          <w:pPr>
            <w:pStyle w:val="A3D89F83CDCA41AA9EB0FC430E9E6287"/>
          </w:pPr>
          <w:r w:rsidRPr="00E237E8">
            <w:t>$16,000</w:t>
          </w:r>
        </w:p>
      </w:docPartBody>
    </w:docPart>
    <w:docPart>
      <w:docPartPr>
        <w:name w:val="2B37B6F7CE5F493C9C60D3794D911552"/>
        <w:category>
          <w:name w:val="General"/>
          <w:gallery w:val="placeholder"/>
        </w:category>
        <w:types>
          <w:type w:val="bbPlcHdr"/>
        </w:types>
        <w:behaviors>
          <w:behavior w:val="content"/>
        </w:behaviors>
        <w:guid w:val="{1D866DFA-6AA1-4AA9-B40F-9F536FE9A7F2}"/>
      </w:docPartPr>
      <w:docPartBody>
        <w:p w:rsidR="00CB7284" w:rsidRDefault="00000000">
          <w:pPr>
            <w:pStyle w:val="2B37B6F7CE5F493C9C60D3794D911552"/>
          </w:pPr>
          <w:r w:rsidRPr="00E237E8">
            <w:t>$6,794</w:t>
          </w:r>
        </w:p>
      </w:docPartBody>
    </w:docPart>
    <w:docPart>
      <w:docPartPr>
        <w:name w:val="1A2C8FB71D8C48A3A79EDEA7100DCA90"/>
        <w:category>
          <w:name w:val="General"/>
          <w:gallery w:val="placeholder"/>
        </w:category>
        <w:types>
          <w:type w:val="bbPlcHdr"/>
        </w:types>
        <w:behaviors>
          <w:behavior w:val="content"/>
        </w:behaviors>
        <w:guid w:val="{5A629EB9-310A-4433-85BB-453539EBD1DD}"/>
      </w:docPartPr>
      <w:docPartBody>
        <w:p w:rsidR="00CB7284" w:rsidRDefault="00000000">
          <w:pPr>
            <w:pStyle w:val="1A2C8FB71D8C48A3A79EDEA7100DCA90"/>
          </w:pPr>
          <w:r w:rsidRPr="00E237E8">
            <w:t>$14,266</w:t>
          </w:r>
        </w:p>
      </w:docPartBody>
    </w:docPart>
    <w:docPart>
      <w:docPartPr>
        <w:name w:val="34FFD59E31214BFA87D43FFCC2455426"/>
        <w:category>
          <w:name w:val="General"/>
          <w:gallery w:val="placeholder"/>
        </w:category>
        <w:types>
          <w:type w:val="bbPlcHdr"/>
        </w:types>
        <w:behaviors>
          <w:behavior w:val="content"/>
        </w:behaviors>
        <w:guid w:val="{FBACED3A-29F3-42BD-9AF5-B2FA54C68995}"/>
      </w:docPartPr>
      <w:docPartBody>
        <w:p w:rsidR="00CB7284" w:rsidRDefault="00000000">
          <w:pPr>
            <w:pStyle w:val="34FFD59E31214BFA87D43FFCC2455426"/>
          </w:pPr>
          <w:r w:rsidRPr="00E237E8">
            <w:t>$16,650</w:t>
          </w:r>
        </w:p>
      </w:docPartBody>
    </w:docPart>
    <w:docPart>
      <w:docPartPr>
        <w:name w:val="5C419935723E4D0BBEDDF8D75D88EFCA"/>
        <w:category>
          <w:name w:val="General"/>
          <w:gallery w:val="placeholder"/>
        </w:category>
        <w:types>
          <w:type w:val="bbPlcHdr"/>
        </w:types>
        <w:behaviors>
          <w:behavior w:val="content"/>
        </w:behaviors>
        <w:guid w:val="{E51B5555-F2A1-4CAC-9D83-A622F19D60E5}"/>
      </w:docPartPr>
      <w:docPartBody>
        <w:p w:rsidR="00CB7284" w:rsidRDefault="00000000">
          <w:pPr>
            <w:pStyle w:val="5C419935723E4D0BBEDDF8D75D88EFCA"/>
          </w:pPr>
          <w:r w:rsidRPr="00E237E8">
            <w:t>$22,850</w:t>
          </w:r>
        </w:p>
      </w:docPartBody>
    </w:docPart>
    <w:docPart>
      <w:docPartPr>
        <w:name w:val="B1C996C65D0348EDBB05FC3FA2A6094F"/>
        <w:category>
          <w:name w:val="General"/>
          <w:gallery w:val="placeholder"/>
        </w:category>
        <w:types>
          <w:type w:val="bbPlcHdr"/>
        </w:types>
        <w:behaviors>
          <w:behavior w:val="content"/>
        </w:behaviors>
        <w:guid w:val="{43C62CAA-6A42-4FBE-8CA2-D3265912D934}"/>
      </w:docPartPr>
      <w:docPartBody>
        <w:p w:rsidR="00CB7284" w:rsidRDefault="00000000">
          <w:pPr>
            <w:pStyle w:val="B1C996C65D0348EDBB05FC3FA2A6094F"/>
          </w:pPr>
          <w:r w:rsidRPr="00E237E8">
            <w:t>$24,445</w:t>
          </w:r>
        </w:p>
      </w:docPartBody>
    </w:docPart>
    <w:docPart>
      <w:docPartPr>
        <w:name w:val="7A4C7C05D5AE47A18736C9EF7B892997"/>
        <w:category>
          <w:name w:val="General"/>
          <w:gallery w:val="placeholder"/>
        </w:category>
        <w:types>
          <w:type w:val="bbPlcHdr"/>
        </w:types>
        <w:behaviors>
          <w:behavior w:val="content"/>
        </w:behaviors>
        <w:guid w:val="{7387D975-6B74-4DD1-976C-5B06951C4E4F}"/>
      </w:docPartPr>
      <w:docPartBody>
        <w:p w:rsidR="00CB7284" w:rsidRDefault="00000000">
          <w:pPr>
            <w:pStyle w:val="7A4C7C05D5AE47A18736C9EF7B892997"/>
          </w:pPr>
          <w:r w:rsidRPr="00E237E8">
            <w:t>$23,349</w:t>
          </w:r>
        </w:p>
      </w:docPartBody>
    </w:docPart>
    <w:docPart>
      <w:docPartPr>
        <w:name w:val="CBF0354CF8A9460381100FABED8E00CD"/>
        <w:category>
          <w:name w:val="General"/>
          <w:gallery w:val="placeholder"/>
        </w:category>
        <w:types>
          <w:type w:val="bbPlcHdr"/>
        </w:types>
        <w:behaviors>
          <w:behavior w:val="content"/>
        </w:behaviors>
        <w:guid w:val="{04CBDD6F-9A36-49A4-BCC5-6DAE6DB0F192}"/>
      </w:docPartPr>
      <w:docPartBody>
        <w:p w:rsidR="00CB7284" w:rsidRDefault="00000000">
          <w:pPr>
            <w:pStyle w:val="CBF0354CF8A9460381100FABED8E00CD"/>
          </w:pPr>
          <w:r w:rsidRPr="00E237E8">
            <w:t>$20,400</w:t>
          </w:r>
        </w:p>
      </w:docPartBody>
    </w:docPart>
    <w:docPart>
      <w:docPartPr>
        <w:name w:val="515FA28695024219B781CB3139F0CBB1"/>
        <w:category>
          <w:name w:val="General"/>
          <w:gallery w:val="placeholder"/>
        </w:category>
        <w:types>
          <w:type w:val="bbPlcHdr"/>
        </w:types>
        <w:behaviors>
          <w:behavior w:val="content"/>
        </w:behaviors>
        <w:guid w:val="{17B95390-0E46-4667-8831-09C05765C0D9}"/>
      </w:docPartPr>
      <w:docPartBody>
        <w:p w:rsidR="00CB7284" w:rsidRDefault="00000000">
          <w:pPr>
            <w:pStyle w:val="515FA28695024219B781CB3139F0CBB1"/>
          </w:pPr>
          <w:r w:rsidRPr="00E237E8">
            <w:t>$26,245</w:t>
          </w:r>
        </w:p>
      </w:docPartBody>
    </w:docPart>
    <w:docPart>
      <w:docPartPr>
        <w:name w:val="30097F2986934E5CB92E36EF26F35714"/>
        <w:category>
          <w:name w:val="General"/>
          <w:gallery w:val="placeholder"/>
        </w:category>
        <w:types>
          <w:type w:val="bbPlcHdr"/>
        </w:types>
        <w:behaviors>
          <w:behavior w:val="content"/>
        </w:behaviors>
        <w:guid w:val="{FD10B550-BA05-4D4F-B106-00F6F502A999}"/>
      </w:docPartPr>
      <w:docPartBody>
        <w:p w:rsidR="00CB7284" w:rsidRDefault="00000000">
          <w:pPr>
            <w:pStyle w:val="30097F2986934E5CB92E36EF26F35714"/>
          </w:pPr>
          <w:r w:rsidRPr="00E237E8">
            <w:t>$26,309</w:t>
          </w:r>
        </w:p>
      </w:docPartBody>
    </w:docPart>
    <w:docPart>
      <w:docPartPr>
        <w:name w:val="17871F86789F425FBAA2492879537089"/>
        <w:category>
          <w:name w:val="General"/>
          <w:gallery w:val="placeholder"/>
        </w:category>
        <w:types>
          <w:type w:val="bbPlcHdr"/>
        </w:types>
        <w:behaviors>
          <w:behavior w:val="content"/>
        </w:behaviors>
        <w:guid w:val="{A2AE3182-7F59-4123-9ED5-64A37A2D9D9E}"/>
      </w:docPartPr>
      <w:docPartBody>
        <w:p w:rsidR="00CB7284" w:rsidRDefault="00000000">
          <w:pPr>
            <w:pStyle w:val="17871F86789F425FBAA2492879537089"/>
          </w:pPr>
          <w:r w:rsidRPr="00E237E8">
            <w:t>$214,958</w:t>
          </w:r>
        </w:p>
      </w:docPartBody>
    </w:docPart>
    <w:docPart>
      <w:docPartPr>
        <w:name w:val="2C96BC7831AE4539A880A6E7FBE25DAC"/>
        <w:category>
          <w:name w:val="General"/>
          <w:gallery w:val="placeholder"/>
        </w:category>
        <w:types>
          <w:type w:val="bbPlcHdr"/>
        </w:types>
        <w:behaviors>
          <w:behavior w:val="content"/>
        </w:behaviors>
        <w:guid w:val="{63E4F329-6C4D-4954-9BCE-0CD9070E5545}"/>
      </w:docPartPr>
      <w:docPartBody>
        <w:p w:rsidR="00CB7284" w:rsidRDefault="00000000">
          <w:pPr>
            <w:pStyle w:val="2C96BC7831AE4539A880A6E7FBE25DAC"/>
          </w:pPr>
          <w:r w:rsidRPr="00E237E8">
            <w:t>Cost of Goods Sold*</w:t>
          </w:r>
        </w:p>
      </w:docPartBody>
    </w:docPart>
    <w:docPart>
      <w:docPartPr>
        <w:name w:val="4D0B6FE2F69644C4A03603E4C09F6C64"/>
        <w:category>
          <w:name w:val="General"/>
          <w:gallery w:val="placeholder"/>
        </w:category>
        <w:types>
          <w:type w:val="bbPlcHdr"/>
        </w:types>
        <w:behaviors>
          <w:behavior w:val="content"/>
        </w:behaviors>
        <w:guid w:val="{CF30B071-8302-47DB-85D4-4C26E3434981}"/>
      </w:docPartPr>
      <w:docPartBody>
        <w:p w:rsidR="00CB7284" w:rsidRDefault="00000000">
          <w:pPr>
            <w:pStyle w:val="4D0B6FE2F69644C4A03603E4C09F6C64"/>
          </w:pPr>
          <w:r w:rsidRPr="00E237E8">
            <w:t>$2,000</w:t>
          </w:r>
        </w:p>
      </w:docPartBody>
    </w:docPart>
    <w:docPart>
      <w:docPartPr>
        <w:name w:val="C4AA87A66451434FAD4C32D7F24EA38C"/>
        <w:category>
          <w:name w:val="General"/>
          <w:gallery w:val="placeholder"/>
        </w:category>
        <w:types>
          <w:type w:val="bbPlcHdr"/>
        </w:types>
        <w:behaviors>
          <w:behavior w:val="content"/>
        </w:behaviors>
        <w:guid w:val="{C7993788-AAE7-49D9-A5DB-A4A023793D80}"/>
      </w:docPartPr>
      <w:docPartBody>
        <w:p w:rsidR="00CB7284" w:rsidRDefault="00000000">
          <w:pPr>
            <w:pStyle w:val="C4AA87A66451434FAD4C32D7F24EA38C"/>
          </w:pPr>
          <w:r w:rsidRPr="00E237E8">
            <w:t>$5,200</w:t>
          </w:r>
        </w:p>
      </w:docPartBody>
    </w:docPart>
    <w:docPart>
      <w:docPartPr>
        <w:name w:val="116DC34828594B1782448D737C20C692"/>
        <w:category>
          <w:name w:val="General"/>
          <w:gallery w:val="placeholder"/>
        </w:category>
        <w:types>
          <w:type w:val="bbPlcHdr"/>
        </w:types>
        <w:behaviors>
          <w:behavior w:val="content"/>
        </w:behaviors>
        <w:guid w:val="{1F97EE2D-8196-470B-BC6A-FCA39DB3CB19}"/>
      </w:docPartPr>
      <w:docPartBody>
        <w:p w:rsidR="00CB7284" w:rsidRDefault="00000000">
          <w:pPr>
            <w:pStyle w:val="116DC34828594B1782448D737C20C692"/>
          </w:pPr>
          <w:r w:rsidRPr="00E237E8">
            <w:t>$6,400</w:t>
          </w:r>
        </w:p>
      </w:docPartBody>
    </w:docPart>
    <w:docPart>
      <w:docPartPr>
        <w:name w:val="F465781582CF493BB5ABE5E274E5AB0A"/>
        <w:category>
          <w:name w:val="General"/>
          <w:gallery w:val="placeholder"/>
        </w:category>
        <w:types>
          <w:type w:val="bbPlcHdr"/>
        </w:types>
        <w:behaviors>
          <w:behavior w:val="content"/>
        </w:behaviors>
        <w:guid w:val="{60EF3226-B01E-4035-8F71-3854419E6F78}"/>
      </w:docPartPr>
      <w:docPartBody>
        <w:p w:rsidR="00CB7284" w:rsidRDefault="00000000">
          <w:pPr>
            <w:pStyle w:val="F465781582CF493BB5ABE5E274E5AB0A"/>
          </w:pPr>
          <w:r w:rsidRPr="00E237E8">
            <w:t>$2,800</w:t>
          </w:r>
        </w:p>
      </w:docPartBody>
    </w:docPart>
    <w:docPart>
      <w:docPartPr>
        <w:name w:val="1BB2DAFCC0CB41FDA0C5E36B1B900324"/>
        <w:category>
          <w:name w:val="General"/>
          <w:gallery w:val="placeholder"/>
        </w:category>
        <w:types>
          <w:type w:val="bbPlcHdr"/>
        </w:types>
        <w:behaviors>
          <w:behavior w:val="content"/>
        </w:behaviors>
        <w:guid w:val="{89F8B5D9-109B-4CD7-8F7E-A74AED3A4C8F}"/>
      </w:docPartPr>
      <w:docPartBody>
        <w:p w:rsidR="00CB7284" w:rsidRDefault="00000000">
          <w:pPr>
            <w:pStyle w:val="1BB2DAFCC0CB41FDA0C5E36B1B900324"/>
          </w:pPr>
          <w:r w:rsidRPr="00E237E8">
            <w:t>$5,800</w:t>
          </w:r>
        </w:p>
      </w:docPartBody>
    </w:docPart>
    <w:docPart>
      <w:docPartPr>
        <w:name w:val="9CE5C2476F17498C9C3CAA54D6FC17E2"/>
        <w:category>
          <w:name w:val="General"/>
          <w:gallery w:val="placeholder"/>
        </w:category>
        <w:types>
          <w:type w:val="bbPlcHdr"/>
        </w:types>
        <w:behaviors>
          <w:behavior w:val="content"/>
        </w:behaviors>
        <w:guid w:val="{A71B61C2-A1F1-4A32-9F3F-ED3A7AF7CC28}"/>
      </w:docPartPr>
      <w:docPartBody>
        <w:p w:rsidR="00CB7284" w:rsidRDefault="00000000">
          <w:pPr>
            <w:pStyle w:val="9CE5C2476F17498C9C3CAA54D6FC17E2"/>
          </w:pPr>
          <w:r w:rsidRPr="00E237E8">
            <w:t>$6,560</w:t>
          </w:r>
        </w:p>
      </w:docPartBody>
    </w:docPart>
    <w:docPart>
      <w:docPartPr>
        <w:name w:val="D50C950AA17444318DAE628AD71CB169"/>
        <w:category>
          <w:name w:val="General"/>
          <w:gallery w:val="placeholder"/>
        </w:category>
        <w:types>
          <w:type w:val="bbPlcHdr"/>
        </w:types>
        <w:behaviors>
          <w:behavior w:val="content"/>
        </w:behaviors>
        <w:guid w:val="{4BF1FC53-85A4-4B7C-AB41-3961F1A5A0A0}"/>
      </w:docPartPr>
      <w:docPartBody>
        <w:p w:rsidR="00CB7284" w:rsidRDefault="00000000">
          <w:pPr>
            <w:pStyle w:val="D50C950AA17444318DAE628AD71CB169"/>
          </w:pPr>
          <w:r w:rsidRPr="00E237E8">
            <w:t>$9,000</w:t>
          </w:r>
        </w:p>
      </w:docPartBody>
    </w:docPart>
    <w:docPart>
      <w:docPartPr>
        <w:name w:val="2D12EBFC91774E548850A4BD92097AF8"/>
        <w:category>
          <w:name w:val="General"/>
          <w:gallery w:val="placeholder"/>
        </w:category>
        <w:types>
          <w:type w:val="bbPlcHdr"/>
        </w:types>
        <w:behaviors>
          <w:behavior w:val="content"/>
        </w:behaviors>
        <w:guid w:val="{1C830D9B-EF53-40C8-B6C7-66349DDD3067}"/>
      </w:docPartPr>
      <w:docPartBody>
        <w:p w:rsidR="00CB7284" w:rsidRDefault="00000000">
          <w:pPr>
            <w:pStyle w:val="2D12EBFC91774E548850A4BD92097AF8"/>
          </w:pPr>
          <w:r w:rsidRPr="00E237E8">
            <w:t>$9,250</w:t>
          </w:r>
        </w:p>
      </w:docPartBody>
    </w:docPart>
    <w:docPart>
      <w:docPartPr>
        <w:name w:val="10C853B4286F490BB5E43A2D194E87B4"/>
        <w:category>
          <w:name w:val="General"/>
          <w:gallery w:val="placeholder"/>
        </w:category>
        <w:types>
          <w:type w:val="bbPlcHdr"/>
        </w:types>
        <w:behaviors>
          <w:behavior w:val="content"/>
        </w:behaviors>
        <w:guid w:val="{C987BAE6-97F3-4AAA-A181-A56C9E7D563D}"/>
      </w:docPartPr>
      <w:docPartBody>
        <w:p w:rsidR="00CB7284" w:rsidRDefault="00000000">
          <w:pPr>
            <w:pStyle w:val="10C853B4286F490BB5E43A2D194E87B4"/>
          </w:pPr>
          <w:r w:rsidRPr="00E237E8">
            <w:t>$9,820</w:t>
          </w:r>
        </w:p>
      </w:docPartBody>
    </w:docPart>
    <w:docPart>
      <w:docPartPr>
        <w:name w:val="601C6E9F2EBA419E9B458D1547EBED96"/>
        <w:category>
          <w:name w:val="General"/>
          <w:gallery w:val="placeholder"/>
        </w:category>
        <w:types>
          <w:type w:val="bbPlcHdr"/>
        </w:types>
        <w:behaviors>
          <w:behavior w:val="content"/>
        </w:behaviors>
        <w:guid w:val="{0368983B-A7AE-451C-AAC8-8F3AEA3E42BA}"/>
      </w:docPartPr>
      <w:docPartBody>
        <w:p w:rsidR="00CB7284" w:rsidRDefault="00000000">
          <w:pPr>
            <w:pStyle w:val="601C6E9F2EBA419E9B458D1547EBED96"/>
          </w:pPr>
          <w:r w:rsidRPr="00E237E8">
            <w:t>$8,800</w:t>
          </w:r>
        </w:p>
      </w:docPartBody>
    </w:docPart>
    <w:docPart>
      <w:docPartPr>
        <w:name w:val="2038F3861F5A461DBD9C9027276C2A09"/>
        <w:category>
          <w:name w:val="General"/>
          <w:gallery w:val="placeholder"/>
        </w:category>
        <w:types>
          <w:type w:val="bbPlcHdr"/>
        </w:types>
        <w:behaviors>
          <w:behavior w:val="content"/>
        </w:behaviors>
        <w:guid w:val="{3860C0E4-24C5-4E6D-B8E3-BE443CF5FF0C}"/>
      </w:docPartPr>
      <w:docPartBody>
        <w:p w:rsidR="00CB7284" w:rsidRDefault="00000000">
          <w:pPr>
            <w:pStyle w:val="2038F3861F5A461DBD9C9027276C2A09"/>
          </w:pPr>
          <w:r w:rsidRPr="00E237E8">
            <w:t>$10,000</w:t>
          </w:r>
        </w:p>
      </w:docPartBody>
    </w:docPart>
    <w:docPart>
      <w:docPartPr>
        <w:name w:val="FBE5F423992142E0AAA3E5B28F9F9858"/>
        <w:category>
          <w:name w:val="General"/>
          <w:gallery w:val="placeholder"/>
        </w:category>
        <w:types>
          <w:type w:val="bbPlcHdr"/>
        </w:types>
        <w:behaviors>
          <w:behavior w:val="content"/>
        </w:behaviors>
        <w:guid w:val="{CB25CA71-340F-4D67-AEDB-4A559B7F016F}"/>
      </w:docPartPr>
      <w:docPartBody>
        <w:p w:rsidR="00CB7284" w:rsidRDefault="00000000">
          <w:pPr>
            <w:pStyle w:val="FBE5F423992142E0AAA3E5B28F9F9858"/>
          </w:pPr>
          <w:r w:rsidRPr="00E237E8">
            <w:t>$10,940</w:t>
          </w:r>
        </w:p>
      </w:docPartBody>
    </w:docPart>
    <w:docPart>
      <w:docPartPr>
        <w:name w:val="CB935916424544E5ACAA2FA6FFF94572"/>
        <w:category>
          <w:name w:val="General"/>
          <w:gallery w:val="placeholder"/>
        </w:category>
        <w:types>
          <w:type w:val="bbPlcHdr"/>
        </w:types>
        <w:behaviors>
          <w:behavior w:val="content"/>
        </w:behaviors>
        <w:guid w:val="{B0BC4B7A-591B-4FC5-A0B8-563ACC59253B}"/>
      </w:docPartPr>
      <w:docPartBody>
        <w:p w:rsidR="00CB7284" w:rsidRDefault="00000000">
          <w:pPr>
            <w:pStyle w:val="CB935916424544E5ACAA2FA6FFF94572"/>
          </w:pPr>
          <w:r w:rsidRPr="00E237E8">
            <w:t>$86,569</w:t>
          </w:r>
        </w:p>
      </w:docPartBody>
    </w:docPart>
    <w:docPart>
      <w:docPartPr>
        <w:name w:val="8EA817D399CD44F1B83A27EAB7690EBA"/>
        <w:category>
          <w:name w:val="General"/>
          <w:gallery w:val="placeholder"/>
        </w:category>
        <w:types>
          <w:type w:val="bbPlcHdr"/>
        </w:types>
        <w:behaviors>
          <w:behavior w:val="content"/>
        </w:behaviors>
        <w:guid w:val="{9EB34FDC-B192-494D-A7EB-5323A606334E}"/>
      </w:docPartPr>
      <w:docPartBody>
        <w:p w:rsidR="00CB7284" w:rsidRDefault="00000000">
          <w:pPr>
            <w:pStyle w:val="8EA817D399CD44F1B83A27EAB7690EBA"/>
          </w:pPr>
          <w:r w:rsidRPr="00E237E8">
            <w:t>Gross Profit</w:t>
          </w:r>
        </w:p>
      </w:docPartBody>
    </w:docPart>
    <w:docPart>
      <w:docPartPr>
        <w:name w:val="9629ACD2A4C14CE095C1F5DCDFBE5DFA"/>
        <w:category>
          <w:name w:val="General"/>
          <w:gallery w:val="placeholder"/>
        </w:category>
        <w:types>
          <w:type w:val="bbPlcHdr"/>
        </w:types>
        <w:behaviors>
          <w:behavior w:val="content"/>
        </w:behaviors>
        <w:guid w:val="{56F71E51-8FC1-4157-B140-4C0C7DCD7BD3}"/>
      </w:docPartPr>
      <w:docPartBody>
        <w:p w:rsidR="00CB7284" w:rsidRDefault="00000000">
          <w:pPr>
            <w:pStyle w:val="9629ACD2A4C14CE095C1F5DCDFBE5DFA"/>
          </w:pPr>
          <w:r w:rsidRPr="00E237E8">
            <w:t>$3,000</w:t>
          </w:r>
        </w:p>
      </w:docPartBody>
    </w:docPart>
    <w:docPart>
      <w:docPartPr>
        <w:name w:val="9C8A011666834EA8B3C238F01E59F4B0"/>
        <w:category>
          <w:name w:val="General"/>
          <w:gallery w:val="placeholder"/>
        </w:category>
        <w:types>
          <w:type w:val="bbPlcHdr"/>
        </w:types>
        <w:behaviors>
          <w:behavior w:val="content"/>
        </w:behaviors>
        <w:guid w:val="{BFAC5F42-6135-4F94-885E-58F4DA1B45E2}"/>
      </w:docPartPr>
      <w:docPartBody>
        <w:p w:rsidR="00CB7284" w:rsidRDefault="00000000">
          <w:pPr>
            <w:pStyle w:val="9C8A011666834EA8B3C238F01E59F4B0"/>
          </w:pPr>
          <w:r w:rsidRPr="00E237E8">
            <w:t>$7,450</w:t>
          </w:r>
        </w:p>
      </w:docPartBody>
    </w:docPart>
    <w:docPart>
      <w:docPartPr>
        <w:name w:val="26040C6BE26D404C910003029EF53A27"/>
        <w:category>
          <w:name w:val="General"/>
          <w:gallery w:val="placeholder"/>
        </w:category>
        <w:types>
          <w:type w:val="bbPlcHdr"/>
        </w:types>
        <w:behaviors>
          <w:behavior w:val="content"/>
        </w:behaviors>
        <w:guid w:val="{E1273F76-1298-4BBF-801E-92307CB91508}"/>
      </w:docPartPr>
      <w:docPartBody>
        <w:p w:rsidR="00CB7284" w:rsidRDefault="00000000">
          <w:pPr>
            <w:pStyle w:val="26040C6BE26D404C910003029EF53A27"/>
          </w:pPr>
          <w:r w:rsidRPr="00E237E8">
            <w:t>$9,600</w:t>
          </w:r>
        </w:p>
      </w:docPartBody>
    </w:docPart>
    <w:docPart>
      <w:docPartPr>
        <w:name w:val="747599D8B3E1418D9334D17EEBB75CB1"/>
        <w:category>
          <w:name w:val="General"/>
          <w:gallery w:val="placeholder"/>
        </w:category>
        <w:types>
          <w:type w:val="bbPlcHdr"/>
        </w:types>
        <w:behaviors>
          <w:behavior w:val="content"/>
        </w:behaviors>
        <w:guid w:val="{6A2022CE-D6E5-40A2-BDEA-DD8C19F61979}"/>
      </w:docPartPr>
      <w:docPartBody>
        <w:p w:rsidR="00CB7284" w:rsidRDefault="00000000">
          <w:pPr>
            <w:pStyle w:val="747599D8B3E1418D9334D17EEBB75CB1"/>
          </w:pPr>
          <w:r w:rsidRPr="00E237E8">
            <w:t>$3,994</w:t>
          </w:r>
        </w:p>
      </w:docPartBody>
    </w:docPart>
    <w:docPart>
      <w:docPartPr>
        <w:name w:val="2D7DEC723A87456CA2D7B8CEAAB1B4A6"/>
        <w:category>
          <w:name w:val="General"/>
          <w:gallery w:val="placeholder"/>
        </w:category>
        <w:types>
          <w:type w:val="bbPlcHdr"/>
        </w:types>
        <w:behaviors>
          <w:behavior w:val="content"/>
        </w:behaviors>
        <w:guid w:val="{E483001E-C213-4FDF-99EB-76B2BA13B2B0}"/>
      </w:docPartPr>
      <w:docPartBody>
        <w:p w:rsidR="00CB7284" w:rsidRDefault="00000000">
          <w:pPr>
            <w:pStyle w:val="2D7DEC723A87456CA2D7B8CEAAB1B4A6"/>
          </w:pPr>
          <w:r w:rsidRPr="00E237E8">
            <w:t>$8,466</w:t>
          </w:r>
        </w:p>
      </w:docPartBody>
    </w:docPart>
    <w:docPart>
      <w:docPartPr>
        <w:name w:val="1725D366206B4BAD8558147C27DCDC0B"/>
        <w:category>
          <w:name w:val="General"/>
          <w:gallery w:val="placeholder"/>
        </w:category>
        <w:types>
          <w:type w:val="bbPlcHdr"/>
        </w:types>
        <w:behaviors>
          <w:behavior w:val="content"/>
        </w:behaviors>
        <w:guid w:val="{F489F842-D8D7-4BCA-A06E-F069164BE5EF}"/>
      </w:docPartPr>
      <w:docPartBody>
        <w:p w:rsidR="00CB7284" w:rsidRDefault="00000000">
          <w:pPr>
            <w:pStyle w:val="1725D366206B4BAD8558147C27DCDC0B"/>
          </w:pPr>
          <w:r w:rsidRPr="00E237E8">
            <w:t>$10,090</w:t>
          </w:r>
        </w:p>
      </w:docPartBody>
    </w:docPart>
    <w:docPart>
      <w:docPartPr>
        <w:name w:val="B8248E0452E843099294A8E3D220098B"/>
        <w:category>
          <w:name w:val="General"/>
          <w:gallery w:val="placeholder"/>
        </w:category>
        <w:types>
          <w:type w:val="bbPlcHdr"/>
        </w:types>
        <w:behaviors>
          <w:behavior w:val="content"/>
        </w:behaviors>
        <w:guid w:val="{36DCBF52-A424-4810-86A0-F2D4D6EB9BD3}"/>
      </w:docPartPr>
      <w:docPartBody>
        <w:p w:rsidR="00CB7284" w:rsidRDefault="00000000">
          <w:pPr>
            <w:pStyle w:val="B8248E0452E843099294A8E3D220098B"/>
          </w:pPr>
          <w:r w:rsidRPr="00E237E8">
            <w:t>$13,850</w:t>
          </w:r>
        </w:p>
      </w:docPartBody>
    </w:docPart>
    <w:docPart>
      <w:docPartPr>
        <w:name w:val="439A5D9FB892425D80C6A55ACE4A6E69"/>
        <w:category>
          <w:name w:val="General"/>
          <w:gallery w:val="placeholder"/>
        </w:category>
        <w:types>
          <w:type w:val="bbPlcHdr"/>
        </w:types>
        <w:behaviors>
          <w:behavior w:val="content"/>
        </w:behaviors>
        <w:guid w:val="{4772570E-5157-4B9F-8348-7193B3074325}"/>
      </w:docPartPr>
      <w:docPartBody>
        <w:p w:rsidR="00CB7284" w:rsidRDefault="00000000">
          <w:pPr>
            <w:pStyle w:val="439A5D9FB892425D80C6A55ACE4A6E69"/>
          </w:pPr>
          <w:r w:rsidRPr="00E237E8">
            <w:t>$15,195</w:t>
          </w:r>
        </w:p>
      </w:docPartBody>
    </w:docPart>
    <w:docPart>
      <w:docPartPr>
        <w:name w:val="0E4E25A37BCD44499D2330B6D4F9DBAC"/>
        <w:category>
          <w:name w:val="General"/>
          <w:gallery w:val="placeholder"/>
        </w:category>
        <w:types>
          <w:type w:val="bbPlcHdr"/>
        </w:types>
        <w:behaviors>
          <w:behavior w:val="content"/>
        </w:behaviors>
        <w:guid w:val="{D751C1AE-9FD0-4050-8D3B-B3AAB6C05D4C}"/>
      </w:docPartPr>
      <w:docPartBody>
        <w:p w:rsidR="00CB7284" w:rsidRDefault="00000000">
          <w:pPr>
            <w:pStyle w:val="0E4E25A37BCD44499D2330B6D4F9DBAC"/>
          </w:pPr>
          <w:r w:rsidRPr="00E237E8">
            <w:t>$13,529</w:t>
          </w:r>
        </w:p>
      </w:docPartBody>
    </w:docPart>
    <w:docPart>
      <w:docPartPr>
        <w:name w:val="C30BDEEE64D145729088495E4D290275"/>
        <w:category>
          <w:name w:val="General"/>
          <w:gallery w:val="placeholder"/>
        </w:category>
        <w:types>
          <w:type w:val="bbPlcHdr"/>
        </w:types>
        <w:behaviors>
          <w:behavior w:val="content"/>
        </w:behaviors>
        <w:guid w:val="{BAD79C59-3869-4335-87E1-9A22C2574055}"/>
      </w:docPartPr>
      <w:docPartBody>
        <w:p w:rsidR="00CB7284" w:rsidRDefault="00000000">
          <w:pPr>
            <w:pStyle w:val="C30BDEEE64D145729088495E4D290275"/>
          </w:pPr>
          <w:r w:rsidRPr="00E237E8">
            <w:t>$11,600</w:t>
          </w:r>
        </w:p>
      </w:docPartBody>
    </w:docPart>
    <w:docPart>
      <w:docPartPr>
        <w:name w:val="D000564638544DB0A6348AEB66E6FE5D"/>
        <w:category>
          <w:name w:val="General"/>
          <w:gallery w:val="placeholder"/>
        </w:category>
        <w:types>
          <w:type w:val="bbPlcHdr"/>
        </w:types>
        <w:behaviors>
          <w:behavior w:val="content"/>
        </w:behaviors>
        <w:guid w:val="{8E5526C1-2FE8-46DD-AECD-A23646A1579D}"/>
      </w:docPartPr>
      <w:docPartBody>
        <w:p w:rsidR="00CB7284" w:rsidRDefault="00000000">
          <w:pPr>
            <w:pStyle w:val="D000564638544DB0A6348AEB66E6FE5D"/>
          </w:pPr>
          <w:r w:rsidRPr="00E237E8">
            <w:t>$16,245</w:t>
          </w:r>
        </w:p>
      </w:docPartBody>
    </w:docPart>
    <w:docPart>
      <w:docPartPr>
        <w:name w:val="55D9F6B09D814E47B7E5168EB9020C2D"/>
        <w:category>
          <w:name w:val="General"/>
          <w:gallery w:val="placeholder"/>
        </w:category>
        <w:types>
          <w:type w:val="bbPlcHdr"/>
        </w:types>
        <w:behaviors>
          <w:behavior w:val="content"/>
        </w:behaviors>
        <w:guid w:val="{6882DDC3-A3DA-4B42-A30E-33F354E330E0}"/>
      </w:docPartPr>
      <w:docPartBody>
        <w:p w:rsidR="00CB7284" w:rsidRDefault="00000000">
          <w:pPr>
            <w:pStyle w:val="55D9F6B09D814E47B7E5168EB9020C2D"/>
          </w:pPr>
          <w:r w:rsidRPr="00E237E8">
            <w:t>$15,369</w:t>
          </w:r>
        </w:p>
      </w:docPartBody>
    </w:docPart>
    <w:docPart>
      <w:docPartPr>
        <w:name w:val="5DF5073F57AF4DD1A4C8E20F539290CD"/>
        <w:category>
          <w:name w:val="General"/>
          <w:gallery w:val="placeholder"/>
        </w:category>
        <w:types>
          <w:type w:val="bbPlcHdr"/>
        </w:types>
        <w:behaviors>
          <w:behavior w:val="content"/>
        </w:behaviors>
        <w:guid w:val="{62C521EE-BD20-4229-830F-60E7B9B0A709}"/>
      </w:docPartPr>
      <w:docPartBody>
        <w:p w:rsidR="00CB7284" w:rsidRDefault="00000000">
          <w:pPr>
            <w:pStyle w:val="5DF5073F57AF4DD1A4C8E20F539290CD"/>
          </w:pPr>
          <w:r w:rsidRPr="00E237E8">
            <w:t>$128,389</w:t>
          </w:r>
        </w:p>
      </w:docPartBody>
    </w:docPart>
    <w:docPart>
      <w:docPartPr>
        <w:name w:val="46EBE6B67FA0402F91171B2D1B0571E2"/>
        <w:category>
          <w:name w:val="General"/>
          <w:gallery w:val="placeholder"/>
        </w:category>
        <w:types>
          <w:type w:val="bbPlcHdr"/>
        </w:types>
        <w:behaviors>
          <w:behavior w:val="content"/>
        </w:behaviors>
        <w:guid w:val="{99E94024-BF44-4492-80C8-41F96125D959}"/>
      </w:docPartPr>
      <w:docPartBody>
        <w:p w:rsidR="00CB7284" w:rsidRDefault="00000000">
          <w:pPr>
            <w:pStyle w:val="46EBE6B67FA0402F91171B2D1B0571E2"/>
          </w:pPr>
          <w:r w:rsidRPr="00E237E8">
            <w:rPr>
              <w:rStyle w:val="Bold"/>
            </w:rPr>
            <w:t>EXPENSES</w:t>
          </w:r>
        </w:p>
      </w:docPartBody>
    </w:docPart>
    <w:docPart>
      <w:docPartPr>
        <w:name w:val="4553C9F9B3C84C0680B7F3DC146D92F0"/>
        <w:category>
          <w:name w:val="General"/>
          <w:gallery w:val="placeholder"/>
        </w:category>
        <w:types>
          <w:type w:val="bbPlcHdr"/>
        </w:types>
        <w:behaviors>
          <w:behavior w:val="content"/>
        </w:behaviors>
        <w:guid w:val="{A93F8A91-01DB-46AB-8805-FBDD912CA5C0}"/>
      </w:docPartPr>
      <w:docPartBody>
        <w:p w:rsidR="00CB7284" w:rsidRDefault="00000000">
          <w:pPr>
            <w:pStyle w:val="4553C9F9B3C84C0680B7F3DC146D92F0"/>
          </w:pPr>
          <w:r w:rsidRPr="00E237E8">
            <w:rPr>
              <w:rStyle w:val="Bold"/>
            </w:rPr>
            <w:t>JAN</w:t>
          </w:r>
        </w:p>
      </w:docPartBody>
    </w:docPart>
    <w:docPart>
      <w:docPartPr>
        <w:name w:val="3073373DCEDF4B6286CAA6A27424222F"/>
        <w:category>
          <w:name w:val="General"/>
          <w:gallery w:val="placeholder"/>
        </w:category>
        <w:types>
          <w:type w:val="bbPlcHdr"/>
        </w:types>
        <w:behaviors>
          <w:behavior w:val="content"/>
        </w:behaviors>
        <w:guid w:val="{3BBD94FD-2F3C-4B5B-AFD7-8ACD4494886B}"/>
      </w:docPartPr>
      <w:docPartBody>
        <w:p w:rsidR="00CB7284" w:rsidRDefault="00000000">
          <w:pPr>
            <w:pStyle w:val="3073373DCEDF4B6286CAA6A27424222F"/>
          </w:pPr>
          <w:r w:rsidRPr="00E237E8">
            <w:rPr>
              <w:rStyle w:val="Bold"/>
            </w:rPr>
            <w:t>FEB</w:t>
          </w:r>
        </w:p>
      </w:docPartBody>
    </w:docPart>
    <w:docPart>
      <w:docPartPr>
        <w:name w:val="A7865A6D532C421BBF7564EBE9D358AF"/>
        <w:category>
          <w:name w:val="General"/>
          <w:gallery w:val="placeholder"/>
        </w:category>
        <w:types>
          <w:type w:val="bbPlcHdr"/>
        </w:types>
        <w:behaviors>
          <w:behavior w:val="content"/>
        </w:behaviors>
        <w:guid w:val="{14C203DE-4B78-4158-93A4-3BE56BE28898}"/>
      </w:docPartPr>
      <w:docPartBody>
        <w:p w:rsidR="00CB7284" w:rsidRDefault="00000000">
          <w:pPr>
            <w:pStyle w:val="A7865A6D532C421BBF7564EBE9D358AF"/>
          </w:pPr>
          <w:r w:rsidRPr="00E237E8">
            <w:rPr>
              <w:rStyle w:val="Bold"/>
            </w:rPr>
            <w:t>MAR</w:t>
          </w:r>
        </w:p>
      </w:docPartBody>
    </w:docPart>
    <w:docPart>
      <w:docPartPr>
        <w:name w:val="6E7DD5A41A9249F4A7082F40B26B6356"/>
        <w:category>
          <w:name w:val="General"/>
          <w:gallery w:val="placeholder"/>
        </w:category>
        <w:types>
          <w:type w:val="bbPlcHdr"/>
        </w:types>
        <w:behaviors>
          <w:behavior w:val="content"/>
        </w:behaviors>
        <w:guid w:val="{5705354C-D5EE-42C8-A6CC-6FBDF8374983}"/>
      </w:docPartPr>
      <w:docPartBody>
        <w:p w:rsidR="00CB7284" w:rsidRDefault="00000000">
          <w:pPr>
            <w:pStyle w:val="6E7DD5A41A9249F4A7082F40B26B6356"/>
          </w:pPr>
          <w:r w:rsidRPr="00E237E8">
            <w:rPr>
              <w:rStyle w:val="Bold"/>
            </w:rPr>
            <w:t>APR</w:t>
          </w:r>
        </w:p>
      </w:docPartBody>
    </w:docPart>
    <w:docPart>
      <w:docPartPr>
        <w:name w:val="BBF869DDEC9F418B9D9FC8AED1ECF02A"/>
        <w:category>
          <w:name w:val="General"/>
          <w:gallery w:val="placeholder"/>
        </w:category>
        <w:types>
          <w:type w:val="bbPlcHdr"/>
        </w:types>
        <w:behaviors>
          <w:behavior w:val="content"/>
        </w:behaviors>
        <w:guid w:val="{33B19643-40EF-440F-9CCD-DFA5782CA527}"/>
      </w:docPartPr>
      <w:docPartBody>
        <w:p w:rsidR="00CB7284" w:rsidRDefault="00000000">
          <w:pPr>
            <w:pStyle w:val="BBF869DDEC9F418B9D9FC8AED1ECF02A"/>
          </w:pPr>
          <w:r w:rsidRPr="00E237E8">
            <w:rPr>
              <w:rStyle w:val="Bold"/>
            </w:rPr>
            <w:t>MAY</w:t>
          </w:r>
        </w:p>
      </w:docPartBody>
    </w:docPart>
    <w:docPart>
      <w:docPartPr>
        <w:name w:val="4CB1385B3D4A4564B94E5DDE754F6D0B"/>
        <w:category>
          <w:name w:val="General"/>
          <w:gallery w:val="placeholder"/>
        </w:category>
        <w:types>
          <w:type w:val="bbPlcHdr"/>
        </w:types>
        <w:behaviors>
          <w:behavior w:val="content"/>
        </w:behaviors>
        <w:guid w:val="{F9C572D6-6561-4CB1-986C-C3C702E98462}"/>
      </w:docPartPr>
      <w:docPartBody>
        <w:p w:rsidR="00CB7284" w:rsidRDefault="00000000">
          <w:pPr>
            <w:pStyle w:val="4CB1385B3D4A4564B94E5DDE754F6D0B"/>
          </w:pPr>
          <w:r w:rsidRPr="00E237E8">
            <w:rPr>
              <w:rStyle w:val="Bold"/>
            </w:rPr>
            <w:t>JUN</w:t>
          </w:r>
        </w:p>
      </w:docPartBody>
    </w:docPart>
    <w:docPart>
      <w:docPartPr>
        <w:name w:val="9523A22BD6AB487B95E80B9F522B9D7E"/>
        <w:category>
          <w:name w:val="General"/>
          <w:gallery w:val="placeholder"/>
        </w:category>
        <w:types>
          <w:type w:val="bbPlcHdr"/>
        </w:types>
        <w:behaviors>
          <w:behavior w:val="content"/>
        </w:behaviors>
        <w:guid w:val="{C82EE383-9AC3-4AC0-9299-A0B8608978FA}"/>
      </w:docPartPr>
      <w:docPartBody>
        <w:p w:rsidR="00CB7284" w:rsidRDefault="00000000">
          <w:pPr>
            <w:pStyle w:val="9523A22BD6AB487B95E80B9F522B9D7E"/>
          </w:pPr>
          <w:r w:rsidRPr="00E237E8">
            <w:rPr>
              <w:rStyle w:val="Bold"/>
            </w:rPr>
            <w:t>JUL</w:t>
          </w:r>
        </w:p>
      </w:docPartBody>
    </w:docPart>
    <w:docPart>
      <w:docPartPr>
        <w:name w:val="805D55A9CCBF4684BF51DE5B35410672"/>
        <w:category>
          <w:name w:val="General"/>
          <w:gallery w:val="placeholder"/>
        </w:category>
        <w:types>
          <w:type w:val="bbPlcHdr"/>
        </w:types>
        <w:behaviors>
          <w:behavior w:val="content"/>
        </w:behaviors>
        <w:guid w:val="{DC078663-FEBB-43F4-982B-A272C26E8E92}"/>
      </w:docPartPr>
      <w:docPartBody>
        <w:p w:rsidR="00CB7284" w:rsidRDefault="00000000">
          <w:pPr>
            <w:pStyle w:val="805D55A9CCBF4684BF51DE5B35410672"/>
          </w:pPr>
          <w:r w:rsidRPr="00E237E8">
            <w:rPr>
              <w:rStyle w:val="Bold"/>
            </w:rPr>
            <w:t>AUG</w:t>
          </w:r>
        </w:p>
      </w:docPartBody>
    </w:docPart>
    <w:docPart>
      <w:docPartPr>
        <w:name w:val="A9E5B6A884674FA79AF909D3B7D2E93E"/>
        <w:category>
          <w:name w:val="General"/>
          <w:gallery w:val="placeholder"/>
        </w:category>
        <w:types>
          <w:type w:val="bbPlcHdr"/>
        </w:types>
        <w:behaviors>
          <w:behavior w:val="content"/>
        </w:behaviors>
        <w:guid w:val="{081DF72D-B1E5-4E80-B1A8-DF51D9F3CC19}"/>
      </w:docPartPr>
      <w:docPartBody>
        <w:p w:rsidR="00CB7284" w:rsidRDefault="00000000">
          <w:pPr>
            <w:pStyle w:val="A9E5B6A884674FA79AF909D3B7D2E93E"/>
          </w:pPr>
          <w:r w:rsidRPr="00E237E8">
            <w:rPr>
              <w:rStyle w:val="Bold"/>
            </w:rPr>
            <w:t>SEP</w:t>
          </w:r>
        </w:p>
      </w:docPartBody>
    </w:docPart>
    <w:docPart>
      <w:docPartPr>
        <w:name w:val="47BA9924FC9B46EEB46C61D409874544"/>
        <w:category>
          <w:name w:val="General"/>
          <w:gallery w:val="placeholder"/>
        </w:category>
        <w:types>
          <w:type w:val="bbPlcHdr"/>
        </w:types>
        <w:behaviors>
          <w:behavior w:val="content"/>
        </w:behaviors>
        <w:guid w:val="{DF42432A-9806-4D11-A846-114025178D47}"/>
      </w:docPartPr>
      <w:docPartBody>
        <w:p w:rsidR="00CB7284" w:rsidRDefault="00000000">
          <w:pPr>
            <w:pStyle w:val="47BA9924FC9B46EEB46C61D409874544"/>
          </w:pPr>
          <w:r w:rsidRPr="00E237E8">
            <w:rPr>
              <w:rStyle w:val="Bold"/>
            </w:rPr>
            <w:t>OCT</w:t>
          </w:r>
        </w:p>
      </w:docPartBody>
    </w:docPart>
    <w:docPart>
      <w:docPartPr>
        <w:name w:val="A5E47E8E315547F4BDFC5FCCD5C5757F"/>
        <w:category>
          <w:name w:val="General"/>
          <w:gallery w:val="placeholder"/>
        </w:category>
        <w:types>
          <w:type w:val="bbPlcHdr"/>
        </w:types>
        <w:behaviors>
          <w:behavior w:val="content"/>
        </w:behaviors>
        <w:guid w:val="{7AE6CA66-6150-49E4-B9DE-67D81D7A2A82}"/>
      </w:docPartPr>
      <w:docPartBody>
        <w:p w:rsidR="00CB7284" w:rsidRDefault="00000000">
          <w:pPr>
            <w:pStyle w:val="A5E47E8E315547F4BDFC5FCCD5C5757F"/>
          </w:pPr>
          <w:r w:rsidRPr="00E237E8">
            <w:rPr>
              <w:rStyle w:val="Bold"/>
            </w:rPr>
            <w:t>NOV</w:t>
          </w:r>
        </w:p>
      </w:docPartBody>
    </w:docPart>
    <w:docPart>
      <w:docPartPr>
        <w:name w:val="8AB61584215E4D7F947DE390AFA6A280"/>
        <w:category>
          <w:name w:val="General"/>
          <w:gallery w:val="placeholder"/>
        </w:category>
        <w:types>
          <w:type w:val="bbPlcHdr"/>
        </w:types>
        <w:behaviors>
          <w:behavior w:val="content"/>
        </w:behaviors>
        <w:guid w:val="{56E25D0C-CB21-4C52-A304-2DFEE5C15D03}"/>
      </w:docPartPr>
      <w:docPartBody>
        <w:p w:rsidR="00CB7284" w:rsidRDefault="00000000">
          <w:pPr>
            <w:pStyle w:val="8AB61584215E4D7F947DE390AFA6A280"/>
          </w:pPr>
          <w:r w:rsidRPr="00E237E8">
            <w:rPr>
              <w:rStyle w:val="Bold"/>
            </w:rPr>
            <w:t>DEC</w:t>
          </w:r>
        </w:p>
      </w:docPartBody>
    </w:docPart>
    <w:docPart>
      <w:docPartPr>
        <w:name w:val="0DDB12897C184575B1ED2A9495A505BE"/>
        <w:category>
          <w:name w:val="General"/>
          <w:gallery w:val="placeholder"/>
        </w:category>
        <w:types>
          <w:type w:val="bbPlcHdr"/>
        </w:types>
        <w:behaviors>
          <w:behavior w:val="content"/>
        </w:behaviors>
        <w:guid w:val="{0BDEED6A-D513-47CA-9FE4-4C203F8C2583}"/>
      </w:docPartPr>
      <w:docPartBody>
        <w:p w:rsidR="00CB7284" w:rsidRDefault="00000000">
          <w:pPr>
            <w:pStyle w:val="0DDB12897C184575B1ED2A9495A505BE"/>
          </w:pPr>
          <w:r w:rsidRPr="00E237E8">
            <w:rPr>
              <w:rStyle w:val="Bold"/>
            </w:rPr>
            <w:t>YTD</w:t>
          </w:r>
        </w:p>
      </w:docPartBody>
    </w:docPart>
    <w:docPart>
      <w:docPartPr>
        <w:name w:val="A8760BB886824EDAB1B764ED7A0680D0"/>
        <w:category>
          <w:name w:val="General"/>
          <w:gallery w:val="placeholder"/>
        </w:category>
        <w:types>
          <w:type w:val="bbPlcHdr"/>
        </w:types>
        <w:behaviors>
          <w:behavior w:val="content"/>
        </w:behaviors>
        <w:guid w:val="{91EBCF11-9CBB-4259-8398-3C1313418DC4}"/>
      </w:docPartPr>
      <w:docPartBody>
        <w:p w:rsidR="00CB7284" w:rsidRDefault="00000000">
          <w:pPr>
            <w:pStyle w:val="A8760BB886824EDAB1B764ED7A0680D0"/>
          </w:pPr>
          <w:r w:rsidRPr="00E237E8">
            <w:t>Salaries &amp; Wages</w:t>
          </w:r>
        </w:p>
      </w:docPartBody>
    </w:docPart>
    <w:docPart>
      <w:docPartPr>
        <w:name w:val="725B298BF65140A1AD7760ADD9E372D3"/>
        <w:category>
          <w:name w:val="General"/>
          <w:gallery w:val="placeholder"/>
        </w:category>
        <w:types>
          <w:type w:val="bbPlcHdr"/>
        </w:types>
        <w:behaviors>
          <w:behavior w:val="content"/>
        </w:behaviors>
        <w:guid w:val="{EDA1B6DB-B97E-4BDA-A2EB-531C7C3F427E}"/>
      </w:docPartPr>
      <w:docPartBody>
        <w:p w:rsidR="00CB7284" w:rsidRDefault="00000000">
          <w:pPr>
            <w:pStyle w:val="725B298BF65140A1AD7760ADD9E372D3"/>
          </w:pPr>
          <w:r w:rsidRPr="00E237E8">
            <w:t>$2,500</w:t>
          </w:r>
        </w:p>
      </w:docPartBody>
    </w:docPart>
    <w:docPart>
      <w:docPartPr>
        <w:name w:val="0ACC402B215D4406BFEDA080F8C95361"/>
        <w:category>
          <w:name w:val="General"/>
          <w:gallery w:val="placeholder"/>
        </w:category>
        <w:types>
          <w:type w:val="bbPlcHdr"/>
        </w:types>
        <w:behaviors>
          <w:behavior w:val="content"/>
        </w:behaviors>
        <w:guid w:val="{C8B42D1C-FD14-45EA-AF3B-C85DCC036A72}"/>
      </w:docPartPr>
      <w:docPartBody>
        <w:p w:rsidR="00CB7284" w:rsidRDefault="00000000">
          <w:pPr>
            <w:pStyle w:val="0ACC402B215D4406BFEDA080F8C95361"/>
          </w:pPr>
          <w:r w:rsidRPr="00E237E8">
            <w:t>$2,500</w:t>
          </w:r>
        </w:p>
      </w:docPartBody>
    </w:docPart>
    <w:docPart>
      <w:docPartPr>
        <w:name w:val="34258E5B2693484499541189C09E235E"/>
        <w:category>
          <w:name w:val="General"/>
          <w:gallery w:val="placeholder"/>
        </w:category>
        <w:types>
          <w:type w:val="bbPlcHdr"/>
        </w:types>
        <w:behaviors>
          <w:behavior w:val="content"/>
        </w:behaviors>
        <w:guid w:val="{C8443605-990C-4386-B335-B9D9B9778C1E}"/>
      </w:docPartPr>
      <w:docPartBody>
        <w:p w:rsidR="00CB7284" w:rsidRDefault="00000000">
          <w:pPr>
            <w:pStyle w:val="34258E5B2693484499541189C09E235E"/>
          </w:pPr>
          <w:r w:rsidRPr="00E237E8">
            <w:t>$3,500</w:t>
          </w:r>
        </w:p>
      </w:docPartBody>
    </w:docPart>
    <w:docPart>
      <w:docPartPr>
        <w:name w:val="12321B1A4B4149F1AD02AE3749D24857"/>
        <w:category>
          <w:name w:val="General"/>
          <w:gallery w:val="placeholder"/>
        </w:category>
        <w:types>
          <w:type w:val="bbPlcHdr"/>
        </w:types>
        <w:behaviors>
          <w:behavior w:val="content"/>
        </w:behaviors>
        <w:guid w:val="{38EE9E1F-75BC-4BC2-92AA-47653115B18E}"/>
      </w:docPartPr>
      <w:docPartBody>
        <w:p w:rsidR="00CB7284" w:rsidRDefault="00000000">
          <w:pPr>
            <w:pStyle w:val="12321B1A4B4149F1AD02AE3749D24857"/>
          </w:pPr>
          <w:r w:rsidRPr="00E237E8">
            <w:t>$5,000</w:t>
          </w:r>
        </w:p>
      </w:docPartBody>
    </w:docPart>
    <w:docPart>
      <w:docPartPr>
        <w:name w:val="AB23C89249154D2B9D2DEFA24F34C739"/>
        <w:category>
          <w:name w:val="General"/>
          <w:gallery w:val="placeholder"/>
        </w:category>
        <w:types>
          <w:type w:val="bbPlcHdr"/>
        </w:types>
        <w:behaviors>
          <w:behavior w:val="content"/>
        </w:behaviors>
        <w:guid w:val="{E77E1A18-F812-48D8-B4FA-C5900B566AAA}"/>
      </w:docPartPr>
      <w:docPartBody>
        <w:p w:rsidR="00CB7284" w:rsidRDefault="00000000">
          <w:pPr>
            <w:pStyle w:val="AB23C89249154D2B9D2DEFA24F34C739"/>
          </w:pPr>
          <w:r w:rsidRPr="00E237E8">
            <w:t>$5,000</w:t>
          </w:r>
        </w:p>
      </w:docPartBody>
    </w:docPart>
    <w:docPart>
      <w:docPartPr>
        <w:name w:val="6E3D2057AD47414A8345184157BC5362"/>
        <w:category>
          <w:name w:val="General"/>
          <w:gallery w:val="placeholder"/>
        </w:category>
        <w:types>
          <w:type w:val="bbPlcHdr"/>
        </w:types>
        <w:behaviors>
          <w:behavior w:val="content"/>
        </w:behaviors>
        <w:guid w:val="{62828683-FB29-4472-9A5A-71393BBE5D56}"/>
      </w:docPartPr>
      <w:docPartBody>
        <w:p w:rsidR="00CB7284" w:rsidRDefault="00000000">
          <w:pPr>
            <w:pStyle w:val="6E3D2057AD47414A8345184157BC5362"/>
          </w:pPr>
          <w:r w:rsidRPr="00E237E8">
            <w:t>$5,000</w:t>
          </w:r>
        </w:p>
      </w:docPartBody>
    </w:docPart>
    <w:docPart>
      <w:docPartPr>
        <w:name w:val="30A1FFB996954A40A2F3F9A63A691514"/>
        <w:category>
          <w:name w:val="General"/>
          <w:gallery w:val="placeholder"/>
        </w:category>
        <w:types>
          <w:type w:val="bbPlcHdr"/>
        </w:types>
        <w:behaviors>
          <w:behavior w:val="content"/>
        </w:behaviors>
        <w:guid w:val="{AE641CCE-4956-48B2-AF63-E86D66263FB6}"/>
      </w:docPartPr>
      <w:docPartBody>
        <w:p w:rsidR="00CB7284" w:rsidRDefault="00000000">
          <w:pPr>
            <w:pStyle w:val="30A1FFB996954A40A2F3F9A63A691514"/>
          </w:pPr>
          <w:r w:rsidRPr="00E237E8">
            <w:t>$8,000</w:t>
          </w:r>
        </w:p>
      </w:docPartBody>
    </w:docPart>
    <w:docPart>
      <w:docPartPr>
        <w:name w:val="AB444FA17142479B877EE39C724B9F2C"/>
        <w:category>
          <w:name w:val="General"/>
          <w:gallery w:val="placeholder"/>
        </w:category>
        <w:types>
          <w:type w:val="bbPlcHdr"/>
        </w:types>
        <w:behaviors>
          <w:behavior w:val="content"/>
        </w:behaviors>
        <w:guid w:val="{BF05164B-F704-44D1-9CAD-21AF093802A2}"/>
      </w:docPartPr>
      <w:docPartBody>
        <w:p w:rsidR="00CB7284" w:rsidRDefault="00000000">
          <w:pPr>
            <w:pStyle w:val="AB444FA17142479B877EE39C724B9F2C"/>
          </w:pPr>
          <w:r w:rsidRPr="00E237E8">
            <w:t>$9,000</w:t>
          </w:r>
        </w:p>
      </w:docPartBody>
    </w:docPart>
    <w:docPart>
      <w:docPartPr>
        <w:name w:val="AD00E8463D4E42A5A486C017CBD0A11F"/>
        <w:category>
          <w:name w:val="General"/>
          <w:gallery w:val="placeholder"/>
        </w:category>
        <w:types>
          <w:type w:val="bbPlcHdr"/>
        </w:types>
        <w:behaviors>
          <w:behavior w:val="content"/>
        </w:behaviors>
        <w:guid w:val="{09CBC3C6-B257-4B4B-B3D8-E3194C94E0A0}"/>
      </w:docPartPr>
      <w:docPartBody>
        <w:p w:rsidR="00CB7284" w:rsidRDefault="00000000">
          <w:pPr>
            <w:pStyle w:val="AD00E8463D4E42A5A486C017CBD0A11F"/>
          </w:pPr>
          <w:r w:rsidRPr="00E237E8">
            <w:t>$9,000</w:t>
          </w:r>
        </w:p>
      </w:docPartBody>
    </w:docPart>
    <w:docPart>
      <w:docPartPr>
        <w:name w:val="36D39A48364E4FAE8BD4B032A2DDC889"/>
        <w:category>
          <w:name w:val="General"/>
          <w:gallery w:val="placeholder"/>
        </w:category>
        <w:types>
          <w:type w:val="bbPlcHdr"/>
        </w:types>
        <w:behaviors>
          <w:behavior w:val="content"/>
        </w:behaviors>
        <w:guid w:val="{FB63408E-7585-4FE6-B174-3F9C40FD33A6}"/>
      </w:docPartPr>
      <w:docPartBody>
        <w:p w:rsidR="00CB7284" w:rsidRDefault="00000000">
          <w:pPr>
            <w:pStyle w:val="36D39A48364E4FAE8BD4B032A2DDC889"/>
          </w:pPr>
          <w:r w:rsidRPr="00E237E8">
            <w:t>$9,000</w:t>
          </w:r>
        </w:p>
      </w:docPartBody>
    </w:docPart>
    <w:docPart>
      <w:docPartPr>
        <w:name w:val="AD30101B3E3E48569CA0A742853CC1E4"/>
        <w:category>
          <w:name w:val="General"/>
          <w:gallery w:val="placeholder"/>
        </w:category>
        <w:types>
          <w:type w:val="bbPlcHdr"/>
        </w:types>
        <w:behaviors>
          <w:behavior w:val="content"/>
        </w:behaviors>
        <w:guid w:val="{A19CB3A0-043F-494B-943E-F8224CC4AA53}"/>
      </w:docPartPr>
      <w:docPartBody>
        <w:p w:rsidR="00CB7284" w:rsidRDefault="00000000">
          <w:pPr>
            <w:pStyle w:val="AD30101B3E3E48569CA0A742853CC1E4"/>
          </w:pPr>
          <w:r w:rsidRPr="00E237E8">
            <w:t>$9,000</w:t>
          </w:r>
        </w:p>
      </w:docPartBody>
    </w:docPart>
    <w:docPart>
      <w:docPartPr>
        <w:name w:val="099556573F7846B2933CF68289F92B2D"/>
        <w:category>
          <w:name w:val="General"/>
          <w:gallery w:val="placeholder"/>
        </w:category>
        <w:types>
          <w:type w:val="bbPlcHdr"/>
        </w:types>
        <w:behaviors>
          <w:behavior w:val="content"/>
        </w:behaviors>
        <w:guid w:val="{E2475EF5-A38E-4FEC-8991-C981192710F5}"/>
      </w:docPartPr>
      <w:docPartBody>
        <w:p w:rsidR="00CB7284" w:rsidRDefault="00000000">
          <w:pPr>
            <w:pStyle w:val="099556573F7846B2933CF68289F92B2D"/>
          </w:pPr>
          <w:r w:rsidRPr="00E237E8">
            <w:t>$9,000</w:t>
          </w:r>
        </w:p>
      </w:docPartBody>
    </w:docPart>
    <w:docPart>
      <w:docPartPr>
        <w:name w:val="EAC4B19DE445459D9D7BC8419C852D66"/>
        <w:category>
          <w:name w:val="General"/>
          <w:gallery w:val="placeholder"/>
        </w:category>
        <w:types>
          <w:type w:val="bbPlcHdr"/>
        </w:types>
        <w:behaviors>
          <w:behavior w:val="content"/>
        </w:behaviors>
        <w:guid w:val="{140448E5-539F-499A-A518-10321C7AC1A3}"/>
      </w:docPartPr>
      <w:docPartBody>
        <w:p w:rsidR="00CB7284" w:rsidRDefault="00000000">
          <w:pPr>
            <w:pStyle w:val="EAC4B19DE445459D9D7BC8419C852D66"/>
          </w:pPr>
          <w:r w:rsidRPr="00E237E8">
            <w:t>$76,500</w:t>
          </w:r>
        </w:p>
      </w:docPartBody>
    </w:docPart>
    <w:docPart>
      <w:docPartPr>
        <w:name w:val="7FFA26AE72734E5CB27B91F6A10DA9F3"/>
        <w:category>
          <w:name w:val="General"/>
          <w:gallery w:val="placeholder"/>
        </w:category>
        <w:types>
          <w:type w:val="bbPlcHdr"/>
        </w:types>
        <w:behaviors>
          <w:behavior w:val="content"/>
        </w:behaviors>
        <w:guid w:val="{7AAB757B-63F6-41FB-99D5-692BA5714BA0}"/>
      </w:docPartPr>
      <w:docPartBody>
        <w:p w:rsidR="00CB7284" w:rsidRDefault="00000000">
          <w:pPr>
            <w:pStyle w:val="7FFA26AE72734E5CB27B91F6A10DA9F3"/>
          </w:pPr>
          <w:r w:rsidRPr="00E237E8">
            <w:t>Marketing/Advertising</w:t>
          </w:r>
        </w:p>
      </w:docPartBody>
    </w:docPart>
    <w:docPart>
      <w:docPartPr>
        <w:name w:val="7BDF63642B6C4721BC1CB6C8DBFBDB60"/>
        <w:category>
          <w:name w:val="General"/>
          <w:gallery w:val="placeholder"/>
        </w:category>
        <w:types>
          <w:type w:val="bbPlcHdr"/>
        </w:types>
        <w:behaviors>
          <w:behavior w:val="content"/>
        </w:behaviors>
        <w:guid w:val="{1EED597B-B46F-46FE-990E-EC954DF49960}"/>
      </w:docPartPr>
      <w:docPartBody>
        <w:p w:rsidR="00CB7284" w:rsidRDefault="00000000">
          <w:pPr>
            <w:pStyle w:val="7BDF63642B6C4721BC1CB6C8DBFBDB60"/>
          </w:pPr>
          <w:r w:rsidRPr="00E237E8">
            <w:t>$400</w:t>
          </w:r>
        </w:p>
      </w:docPartBody>
    </w:docPart>
    <w:docPart>
      <w:docPartPr>
        <w:name w:val="E5EA438DAF4A468185057DD5197627DE"/>
        <w:category>
          <w:name w:val="General"/>
          <w:gallery w:val="placeholder"/>
        </w:category>
        <w:types>
          <w:type w:val="bbPlcHdr"/>
        </w:types>
        <w:behaviors>
          <w:behavior w:val="content"/>
        </w:behaviors>
        <w:guid w:val="{8506FEF4-ED09-4072-BD01-EF85226ABAC5}"/>
      </w:docPartPr>
      <w:docPartBody>
        <w:p w:rsidR="00CB7284" w:rsidRDefault="00000000">
          <w:pPr>
            <w:pStyle w:val="E5EA438DAF4A468185057DD5197627DE"/>
          </w:pPr>
          <w:r w:rsidRPr="00E237E8">
            <w:t>$450</w:t>
          </w:r>
        </w:p>
      </w:docPartBody>
    </w:docPart>
    <w:docPart>
      <w:docPartPr>
        <w:name w:val="4BBD287B66AA48B6B601DE195E5A2A3A"/>
        <w:category>
          <w:name w:val="General"/>
          <w:gallery w:val="placeholder"/>
        </w:category>
        <w:types>
          <w:type w:val="bbPlcHdr"/>
        </w:types>
        <w:behaviors>
          <w:behavior w:val="content"/>
        </w:behaviors>
        <w:guid w:val="{C43931F3-BDDA-4C51-A89D-A895C7014074}"/>
      </w:docPartPr>
      <w:docPartBody>
        <w:p w:rsidR="00CB7284" w:rsidRDefault="00000000">
          <w:pPr>
            <w:pStyle w:val="4BBD287B66AA48B6B601DE195E5A2A3A"/>
          </w:pPr>
          <w:r w:rsidRPr="00E237E8">
            <w:t>$450</w:t>
          </w:r>
        </w:p>
      </w:docPartBody>
    </w:docPart>
    <w:docPart>
      <w:docPartPr>
        <w:name w:val="74B26C1AC1CF495485EFB8D4629B3C2A"/>
        <w:category>
          <w:name w:val="General"/>
          <w:gallery w:val="placeholder"/>
        </w:category>
        <w:types>
          <w:type w:val="bbPlcHdr"/>
        </w:types>
        <w:behaviors>
          <w:behavior w:val="content"/>
        </w:behaviors>
        <w:guid w:val="{0242DD49-BC3A-4A9A-8924-F8398F695EA8}"/>
      </w:docPartPr>
      <w:docPartBody>
        <w:p w:rsidR="00CB7284" w:rsidRDefault="00000000">
          <w:pPr>
            <w:pStyle w:val="74B26C1AC1CF495485EFB8D4629B3C2A"/>
          </w:pPr>
          <w:r w:rsidRPr="00E237E8">
            <w:t>$450</w:t>
          </w:r>
        </w:p>
      </w:docPartBody>
    </w:docPart>
    <w:docPart>
      <w:docPartPr>
        <w:name w:val="13C13184A1A5425E8B83DB79EF8ADF39"/>
        <w:category>
          <w:name w:val="General"/>
          <w:gallery w:val="placeholder"/>
        </w:category>
        <w:types>
          <w:type w:val="bbPlcHdr"/>
        </w:types>
        <w:behaviors>
          <w:behavior w:val="content"/>
        </w:behaviors>
        <w:guid w:val="{E0A64779-4BC7-4098-B53E-AE511317B732}"/>
      </w:docPartPr>
      <w:docPartBody>
        <w:p w:rsidR="00CB7284" w:rsidRDefault="00000000">
          <w:pPr>
            <w:pStyle w:val="13C13184A1A5425E8B83DB79EF8ADF39"/>
          </w:pPr>
          <w:r w:rsidRPr="00E237E8">
            <w:t>$900</w:t>
          </w:r>
        </w:p>
      </w:docPartBody>
    </w:docPart>
    <w:docPart>
      <w:docPartPr>
        <w:name w:val="408B0D7DAFC54400A5E3056CC98BAB04"/>
        <w:category>
          <w:name w:val="General"/>
          <w:gallery w:val="placeholder"/>
        </w:category>
        <w:types>
          <w:type w:val="bbPlcHdr"/>
        </w:types>
        <w:behaviors>
          <w:behavior w:val="content"/>
        </w:behaviors>
        <w:guid w:val="{28EE250E-4187-47C2-AB24-1985122B1411}"/>
      </w:docPartPr>
      <w:docPartBody>
        <w:p w:rsidR="00CB7284" w:rsidRDefault="00000000">
          <w:pPr>
            <w:pStyle w:val="408B0D7DAFC54400A5E3056CC98BAB04"/>
          </w:pPr>
          <w:r w:rsidRPr="00E237E8">
            <w:t>$900</w:t>
          </w:r>
        </w:p>
      </w:docPartBody>
    </w:docPart>
    <w:docPart>
      <w:docPartPr>
        <w:name w:val="5454D63E8B2247B391C2750302D0FC4B"/>
        <w:category>
          <w:name w:val="General"/>
          <w:gallery w:val="placeholder"/>
        </w:category>
        <w:types>
          <w:type w:val="bbPlcHdr"/>
        </w:types>
        <w:behaviors>
          <w:behavior w:val="content"/>
        </w:behaviors>
        <w:guid w:val="{5A3087C3-4874-43ED-B729-4207BB92CFFD}"/>
      </w:docPartPr>
      <w:docPartBody>
        <w:p w:rsidR="00CB7284" w:rsidRDefault="00000000">
          <w:pPr>
            <w:pStyle w:val="5454D63E8B2247B391C2750302D0FC4B"/>
          </w:pPr>
          <w:r w:rsidRPr="00E237E8">
            <w:t>$900</w:t>
          </w:r>
        </w:p>
      </w:docPartBody>
    </w:docPart>
    <w:docPart>
      <w:docPartPr>
        <w:name w:val="811CB2B625FA4492BEA19167C09A6503"/>
        <w:category>
          <w:name w:val="General"/>
          <w:gallery w:val="placeholder"/>
        </w:category>
        <w:types>
          <w:type w:val="bbPlcHdr"/>
        </w:types>
        <w:behaviors>
          <w:behavior w:val="content"/>
        </w:behaviors>
        <w:guid w:val="{B8B3CE05-5FF2-4977-BFAD-500A352C3D75}"/>
      </w:docPartPr>
      <w:docPartBody>
        <w:p w:rsidR="00CB7284" w:rsidRDefault="00000000">
          <w:pPr>
            <w:pStyle w:val="811CB2B625FA4492BEA19167C09A6503"/>
          </w:pPr>
          <w:r w:rsidRPr="00E237E8">
            <w:t>$900</w:t>
          </w:r>
        </w:p>
      </w:docPartBody>
    </w:docPart>
    <w:docPart>
      <w:docPartPr>
        <w:name w:val="76EBC8FAB89240F0BB3D65AE8C2F4125"/>
        <w:category>
          <w:name w:val="General"/>
          <w:gallery w:val="placeholder"/>
        </w:category>
        <w:types>
          <w:type w:val="bbPlcHdr"/>
        </w:types>
        <w:behaviors>
          <w:behavior w:val="content"/>
        </w:behaviors>
        <w:guid w:val="{60B7618F-3D20-43B5-8585-23ECA0614DF2}"/>
      </w:docPartPr>
      <w:docPartBody>
        <w:p w:rsidR="00CB7284" w:rsidRDefault="00000000">
          <w:pPr>
            <w:pStyle w:val="76EBC8FAB89240F0BB3D65AE8C2F4125"/>
          </w:pPr>
          <w:r w:rsidRPr="00E237E8">
            <w:t>$900</w:t>
          </w:r>
        </w:p>
      </w:docPartBody>
    </w:docPart>
    <w:docPart>
      <w:docPartPr>
        <w:name w:val="A249E9BB48844241B102F99A59A6A10B"/>
        <w:category>
          <w:name w:val="General"/>
          <w:gallery w:val="placeholder"/>
        </w:category>
        <w:types>
          <w:type w:val="bbPlcHdr"/>
        </w:types>
        <w:behaviors>
          <w:behavior w:val="content"/>
        </w:behaviors>
        <w:guid w:val="{847CE53A-1C0F-4EA7-91B5-0AC2ACCA7AF4}"/>
      </w:docPartPr>
      <w:docPartBody>
        <w:p w:rsidR="00CB7284" w:rsidRDefault="00000000">
          <w:pPr>
            <w:pStyle w:val="A249E9BB48844241B102F99A59A6A10B"/>
          </w:pPr>
          <w:r w:rsidRPr="00E237E8">
            <w:t>$900</w:t>
          </w:r>
        </w:p>
      </w:docPartBody>
    </w:docPart>
    <w:docPart>
      <w:docPartPr>
        <w:name w:val="592EE807B9674514B7C15E0D7F0BDBF3"/>
        <w:category>
          <w:name w:val="General"/>
          <w:gallery w:val="placeholder"/>
        </w:category>
        <w:types>
          <w:type w:val="bbPlcHdr"/>
        </w:types>
        <w:behaviors>
          <w:behavior w:val="content"/>
        </w:behaviors>
        <w:guid w:val="{75A04625-EC9F-4DC6-AD31-11216633C347}"/>
      </w:docPartPr>
      <w:docPartBody>
        <w:p w:rsidR="00CB7284" w:rsidRDefault="00000000">
          <w:pPr>
            <w:pStyle w:val="592EE807B9674514B7C15E0D7F0BDBF3"/>
          </w:pPr>
          <w:r w:rsidRPr="00E237E8">
            <w:t>$1,200</w:t>
          </w:r>
        </w:p>
      </w:docPartBody>
    </w:docPart>
    <w:docPart>
      <w:docPartPr>
        <w:name w:val="78F5F527DB82409E8A2F1C7C0F0A733C"/>
        <w:category>
          <w:name w:val="General"/>
          <w:gallery w:val="placeholder"/>
        </w:category>
        <w:types>
          <w:type w:val="bbPlcHdr"/>
        </w:types>
        <w:behaviors>
          <w:behavior w:val="content"/>
        </w:behaviors>
        <w:guid w:val="{4F7157A3-0575-4053-8396-896822FBFEAC}"/>
      </w:docPartPr>
      <w:docPartBody>
        <w:p w:rsidR="00CB7284" w:rsidRDefault="00000000">
          <w:pPr>
            <w:pStyle w:val="78F5F527DB82409E8A2F1C7C0F0A733C"/>
          </w:pPr>
          <w:r w:rsidRPr="00E237E8">
            <w:t>$1,200</w:t>
          </w:r>
        </w:p>
      </w:docPartBody>
    </w:docPart>
    <w:docPart>
      <w:docPartPr>
        <w:name w:val="6939542D87CF42F3A7D83B7E4C4AB382"/>
        <w:category>
          <w:name w:val="General"/>
          <w:gallery w:val="placeholder"/>
        </w:category>
        <w:types>
          <w:type w:val="bbPlcHdr"/>
        </w:types>
        <w:behaviors>
          <w:behavior w:val="content"/>
        </w:behaviors>
        <w:guid w:val="{AC197CE3-7587-4B36-99EC-A13590072626}"/>
      </w:docPartPr>
      <w:docPartBody>
        <w:p w:rsidR="00CB7284" w:rsidRDefault="00000000">
          <w:pPr>
            <w:pStyle w:val="6939542D87CF42F3A7D83B7E4C4AB382"/>
          </w:pPr>
          <w:r w:rsidRPr="00E237E8">
            <w:t>$9,550</w:t>
          </w:r>
        </w:p>
      </w:docPartBody>
    </w:docPart>
    <w:docPart>
      <w:docPartPr>
        <w:name w:val="4A7693751B854B19B12D7068785E77F9"/>
        <w:category>
          <w:name w:val="General"/>
          <w:gallery w:val="placeholder"/>
        </w:category>
        <w:types>
          <w:type w:val="bbPlcHdr"/>
        </w:types>
        <w:behaviors>
          <w:behavior w:val="content"/>
        </w:behaviors>
        <w:guid w:val="{C4CC79BC-CB33-4BF8-9AAA-CBC0492E9E61}"/>
      </w:docPartPr>
      <w:docPartBody>
        <w:p w:rsidR="00CB7284" w:rsidRDefault="00000000">
          <w:pPr>
            <w:pStyle w:val="4A7693751B854B19B12D7068785E77F9"/>
          </w:pPr>
          <w:r w:rsidRPr="00E237E8">
            <w:t>Sales Commissions</w:t>
          </w:r>
        </w:p>
      </w:docPartBody>
    </w:docPart>
    <w:docPart>
      <w:docPartPr>
        <w:name w:val="75D9A507D6F54454AB3CCF71AB13208A"/>
        <w:category>
          <w:name w:val="General"/>
          <w:gallery w:val="placeholder"/>
        </w:category>
        <w:types>
          <w:type w:val="bbPlcHdr"/>
        </w:types>
        <w:behaviors>
          <w:behavior w:val="content"/>
        </w:behaviors>
        <w:guid w:val="{A849009B-CE46-452F-9914-236725B2DE45}"/>
      </w:docPartPr>
      <w:docPartBody>
        <w:p w:rsidR="00CB7284" w:rsidRDefault="00000000">
          <w:pPr>
            <w:pStyle w:val="75D9A507D6F54454AB3CCF71AB13208A"/>
          </w:pPr>
          <w:r w:rsidRPr="00E237E8">
            <w:t>$250</w:t>
          </w:r>
        </w:p>
      </w:docPartBody>
    </w:docPart>
    <w:docPart>
      <w:docPartPr>
        <w:name w:val="6A86C21E05D443F48C08EC8EED992B8C"/>
        <w:category>
          <w:name w:val="General"/>
          <w:gallery w:val="placeholder"/>
        </w:category>
        <w:types>
          <w:type w:val="bbPlcHdr"/>
        </w:types>
        <w:behaviors>
          <w:behavior w:val="content"/>
        </w:behaviors>
        <w:guid w:val="{7FAC6665-0C77-483D-A37B-BC9999AAF383}"/>
      </w:docPartPr>
      <w:docPartBody>
        <w:p w:rsidR="00CB7284" w:rsidRDefault="00000000">
          <w:pPr>
            <w:pStyle w:val="6A86C21E05D443F48C08EC8EED992B8C"/>
          </w:pPr>
          <w:r w:rsidRPr="00E237E8">
            <w:t>$650</w:t>
          </w:r>
        </w:p>
      </w:docPartBody>
    </w:docPart>
    <w:docPart>
      <w:docPartPr>
        <w:name w:val="E6009B071A704D2DB9C78658082C8524"/>
        <w:category>
          <w:name w:val="General"/>
          <w:gallery w:val="placeholder"/>
        </w:category>
        <w:types>
          <w:type w:val="bbPlcHdr"/>
        </w:types>
        <w:behaviors>
          <w:behavior w:val="content"/>
        </w:behaviors>
        <w:guid w:val="{AB3D0C73-2A90-4362-9320-811C0CC0A829}"/>
      </w:docPartPr>
      <w:docPartBody>
        <w:p w:rsidR="00CB7284" w:rsidRDefault="00000000">
          <w:pPr>
            <w:pStyle w:val="E6009B071A704D2DB9C78658082C8524"/>
          </w:pPr>
          <w:r w:rsidRPr="00E237E8">
            <w:t>$800</w:t>
          </w:r>
        </w:p>
      </w:docPartBody>
    </w:docPart>
    <w:docPart>
      <w:docPartPr>
        <w:name w:val="3DBEF8BFBB824C52BF8FD9E746715F46"/>
        <w:category>
          <w:name w:val="General"/>
          <w:gallery w:val="placeholder"/>
        </w:category>
        <w:types>
          <w:type w:val="bbPlcHdr"/>
        </w:types>
        <w:behaviors>
          <w:behavior w:val="content"/>
        </w:behaviors>
        <w:guid w:val="{A16C01D0-6A17-4194-860A-EE6054EE5169}"/>
      </w:docPartPr>
      <w:docPartBody>
        <w:p w:rsidR="00CB7284" w:rsidRDefault="00000000">
          <w:pPr>
            <w:pStyle w:val="3DBEF8BFBB824C52BF8FD9E746715F46"/>
          </w:pPr>
          <w:r w:rsidRPr="00E237E8">
            <w:t>$350</w:t>
          </w:r>
        </w:p>
      </w:docPartBody>
    </w:docPart>
    <w:docPart>
      <w:docPartPr>
        <w:name w:val="938FAAA56DA240F79892F88AF28C28A9"/>
        <w:category>
          <w:name w:val="General"/>
          <w:gallery w:val="placeholder"/>
        </w:category>
        <w:types>
          <w:type w:val="bbPlcHdr"/>
        </w:types>
        <w:behaviors>
          <w:behavior w:val="content"/>
        </w:behaviors>
        <w:guid w:val="{87469DF5-B07D-44D1-82D6-17E616557C6C}"/>
      </w:docPartPr>
      <w:docPartBody>
        <w:p w:rsidR="00CB7284" w:rsidRDefault="00000000">
          <w:pPr>
            <w:pStyle w:val="938FAAA56DA240F79892F88AF28C28A9"/>
          </w:pPr>
          <w:r w:rsidRPr="00E237E8">
            <w:t>$725</w:t>
          </w:r>
        </w:p>
      </w:docPartBody>
    </w:docPart>
    <w:docPart>
      <w:docPartPr>
        <w:name w:val="063F048DFCB94C4C9B9FFD6AE047315B"/>
        <w:category>
          <w:name w:val="General"/>
          <w:gallery w:val="placeholder"/>
        </w:category>
        <w:types>
          <w:type w:val="bbPlcHdr"/>
        </w:types>
        <w:behaviors>
          <w:behavior w:val="content"/>
        </w:behaviors>
        <w:guid w:val="{29DC4202-41E1-4846-B493-D4EAD96EA9AC}"/>
      </w:docPartPr>
      <w:docPartBody>
        <w:p w:rsidR="00CB7284" w:rsidRDefault="00000000">
          <w:pPr>
            <w:pStyle w:val="063F048DFCB94C4C9B9FFD6AE047315B"/>
          </w:pPr>
          <w:r w:rsidRPr="00E237E8">
            <w:t>$820</w:t>
          </w:r>
        </w:p>
      </w:docPartBody>
    </w:docPart>
    <w:docPart>
      <w:docPartPr>
        <w:name w:val="DC87546DF75E4C3EB5D08C28FF91B7FD"/>
        <w:category>
          <w:name w:val="General"/>
          <w:gallery w:val="placeholder"/>
        </w:category>
        <w:types>
          <w:type w:val="bbPlcHdr"/>
        </w:types>
        <w:behaviors>
          <w:behavior w:val="content"/>
        </w:behaviors>
        <w:guid w:val="{582189BD-DCF0-4666-8263-75C6C5C8FA7A}"/>
      </w:docPartPr>
      <w:docPartBody>
        <w:p w:rsidR="00CB7284" w:rsidRDefault="00000000">
          <w:pPr>
            <w:pStyle w:val="DC87546DF75E4C3EB5D08C28FF91B7FD"/>
          </w:pPr>
          <w:r w:rsidRPr="00E237E8">
            <w:t>$1,125</w:t>
          </w:r>
        </w:p>
      </w:docPartBody>
    </w:docPart>
    <w:docPart>
      <w:docPartPr>
        <w:name w:val="61DE66172EA34EF893EB99141B4BBD22"/>
        <w:category>
          <w:name w:val="General"/>
          <w:gallery w:val="placeholder"/>
        </w:category>
        <w:types>
          <w:type w:val="bbPlcHdr"/>
        </w:types>
        <w:behaviors>
          <w:behavior w:val="content"/>
        </w:behaviors>
        <w:guid w:val="{82CCD71E-DC63-48DD-BF77-72921DB18729}"/>
      </w:docPartPr>
      <w:docPartBody>
        <w:p w:rsidR="00CB7284" w:rsidRDefault="00000000">
          <w:pPr>
            <w:pStyle w:val="61DE66172EA34EF893EB99141B4BBD22"/>
          </w:pPr>
          <w:r w:rsidRPr="00E237E8">
            <w:t>$1,156</w:t>
          </w:r>
        </w:p>
      </w:docPartBody>
    </w:docPart>
    <w:docPart>
      <w:docPartPr>
        <w:name w:val="63F0481C28724FEBB31AB1BBC285F6E3"/>
        <w:category>
          <w:name w:val="General"/>
          <w:gallery w:val="placeholder"/>
        </w:category>
        <w:types>
          <w:type w:val="bbPlcHdr"/>
        </w:types>
        <w:behaviors>
          <w:behavior w:val="content"/>
        </w:behaviors>
        <w:guid w:val="{DDF8C7CE-D4DE-4216-8A83-167AFECEDE73}"/>
      </w:docPartPr>
      <w:docPartBody>
        <w:p w:rsidR="00CB7284" w:rsidRDefault="00000000">
          <w:pPr>
            <w:pStyle w:val="63F0481C28724FEBB31AB1BBC285F6E3"/>
          </w:pPr>
          <w:r w:rsidRPr="00E237E8">
            <w:t>$1,227</w:t>
          </w:r>
        </w:p>
      </w:docPartBody>
    </w:docPart>
    <w:docPart>
      <w:docPartPr>
        <w:name w:val="2B435715CD724D8F83A32D4687A84ADA"/>
        <w:category>
          <w:name w:val="General"/>
          <w:gallery w:val="placeholder"/>
        </w:category>
        <w:types>
          <w:type w:val="bbPlcHdr"/>
        </w:types>
        <w:behaviors>
          <w:behavior w:val="content"/>
        </w:behaviors>
        <w:guid w:val="{B26B9A92-9137-4084-B198-31094F93A54D}"/>
      </w:docPartPr>
      <w:docPartBody>
        <w:p w:rsidR="00CB7284" w:rsidRDefault="00000000">
          <w:pPr>
            <w:pStyle w:val="2B435715CD724D8F83A32D4687A84ADA"/>
          </w:pPr>
          <w:r w:rsidRPr="00E237E8">
            <w:t>$1,100</w:t>
          </w:r>
        </w:p>
      </w:docPartBody>
    </w:docPart>
    <w:docPart>
      <w:docPartPr>
        <w:name w:val="D024EBE014E54F52B99352DEF188036D"/>
        <w:category>
          <w:name w:val="General"/>
          <w:gallery w:val="placeholder"/>
        </w:category>
        <w:types>
          <w:type w:val="bbPlcHdr"/>
        </w:types>
        <w:behaviors>
          <w:behavior w:val="content"/>
        </w:behaviors>
        <w:guid w:val="{26FD284C-EB94-4C51-A38A-9D61CCB246A9}"/>
      </w:docPartPr>
      <w:docPartBody>
        <w:p w:rsidR="00CB7284" w:rsidRDefault="00000000">
          <w:pPr>
            <w:pStyle w:val="D024EBE014E54F52B99352DEF188036D"/>
          </w:pPr>
          <w:r w:rsidRPr="00E237E8">
            <w:t>$1,250</w:t>
          </w:r>
        </w:p>
      </w:docPartBody>
    </w:docPart>
    <w:docPart>
      <w:docPartPr>
        <w:name w:val="1C3DB387B950445D91158EED547488CE"/>
        <w:category>
          <w:name w:val="General"/>
          <w:gallery w:val="placeholder"/>
        </w:category>
        <w:types>
          <w:type w:val="bbPlcHdr"/>
        </w:types>
        <w:behaviors>
          <w:behavior w:val="content"/>
        </w:behaviors>
        <w:guid w:val="{BE0F6FFD-DDC5-4FDC-B848-1B6BD607FBB9}"/>
      </w:docPartPr>
      <w:docPartBody>
        <w:p w:rsidR="00CB7284" w:rsidRDefault="00000000">
          <w:pPr>
            <w:pStyle w:val="1C3DB387B950445D91158EED547488CE"/>
          </w:pPr>
          <w:r w:rsidRPr="00E237E8">
            <w:t>$1,367</w:t>
          </w:r>
        </w:p>
      </w:docPartBody>
    </w:docPart>
    <w:docPart>
      <w:docPartPr>
        <w:name w:val="B3C998245BCC495F9968CAE35A1B2554"/>
        <w:category>
          <w:name w:val="General"/>
          <w:gallery w:val="placeholder"/>
        </w:category>
        <w:types>
          <w:type w:val="bbPlcHdr"/>
        </w:types>
        <w:behaviors>
          <w:behavior w:val="content"/>
        </w:behaviors>
        <w:guid w:val="{102FD589-11BB-4528-A72C-A700B0CD302B}"/>
      </w:docPartPr>
      <w:docPartBody>
        <w:p w:rsidR="00CB7284" w:rsidRDefault="00000000">
          <w:pPr>
            <w:pStyle w:val="B3C998245BCC495F9968CAE35A1B2554"/>
          </w:pPr>
          <w:r w:rsidRPr="00E237E8">
            <w:t>$10,821</w:t>
          </w:r>
        </w:p>
      </w:docPartBody>
    </w:docPart>
    <w:docPart>
      <w:docPartPr>
        <w:name w:val="B67C556E4B6B4258A5E9E31F3821D196"/>
        <w:category>
          <w:name w:val="General"/>
          <w:gallery w:val="placeholder"/>
        </w:category>
        <w:types>
          <w:type w:val="bbPlcHdr"/>
        </w:types>
        <w:behaviors>
          <w:behavior w:val="content"/>
        </w:behaviors>
        <w:guid w:val="{F52A10E7-4B55-4D2C-90F5-FC70C7215F71}"/>
      </w:docPartPr>
      <w:docPartBody>
        <w:p w:rsidR="00CB7284" w:rsidRDefault="00000000">
          <w:pPr>
            <w:pStyle w:val="B67C556E4B6B4258A5E9E31F3821D196"/>
          </w:pPr>
          <w:r w:rsidRPr="00E237E8">
            <w:t>Rent</w:t>
          </w:r>
        </w:p>
      </w:docPartBody>
    </w:docPart>
    <w:docPart>
      <w:docPartPr>
        <w:name w:val="E5DC8B0DD0564C5F802DCEF44E24198A"/>
        <w:category>
          <w:name w:val="General"/>
          <w:gallery w:val="placeholder"/>
        </w:category>
        <w:types>
          <w:type w:val="bbPlcHdr"/>
        </w:types>
        <w:behaviors>
          <w:behavior w:val="content"/>
        </w:behaviors>
        <w:guid w:val="{BBA4478C-1665-4F22-B00E-B938DA33BF9E}"/>
      </w:docPartPr>
      <w:docPartBody>
        <w:p w:rsidR="00CB7284" w:rsidRDefault="00000000">
          <w:pPr>
            <w:pStyle w:val="E5DC8B0DD0564C5F802DCEF44E24198A"/>
          </w:pPr>
          <w:r w:rsidRPr="00E237E8">
            <w:t>$1,250</w:t>
          </w:r>
        </w:p>
      </w:docPartBody>
    </w:docPart>
    <w:docPart>
      <w:docPartPr>
        <w:name w:val="BC389F471CAC4F32891EEAC36851DCD9"/>
        <w:category>
          <w:name w:val="General"/>
          <w:gallery w:val="placeholder"/>
        </w:category>
        <w:types>
          <w:type w:val="bbPlcHdr"/>
        </w:types>
        <w:behaviors>
          <w:behavior w:val="content"/>
        </w:behaviors>
        <w:guid w:val="{7CFD05C9-BF05-4A22-BE67-BDE04AD0FAA6}"/>
      </w:docPartPr>
      <w:docPartBody>
        <w:p w:rsidR="00CB7284" w:rsidRDefault="00000000">
          <w:pPr>
            <w:pStyle w:val="BC389F471CAC4F32891EEAC36851DCD9"/>
          </w:pPr>
          <w:r w:rsidRPr="00E237E8">
            <w:t>$1,250</w:t>
          </w:r>
        </w:p>
      </w:docPartBody>
    </w:docPart>
    <w:docPart>
      <w:docPartPr>
        <w:name w:val="0DCC95B28B02482390D74171B6F0D372"/>
        <w:category>
          <w:name w:val="General"/>
          <w:gallery w:val="placeholder"/>
        </w:category>
        <w:types>
          <w:type w:val="bbPlcHdr"/>
        </w:types>
        <w:behaviors>
          <w:behavior w:val="content"/>
        </w:behaviors>
        <w:guid w:val="{93E70153-57BE-4B86-B29D-AF49AA955047}"/>
      </w:docPartPr>
      <w:docPartBody>
        <w:p w:rsidR="00CB7284" w:rsidRDefault="00000000">
          <w:pPr>
            <w:pStyle w:val="0DCC95B28B02482390D74171B6F0D372"/>
          </w:pPr>
          <w:r w:rsidRPr="00E237E8">
            <w:t>$1,250</w:t>
          </w:r>
        </w:p>
      </w:docPartBody>
    </w:docPart>
    <w:docPart>
      <w:docPartPr>
        <w:name w:val="6AFCEAF346DE42D19C53DB9677089FC8"/>
        <w:category>
          <w:name w:val="General"/>
          <w:gallery w:val="placeholder"/>
        </w:category>
        <w:types>
          <w:type w:val="bbPlcHdr"/>
        </w:types>
        <w:behaviors>
          <w:behavior w:val="content"/>
        </w:behaviors>
        <w:guid w:val="{9C3C03B3-51F9-4B6E-8C5F-8FD164410BE9}"/>
      </w:docPartPr>
      <w:docPartBody>
        <w:p w:rsidR="00CB7284" w:rsidRDefault="00000000">
          <w:pPr>
            <w:pStyle w:val="6AFCEAF346DE42D19C53DB9677089FC8"/>
          </w:pPr>
          <w:r w:rsidRPr="00E237E8">
            <w:t>$1,250</w:t>
          </w:r>
        </w:p>
      </w:docPartBody>
    </w:docPart>
    <w:docPart>
      <w:docPartPr>
        <w:name w:val="7631975B2F1146E8AADC4BA3BB139D86"/>
        <w:category>
          <w:name w:val="General"/>
          <w:gallery w:val="placeholder"/>
        </w:category>
        <w:types>
          <w:type w:val="bbPlcHdr"/>
        </w:types>
        <w:behaviors>
          <w:behavior w:val="content"/>
        </w:behaviors>
        <w:guid w:val="{8D1969FC-717D-445C-A3DE-A523E0E1E16D}"/>
      </w:docPartPr>
      <w:docPartBody>
        <w:p w:rsidR="00CB7284" w:rsidRDefault="00000000">
          <w:pPr>
            <w:pStyle w:val="7631975B2F1146E8AADC4BA3BB139D86"/>
          </w:pPr>
          <w:r w:rsidRPr="00E237E8">
            <w:t>$1,250</w:t>
          </w:r>
        </w:p>
      </w:docPartBody>
    </w:docPart>
    <w:docPart>
      <w:docPartPr>
        <w:name w:val="4D25F91CBAEA4A8EA3B4F8D15075B879"/>
        <w:category>
          <w:name w:val="General"/>
          <w:gallery w:val="placeholder"/>
        </w:category>
        <w:types>
          <w:type w:val="bbPlcHdr"/>
        </w:types>
        <w:behaviors>
          <w:behavior w:val="content"/>
        </w:behaviors>
        <w:guid w:val="{309688D7-64BE-4F29-B157-C73CD90EA9EA}"/>
      </w:docPartPr>
      <w:docPartBody>
        <w:p w:rsidR="00CB7284" w:rsidRDefault="00000000">
          <w:pPr>
            <w:pStyle w:val="4D25F91CBAEA4A8EA3B4F8D15075B879"/>
          </w:pPr>
          <w:r w:rsidRPr="00E237E8">
            <w:t>$1,250</w:t>
          </w:r>
        </w:p>
      </w:docPartBody>
    </w:docPart>
    <w:docPart>
      <w:docPartPr>
        <w:name w:val="600FB785A588496993684BD7764C4781"/>
        <w:category>
          <w:name w:val="General"/>
          <w:gallery w:val="placeholder"/>
        </w:category>
        <w:types>
          <w:type w:val="bbPlcHdr"/>
        </w:types>
        <w:behaviors>
          <w:behavior w:val="content"/>
        </w:behaviors>
        <w:guid w:val="{49E35FEF-3DAF-4AAB-95B1-7DD9F2AA43C2}"/>
      </w:docPartPr>
      <w:docPartBody>
        <w:p w:rsidR="00CB7284" w:rsidRDefault="00000000">
          <w:pPr>
            <w:pStyle w:val="600FB785A588496993684BD7764C4781"/>
          </w:pPr>
          <w:r w:rsidRPr="00E237E8">
            <w:t>$1,250</w:t>
          </w:r>
        </w:p>
      </w:docPartBody>
    </w:docPart>
    <w:docPart>
      <w:docPartPr>
        <w:name w:val="181033CB41014ED3B2253E93984FE437"/>
        <w:category>
          <w:name w:val="General"/>
          <w:gallery w:val="placeholder"/>
        </w:category>
        <w:types>
          <w:type w:val="bbPlcHdr"/>
        </w:types>
        <w:behaviors>
          <w:behavior w:val="content"/>
        </w:behaviors>
        <w:guid w:val="{C61348A0-3B7B-426E-9EB1-8AA4397CFEC4}"/>
      </w:docPartPr>
      <w:docPartBody>
        <w:p w:rsidR="00CB7284" w:rsidRDefault="00000000">
          <w:pPr>
            <w:pStyle w:val="181033CB41014ED3B2253E93984FE437"/>
          </w:pPr>
          <w:r w:rsidRPr="00E237E8">
            <w:t>$1,250</w:t>
          </w:r>
        </w:p>
      </w:docPartBody>
    </w:docPart>
    <w:docPart>
      <w:docPartPr>
        <w:name w:val="008877CFDD304FBBA22E1C191BAB3C57"/>
        <w:category>
          <w:name w:val="General"/>
          <w:gallery w:val="placeholder"/>
        </w:category>
        <w:types>
          <w:type w:val="bbPlcHdr"/>
        </w:types>
        <w:behaviors>
          <w:behavior w:val="content"/>
        </w:behaviors>
        <w:guid w:val="{30B3A00C-3FAC-4AB0-86DB-38006E68115E}"/>
      </w:docPartPr>
      <w:docPartBody>
        <w:p w:rsidR="00CB7284" w:rsidRDefault="00000000">
          <w:pPr>
            <w:pStyle w:val="008877CFDD304FBBA22E1C191BAB3C57"/>
          </w:pPr>
          <w:r w:rsidRPr="00E237E8">
            <w:t>$1,250</w:t>
          </w:r>
        </w:p>
      </w:docPartBody>
    </w:docPart>
    <w:docPart>
      <w:docPartPr>
        <w:name w:val="385F19C4330E4CAB808D4CAE9D49EE6A"/>
        <w:category>
          <w:name w:val="General"/>
          <w:gallery w:val="placeholder"/>
        </w:category>
        <w:types>
          <w:type w:val="bbPlcHdr"/>
        </w:types>
        <w:behaviors>
          <w:behavior w:val="content"/>
        </w:behaviors>
        <w:guid w:val="{619F9CEA-D57C-409E-B8E1-06BA64A52CD3}"/>
      </w:docPartPr>
      <w:docPartBody>
        <w:p w:rsidR="00CB7284" w:rsidRDefault="00000000">
          <w:pPr>
            <w:pStyle w:val="385F19C4330E4CAB808D4CAE9D49EE6A"/>
          </w:pPr>
          <w:r w:rsidRPr="00E237E8">
            <w:t>$1,250</w:t>
          </w:r>
        </w:p>
      </w:docPartBody>
    </w:docPart>
    <w:docPart>
      <w:docPartPr>
        <w:name w:val="F7F9C3297DCB4485B303DDA86BE88C0C"/>
        <w:category>
          <w:name w:val="General"/>
          <w:gallery w:val="placeholder"/>
        </w:category>
        <w:types>
          <w:type w:val="bbPlcHdr"/>
        </w:types>
        <w:behaviors>
          <w:behavior w:val="content"/>
        </w:behaviors>
        <w:guid w:val="{65806C64-C900-4E73-911B-78A105881FCA}"/>
      </w:docPartPr>
      <w:docPartBody>
        <w:p w:rsidR="00CB7284" w:rsidRDefault="00000000">
          <w:pPr>
            <w:pStyle w:val="F7F9C3297DCB4485B303DDA86BE88C0C"/>
          </w:pPr>
          <w:r w:rsidRPr="00E237E8">
            <w:t>$1,250</w:t>
          </w:r>
        </w:p>
      </w:docPartBody>
    </w:docPart>
    <w:docPart>
      <w:docPartPr>
        <w:name w:val="667DC77233E4494588AA0D2EFB172619"/>
        <w:category>
          <w:name w:val="General"/>
          <w:gallery w:val="placeholder"/>
        </w:category>
        <w:types>
          <w:type w:val="bbPlcHdr"/>
        </w:types>
        <w:behaviors>
          <w:behavior w:val="content"/>
        </w:behaviors>
        <w:guid w:val="{BB3DCDAC-9A5B-4D75-B9F0-B7304156C61F}"/>
      </w:docPartPr>
      <w:docPartBody>
        <w:p w:rsidR="00CB7284" w:rsidRDefault="00000000">
          <w:pPr>
            <w:pStyle w:val="667DC77233E4494588AA0D2EFB172619"/>
          </w:pPr>
          <w:r w:rsidRPr="00E237E8">
            <w:t>$1,250</w:t>
          </w:r>
        </w:p>
      </w:docPartBody>
    </w:docPart>
    <w:docPart>
      <w:docPartPr>
        <w:name w:val="58F7846E3C2840D584949FB90AAB1CC8"/>
        <w:category>
          <w:name w:val="General"/>
          <w:gallery w:val="placeholder"/>
        </w:category>
        <w:types>
          <w:type w:val="bbPlcHdr"/>
        </w:types>
        <w:behaviors>
          <w:behavior w:val="content"/>
        </w:behaviors>
        <w:guid w:val="{7C6EEAA2-0503-470B-8DCD-04B2FA4E9927}"/>
      </w:docPartPr>
      <w:docPartBody>
        <w:p w:rsidR="00CB7284" w:rsidRDefault="00000000">
          <w:pPr>
            <w:pStyle w:val="58F7846E3C2840D584949FB90AAB1CC8"/>
          </w:pPr>
          <w:r w:rsidRPr="00E237E8">
            <w:t>$15,000</w:t>
          </w:r>
        </w:p>
      </w:docPartBody>
    </w:docPart>
    <w:docPart>
      <w:docPartPr>
        <w:name w:val="ADFEECD2304E489A8B6119B993EA7935"/>
        <w:category>
          <w:name w:val="General"/>
          <w:gallery w:val="placeholder"/>
        </w:category>
        <w:types>
          <w:type w:val="bbPlcHdr"/>
        </w:types>
        <w:behaviors>
          <w:behavior w:val="content"/>
        </w:behaviors>
        <w:guid w:val="{5B5F36C9-BC17-400C-A3C8-E7A3B66649E8}"/>
      </w:docPartPr>
      <w:docPartBody>
        <w:p w:rsidR="00CB7284" w:rsidRDefault="00000000">
          <w:pPr>
            <w:pStyle w:val="ADFEECD2304E489A8B6119B993EA7935"/>
          </w:pPr>
          <w:r w:rsidRPr="00E237E8">
            <w:t>Utilities</w:t>
          </w:r>
        </w:p>
      </w:docPartBody>
    </w:docPart>
    <w:docPart>
      <w:docPartPr>
        <w:name w:val="DD941181837C4D1C915CFF24DE6F9F53"/>
        <w:category>
          <w:name w:val="General"/>
          <w:gallery w:val="placeholder"/>
        </w:category>
        <w:types>
          <w:type w:val="bbPlcHdr"/>
        </w:types>
        <w:behaviors>
          <w:behavior w:val="content"/>
        </w:behaviors>
        <w:guid w:val="{070C711A-D08E-48A2-A803-300D7823D29D}"/>
      </w:docPartPr>
      <w:docPartBody>
        <w:p w:rsidR="00CB7284" w:rsidRDefault="00000000">
          <w:pPr>
            <w:pStyle w:val="DD941181837C4D1C915CFF24DE6F9F53"/>
          </w:pPr>
          <w:r w:rsidRPr="00E237E8">
            <w:t>$250</w:t>
          </w:r>
        </w:p>
      </w:docPartBody>
    </w:docPart>
    <w:docPart>
      <w:docPartPr>
        <w:name w:val="57F9F4AC7394400794413A2997A081F4"/>
        <w:category>
          <w:name w:val="General"/>
          <w:gallery w:val="placeholder"/>
        </w:category>
        <w:types>
          <w:type w:val="bbPlcHdr"/>
        </w:types>
        <w:behaviors>
          <w:behavior w:val="content"/>
        </w:behaviors>
        <w:guid w:val="{C389A285-DCBD-4678-B2E8-DACF8B45E798}"/>
      </w:docPartPr>
      <w:docPartBody>
        <w:p w:rsidR="00CB7284" w:rsidRDefault="00000000">
          <w:pPr>
            <w:pStyle w:val="57F9F4AC7394400794413A2997A081F4"/>
          </w:pPr>
          <w:r w:rsidRPr="00E237E8">
            <w:t>$150</w:t>
          </w:r>
        </w:p>
      </w:docPartBody>
    </w:docPart>
    <w:docPart>
      <w:docPartPr>
        <w:name w:val="CC91D885FD8A440E966E841758FFF5CA"/>
        <w:category>
          <w:name w:val="General"/>
          <w:gallery w:val="placeholder"/>
        </w:category>
        <w:types>
          <w:type w:val="bbPlcHdr"/>
        </w:types>
        <w:behaviors>
          <w:behavior w:val="content"/>
        </w:behaviors>
        <w:guid w:val="{00713660-2BDC-4EBD-B85E-9CF174AD7F59}"/>
      </w:docPartPr>
      <w:docPartBody>
        <w:p w:rsidR="00CB7284" w:rsidRDefault="00000000">
          <w:pPr>
            <w:pStyle w:val="CC91D885FD8A440E966E841758FFF5CA"/>
          </w:pPr>
          <w:r w:rsidRPr="00E237E8">
            <w:t>$200</w:t>
          </w:r>
        </w:p>
      </w:docPartBody>
    </w:docPart>
    <w:docPart>
      <w:docPartPr>
        <w:name w:val="28B5A2F4417841E9A50A3E55139BADCC"/>
        <w:category>
          <w:name w:val="General"/>
          <w:gallery w:val="placeholder"/>
        </w:category>
        <w:types>
          <w:type w:val="bbPlcHdr"/>
        </w:types>
        <w:behaviors>
          <w:behavior w:val="content"/>
        </w:behaviors>
        <w:guid w:val="{18114AA8-E0F7-46E8-8AAB-2D0DF839DED0}"/>
      </w:docPartPr>
      <w:docPartBody>
        <w:p w:rsidR="00CB7284" w:rsidRDefault="00000000">
          <w:pPr>
            <w:pStyle w:val="28B5A2F4417841E9A50A3E55139BADCC"/>
          </w:pPr>
          <w:r w:rsidRPr="00E237E8">
            <w:t>$200</w:t>
          </w:r>
        </w:p>
      </w:docPartBody>
    </w:docPart>
    <w:docPart>
      <w:docPartPr>
        <w:name w:val="83FA2845DDD843E9BF16DDD6B4107532"/>
        <w:category>
          <w:name w:val="General"/>
          <w:gallery w:val="placeholder"/>
        </w:category>
        <w:types>
          <w:type w:val="bbPlcHdr"/>
        </w:types>
        <w:behaviors>
          <w:behavior w:val="content"/>
        </w:behaviors>
        <w:guid w:val="{49A8E1C8-462A-4233-979A-583F36F82250}"/>
      </w:docPartPr>
      <w:docPartBody>
        <w:p w:rsidR="00CB7284" w:rsidRDefault="00000000">
          <w:pPr>
            <w:pStyle w:val="83FA2845DDD843E9BF16DDD6B4107532"/>
          </w:pPr>
          <w:r w:rsidRPr="00E237E8">
            <w:t>$200</w:t>
          </w:r>
        </w:p>
      </w:docPartBody>
    </w:docPart>
    <w:docPart>
      <w:docPartPr>
        <w:name w:val="B25EE31F42AE4285ABB5288C85791E69"/>
        <w:category>
          <w:name w:val="General"/>
          <w:gallery w:val="placeholder"/>
        </w:category>
        <w:types>
          <w:type w:val="bbPlcHdr"/>
        </w:types>
        <w:behaviors>
          <w:behavior w:val="content"/>
        </w:behaviors>
        <w:guid w:val="{EF1C770D-656B-412C-806C-AFE4F2BC40FE}"/>
      </w:docPartPr>
      <w:docPartBody>
        <w:p w:rsidR="00CB7284" w:rsidRDefault="00000000">
          <w:pPr>
            <w:pStyle w:val="B25EE31F42AE4285ABB5288C85791E69"/>
          </w:pPr>
          <w:r w:rsidRPr="00E237E8">
            <w:t>$250</w:t>
          </w:r>
        </w:p>
      </w:docPartBody>
    </w:docPart>
    <w:docPart>
      <w:docPartPr>
        <w:name w:val="350F60432AB64524B4E571B178DDFD9F"/>
        <w:category>
          <w:name w:val="General"/>
          <w:gallery w:val="placeholder"/>
        </w:category>
        <w:types>
          <w:type w:val="bbPlcHdr"/>
        </w:types>
        <w:behaviors>
          <w:behavior w:val="content"/>
        </w:behaviors>
        <w:guid w:val="{52892B60-1B70-4C65-9D49-E665E7574887}"/>
      </w:docPartPr>
      <w:docPartBody>
        <w:p w:rsidR="00CB7284" w:rsidRDefault="00000000">
          <w:pPr>
            <w:pStyle w:val="350F60432AB64524B4E571B178DDFD9F"/>
          </w:pPr>
          <w:r w:rsidRPr="00E237E8">
            <w:t>$250</w:t>
          </w:r>
        </w:p>
      </w:docPartBody>
    </w:docPart>
    <w:docPart>
      <w:docPartPr>
        <w:name w:val="285D038BA4414F8E942E07D6570A9483"/>
        <w:category>
          <w:name w:val="General"/>
          <w:gallery w:val="placeholder"/>
        </w:category>
        <w:types>
          <w:type w:val="bbPlcHdr"/>
        </w:types>
        <w:behaviors>
          <w:behavior w:val="content"/>
        </w:behaviors>
        <w:guid w:val="{2ABC4C76-7D41-44CE-9A92-48FF9DE6B338}"/>
      </w:docPartPr>
      <w:docPartBody>
        <w:p w:rsidR="00CB7284" w:rsidRDefault="00000000">
          <w:pPr>
            <w:pStyle w:val="285D038BA4414F8E942E07D6570A9483"/>
          </w:pPr>
          <w:r w:rsidRPr="00E237E8">
            <w:t>$250</w:t>
          </w:r>
        </w:p>
      </w:docPartBody>
    </w:docPart>
    <w:docPart>
      <w:docPartPr>
        <w:name w:val="0B4C0BBD1E6B4D1084FDFC035A80EBD7"/>
        <w:category>
          <w:name w:val="General"/>
          <w:gallery w:val="placeholder"/>
        </w:category>
        <w:types>
          <w:type w:val="bbPlcHdr"/>
        </w:types>
        <w:behaviors>
          <w:behavior w:val="content"/>
        </w:behaviors>
        <w:guid w:val="{D997FD72-2806-49B1-B142-1DD23F4EDEE1}"/>
      </w:docPartPr>
      <w:docPartBody>
        <w:p w:rsidR="00CB7284" w:rsidRDefault="00000000">
          <w:pPr>
            <w:pStyle w:val="0B4C0BBD1E6B4D1084FDFC035A80EBD7"/>
          </w:pPr>
          <w:r w:rsidRPr="00E237E8">
            <w:t>$200</w:t>
          </w:r>
        </w:p>
      </w:docPartBody>
    </w:docPart>
    <w:docPart>
      <w:docPartPr>
        <w:name w:val="B32AE404F69E4F4AB588EC104B644FE1"/>
        <w:category>
          <w:name w:val="General"/>
          <w:gallery w:val="placeholder"/>
        </w:category>
        <w:types>
          <w:type w:val="bbPlcHdr"/>
        </w:types>
        <w:behaviors>
          <w:behavior w:val="content"/>
        </w:behaviors>
        <w:guid w:val="{EC1D454E-0605-424C-80CD-FB293551E134}"/>
      </w:docPartPr>
      <w:docPartBody>
        <w:p w:rsidR="00CB7284" w:rsidRDefault="00000000">
          <w:pPr>
            <w:pStyle w:val="B32AE404F69E4F4AB588EC104B644FE1"/>
          </w:pPr>
          <w:r w:rsidRPr="00E237E8">
            <w:t>$200</w:t>
          </w:r>
        </w:p>
      </w:docPartBody>
    </w:docPart>
    <w:docPart>
      <w:docPartPr>
        <w:name w:val="BFD21B6151B048BD9FCDADF0794F32C6"/>
        <w:category>
          <w:name w:val="General"/>
          <w:gallery w:val="placeholder"/>
        </w:category>
        <w:types>
          <w:type w:val="bbPlcHdr"/>
        </w:types>
        <w:behaviors>
          <w:behavior w:val="content"/>
        </w:behaviors>
        <w:guid w:val="{4A2377AC-3973-4076-93FD-AF4B429793F1}"/>
      </w:docPartPr>
      <w:docPartBody>
        <w:p w:rsidR="00CB7284" w:rsidRDefault="00000000">
          <w:pPr>
            <w:pStyle w:val="BFD21B6151B048BD9FCDADF0794F32C6"/>
          </w:pPr>
          <w:r w:rsidRPr="00E237E8">
            <w:t>$250</w:t>
          </w:r>
        </w:p>
      </w:docPartBody>
    </w:docPart>
    <w:docPart>
      <w:docPartPr>
        <w:name w:val="BA8B51760FCA40178638DD4E5B2630B3"/>
        <w:category>
          <w:name w:val="General"/>
          <w:gallery w:val="placeholder"/>
        </w:category>
        <w:types>
          <w:type w:val="bbPlcHdr"/>
        </w:types>
        <w:behaviors>
          <w:behavior w:val="content"/>
        </w:behaviors>
        <w:guid w:val="{2E739981-C2F1-460C-85A6-97DEAEACA0A7}"/>
      </w:docPartPr>
      <w:docPartBody>
        <w:p w:rsidR="00CB7284" w:rsidRDefault="00000000">
          <w:pPr>
            <w:pStyle w:val="BA8B51760FCA40178638DD4E5B2630B3"/>
          </w:pPr>
          <w:r w:rsidRPr="00E237E8">
            <w:t>$250</w:t>
          </w:r>
        </w:p>
      </w:docPartBody>
    </w:docPart>
    <w:docPart>
      <w:docPartPr>
        <w:name w:val="1DBB40D9253546C9A502ACA9EF03FDA1"/>
        <w:category>
          <w:name w:val="General"/>
          <w:gallery w:val="placeholder"/>
        </w:category>
        <w:types>
          <w:type w:val="bbPlcHdr"/>
        </w:types>
        <w:behaviors>
          <w:behavior w:val="content"/>
        </w:behaviors>
        <w:guid w:val="{E11E9307-F572-4EE1-A362-A4A3F34ACC5B}"/>
      </w:docPartPr>
      <w:docPartBody>
        <w:p w:rsidR="00CB7284" w:rsidRDefault="00000000">
          <w:pPr>
            <w:pStyle w:val="1DBB40D9253546C9A502ACA9EF03FDA1"/>
          </w:pPr>
          <w:r w:rsidRPr="00E237E8">
            <w:t>$2,650</w:t>
          </w:r>
        </w:p>
      </w:docPartBody>
    </w:docPart>
    <w:docPart>
      <w:docPartPr>
        <w:name w:val="D4E5E5CE6E524EE78DB1B8B1B3D6D1EC"/>
        <w:category>
          <w:name w:val="General"/>
          <w:gallery w:val="placeholder"/>
        </w:category>
        <w:types>
          <w:type w:val="bbPlcHdr"/>
        </w:types>
        <w:behaviors>
          <w:behavior w:val="content"/>
        </w:behaviors>
        <w:guid w:val="{C30697F6-F723-498F-9859-9974F6831C1F}"/>
      </w:docPartPr>
      <w:docPartBody>
        <w:p w:rsidR="00CB7284" w:rsidRDefault="00000000">
          <w:pPr>
            <w:pStyle w:val="D4E5E5CE6E524EE78DB1B8B1B3D6D1EC"/>
          </w:pPr>
          <w:r w:rsidRPr="00E237E8">
            <w:t>Website Expenses</w:t>
          </w:r>
        </w:p>
      </w:docPartBody>
    </w:docPart>
    <w:docPart>
      <w:docPartPr>
        <w:name w:val="B1C593F7A74E4E5C8C1F654E29D7E05A"/>
        <w:category>
          <w:name w:val="General"/>
          <w:gallery w:val="placeholder"/>
        </w:category>
        <w:types>
          <w:type w:val="bbPlcHdr"/>
        </w:types>
        <w:behaviors>
          <w:behavior w:val="content"/>
        </w:behaviors>
        <w:guid w:val="{152AB351-BC38-4613-9A61-BBACC8D5C81A}"/>
      </w:docPartPr>
      <w:docPartBody>
        <w:p w:rsidR="00CB7284" w:rsidRDefault="00000000">
          <w:pPr>
            <w:pStyle w:val="B1C593F7A74E4E5C8C1F654E29D7E05A"/>
          </w:pPr>
          <w:r w:rsidRPr="00E237E8">
            <w:t>$175</w:t>
          </w:r>
        </w:p>
      </w:docPartBody>
    </w:docPart>
    <w:docPart>
      <w:docPartPr>
        <w:name w:val="0D4C39CDAD224E3DA41E3AA59C3B999E"/>
        <w:category>
          <w:name w:val="General"/>
          <w:gallery w:val="placeholder"/>
        </w:category>
        <w:types>
          <w:type w:val="bbPlcHdr"/>
        </w:types>
        <w:behaviors>
          <w:behavior w:val="content"/>
        </w:behaviors>
        <w:guid w:val="{7C60CBB3-0402-44BA-9B9C-0A36E8B7E079}"/>
      </w:docPartPr>
      <w:docPartBody>
        <w:p w:rsidR="00CB7284" w:rsidRDefault="00000000">
          <w:pPr>
            <w:pStyle w:val="0D4C39CDAD224E3DA41E3AA59C3B999E"/>
          </w:pPr>
          <w:r w:rsidRPr="00E237E8">
            <w:t>$175</w:t>
          </w:r>
        </w:p>
      </w:docPartBody>
    </w:docPart>
    <w:docPart>
      <w:docPartPr>
        <w:name w:val="A15C9640C81D4735B571F6AC2C46043C"/>
        <w:category>
          <w:name w:val="General"/>
          <w:gallery w:val="placeholder"/>
        </w:category>
        <w:types>
          <w:type w:val="bbPlcHdr"/>
        </w:types>
        <w:behaviors>
          <w:behavior w:val="content"/>
        </w:behaviors>
        <w:guid w:val="{7AB322C3-D2BE-41FD-8360-988F3E803114}"/>
      </w:docPartPr>
      <w:docPartBody>
        <w:p w:rsidR="00CB7284" w:rsidRDefault="00000000">
          <w:pPr>
            <w:pStyle w:val="A15C9640C81D4735B571F6AC2C46043C"/>
          </w:pPr>
          <w:r w:rsidRPr="00E237E8">
            <w:t>$175</w:t>
          </w:r>
        </w:p>
      </w:docPartBody>
    </w:docPart>
    <w:docPart>
      <w:docPartPr>
        <w:name w:val="D6DAE71E4FE6435694F55CD05655F522"/>
        <w:category>
          <w:name w:val="General"/>
          <w:gallery w:val="placeholder"/>
        </w:category>
        <w:types>
          <w:type w:val="bbPlcHdr"/>
        </w:types>
        <w:behaviors>
          <w:behavior w:val="content"/>
        </w:behaviors>
        <w:guid w:val="{E472512A-0BC5-4E39-A843-5C979C2DB37F}"/>
      </w:docPartPr>
      <w:docPartBody>
        <w:p w:rsidR="00CB7284" w:rsidRDefault="00000000">
          <w:pPr>
            <w:pStyle w:val="D6DAE71E4FE6435694F55CD05655F522"/>
          </w:pPr>
          <w:r w:rsidRPr="00E237E8">
            <w:t>$175</w:t>
          </w:r>
        </w:p>
      </w:docPartBody>
    </w:docPart>
    <w:docPart>
      <w:docPartPr>
        <w:name w:val="36F2452A4D6E4DE69D0554F7D40A4B33"/>
        <w:category>
          <w:name w:val="General"/>
          <w:gallery w:val="placeholder"/>
        </w:category>
        <w:types>
          <w:type w:val="bbPlcHdr"/>
        </w:types>
        <w:behaviors>
          <w:behavior w:val="content"/>
        </w:behaviors>
        <w:guid w:val="{8D5ADB1B-5883-4B5F-9E59-5913162A08B5}"/>
      </w:docPartPr>
      <w:docPartBody>
        <w:p w:rsidR="00CB7284" w:rsidRDefault="00000000">
          <w:pPr>
            <w:pStyle w:val="36F2452A4D6E4DE69D0554F7D40A4B33"/>
          </w:pPr>
          <w:r w:rsidRPr="00E237E8">
            <w:t>$175</w:t>
          </w:r>
        </w:p>
      </w:docPartBody>
    </w:docPart>
    <w:docPart>
      <w:docPartPr>
        <w:name w:val="0D61F4F1FD2A4CD099FF90ECE1E588D6"/>
        <w:category>
          <w:name w:val="General"/>
          <w:gallery w:val="placeholder"/>
        </w:category>
        <w:types>
          <w:type w:val="bbPlcHdr"/>
        </w:types>
        <w:behaviors>
          <w:behavior w:val="content"/>
        </w:behaviors>
        <w:guid w:val="{ABE89CC5-84B1-4BBB-BF50-B39C71CFCB84}"/>
      </w:docPartPr>
      <w:docPartBody>
        <w:p w:rsidR="00CB7284" w:rsidRDefault="00000000">
          <w:pPr>
            <w:pStyle w:val="0D61F4F1FD2A4CD099FF90ECE1E588D6"/>
          </w:pPr>
          <w:r w:rsidRPr="00E237E8">
            <w:t>$175</w:t>
          </w:r>
        </w:p>
      </w:docPartBody>
    </w:docPart>
    <w:docPart>
      <w:docPartPr>
        <w:name w:val="27E987B4166A4DA0A3B8894B5C007D1A"/>
        <w:category>
          <w:name w:val="General"/>
          <w:gallery w:val="placeholder"/>
        </w:category>
        <w:types>
          <w:type w:val="bbPlcHdr"/>
        </w:types>
        <w:behaviors>
          <w:behavior w:val="content"/>
        </w:behaviors>
        <w:guid w:val="{2ECB9F71-088B-4A34-8615-B98D1F2F51C7}"/>
      </w:docPartPr>
      <w:docPartBody>
        <w:p w:rsidR="00CB7284" w:rsidRDefault="00000000">
          <w:pPr>
            <w:pStyle w:val="27E987B4166A4DA0A3B8894B5C007D1A"/>
          </w:pPr>
          <w:r w:rsidRPr="00E237E8">
            <w:t>$175</w:t>
          </w:r>
        </w:p>
      </w:docPartBody>
    </w:docPart>
    <w:docPart>
      <w:docPartPr>
        <w:name w:val="D2BE2CAB45F446B5BDBC7C937FCC12FD"/>
        <w:category>
          <w:name w:val="General"/>
          <w:gallery w:val="placeholder"/>
        </w:category>
        <w:types>
          <w:type w:val="bbPlcHdr"/>
        </w:types>
        <w:behaviors>
          <w:behavior w:val="content"/>
        </w:behaviors>
        <w:guid w:val="{92C554EF-1319-402F-8A47-9474CCE9AFF1}"/>
      </w:docPartPr>
      <w:docPartBody>
        <w:p w:rsidR="00CB7284" w:rsidRDefault="00000000">
          <w:pPr>
            <w:pStyle w:val="D2BE2CAB45F446B5BDBC7C937FCC12FD"/>
          </w:pPr>
          <w:r w:rsidRPr="00E237E8">
            <w:t>$175</w:t>
          </w:r>
        </w:p>
      </w:docPartBody>
    </w:docPart>
    <w:docPart>
      <w:docPartPr>
        <w:name w:val="1DC459F907C14CD7806EE879DF9EDE49"/>
        <w:category>
          <w:name w:val="General"/>
          <w:gallery w:val="placeholder"/>
        </w:category>
        <w:types>
          <w:type w:val="bbPlcHdr"/>
        </w:types>
        <w:behaviors>
          <w:behavior w:val="content"/>
        </w:behaviors>
        <w:guid w:val="{75DE5CE9-29A7-442D-A337-66D81238C07D}"/>
      </w:docPartPr>
      <w:docPartBody>
        <w:p w:rsidR="00CB7284" w:rsidRDefault="00000000">
          <w:pPr>
            <w:pStyle w:val="1DC459F907C14CD7806EE879DF9EDE49"/>
          </w:pPr>
          <w:r w:rsidRPr="00E237E8">
            <w:t>$175</w:t>
          </w:r>
        </w:p>
      </w:docPartBody>
    </w:docPart>
    <w:docPart>
      <w:docPartPr>
        <w:name w:val="11F52659E0734F9CB76A4B04B3EB1A61"/>
        <w:category>
          <w:name w:val="General"/>
          <w:gallery w:val="placeholder"/>
        </w:category>
        <w:types>
          <w:type w:val="bbPlcHdr"/>
        </w:types>
        <w:behaviors>
          <w:behavior w:val="content"/>
        </w:behaviors>
        <w:guid w:val="{34A790D9-3771-49A5-8520-36920D839A6A}"/>
      </w:docPartPr>
      <w:docPartBody>
        <w:p w:rsidR="00CB7284" w:rsidRDefault="00000000">
          <w:pPr>
            <w:pStyle w:val="11F52659E0734F9CB76A4B04B3EB1A61"/>
          </w:pPr>
          <w:r w:rsidRPr="00E237E8">
            <w:t>$175</w:t>
          </w:r>
        </w:p>
      </w:docPartBody>
    </w:docPart>
    <w:docPart>
      <w:docPartPr>
        <w:name w:val="F5DF11C068614EE4BD56B28D69C5CC08"/>
        <w:category>
          <w:name w:val="General"/>
          <w:gallery w:val="placeholder"/>
        </w:category>
        <w:types>
          <w:type w:val="bbPlcHdr"/>
        </w:types>
        <w:behaviors>
          <w:behavior w:val="content"/>
        </w:behaviors>
        <w:guid w:val="{0534C84F-64A4-4151-BA54-3089D7E64D9B}"/>
      </w:docPartPr>
      <w:docPartBody>
        <w:p w:rsidR="00CB7284" w:rsidRDefault="00000000">
          <w:pPr>
            <w:pStyle w:val="F5DF11C068614EE4BD56B28D69C5CC08"/>
          </w:pPr>
          <w:r w:rsidRPr="00E237E8">
            <w:t>$225</w:t>
          </w:r>
        </w:p>
      </w:docPartBody>
    </w:docPart>
    <w:docPart>
      <w:docPartPr>
        <w:name w:val="8216AD6A8A2242D187F50E09BB9D2185"/>
        <w:category>
          <w:name w:val="General"/>
          <w:gallery w:val="placeholder"/>
        </w:category>
        <w:types>
          <w:type w:val="bbPlcHdr"/>
        </w:types>
        <w:behaviors>
          <w:behavior w:val="content"/>
        </w:behaviors>
        <w:guid w:val="{69F77A48-C700-42C2-95DE-D3EE51B951EF}"/>
      </w:docPartPr>
      <w:docPartBody>
        <w:p w:rsidR="00CB7284" w:rsidRDefault="00000000">
          <w:pPr>
            <w:pStyle w:val="8216AD6A8A2242D187F50E09BB9D2185"/>
          </w:pPr>
          <w:r w:rsidRPr="00E237E8">
            <w:t>$225</w:t>
          </w:r>
        </w:p>
      </w:docPartBody>
    </w:docPart>
    <w:docPart>
      <w:docPartPr>
        <w:name w:val="71A69EC370E24AAF8CF178EFD1D12B51"/>
        <w:category>
          <w:name w:val="General"/>
          <w:gallery w:val="placeholder"/>
        </w:category>
        <w:types>
          <w:type w:val="bbPlcHdr"/>
        </w:types>
        <w:behaviors>
          <w:behavior w:val="content"/>
        </w:behaviors>
        <w:guid w:val="{B62DD93C-98F1-4477-94B1-03521D67FF65}"/>
      </w:docPartPr>
      <w:docPartBody>
        <w:p w:rsidR="00CB7284" w:rsidRDefault="00000000">
          <w:pPr>
            <w:pStyle w:val="71A69EC370E24AAF8CF178EFD1D12B51"/>
          </w:pPr>
          <w:r w:rsidRPr="00E237E8">
            <w:t>$2,200</w:t>
          </w:r>
        </w:p>
      </w:docPartBody>
    </w:docPart>
    <w:docPart>
      <w:docPartPr>
        <w:name w:val="9280794EABDF4AF5A51CCAA748BC0C56"/>
        <w:category>
          <w:name w:val="General"/>
          <w:gallery w:val="placeholder"/>
        </w:category>
        <w:types>
          <w:type w:val="bbPlcHdr"/>
        </w:types>
        <w:behaviors>
          <w:behavior w:val="content"/>
        </w:behaviors>
        <w:guid w:val="{B946465F-D38D-4DB9-9569-0E1A2EDDA33D}"/>
      </w:docPartPr>
      <w:docPartBody>
        <w:p w:rsidR="00CB7284" w:rsidRDefault="00000000">
          <w:pPr>
            <w:pStyle w:val="9280794EABDF4AF5A51CCAA748BC0C56"/>
          </w:pPr>
          <w:r w:rsidRPr="00E237E8">
            <w:t>Internet/Phone</w:t>
          </w:r>
        </w:p>
      </w:docPartBody>
    </w:docPart>
    <w:docPart>
      <w:docPartPr>
        <w:name w:val="62AD46E5AC2C458C8805B10C538AE8AF"/>
        <w:category>
          <w:name w:val="General"/>
          <w:gallery w:val="placeholder"/>
        </w:category>
        <w:types>
          <w:type w:val="bbPlcHdr"/>
        </w:types>
        <w:behaviors>
          <w:behavior w:val="content"/>
        </w:behaviors>
        <w:guid w:val="{EC8E0526-2E7B-4900-99B0-755A2DCF8820}"/>
      </w:docPartPr>
      <w:docPartBody>
        <w:p w:rsidR="00CB7284" w:rsidRDefault="00000000">
          <w:pPr>
            <w:pStyle w:val="62AD46E5AC2C458C8805B10C538AE8AF"/>
          </w:pPr>
          <w:r w:rsidRPr="00E237E8">
            <w:t>$110</w:t>
          </w:r>
        </w:p>
      </w:docPartBody>
    </w:docPart>
    <w:docPart>
      <w:docPartPr>
        <w:name w:val="EC12302ECDB84C1CA6C357CC4501D9D8"/>
        <w:category>
          <w:name w:val="General"/>
          <w:gallery w:val="placeholder"/>
        </w:category>
        <w:types>
          <w:type w:val="bbPlcHdr"/>
        </w:types>
        <w:behaviors>
          <w:behavior w:val="content"/>
        </w:behaviors>
        <w:guid w:val="{6206A3FD-2D7B-42A2-A931-D15624E501A5}"/>
      </w:docPartPr>
      <w:docPartBody>
        <w:p w:rsidR="00CB7284" w:rsidRDefault="00000000">
          <w:pPr>
            <w:pStyle w:val="EC12302ECDB84C1CA6C357CC4501D9D8"/>
          </w:pPr>
          <w:r w:rsidRPr="00E237E8">
            <w:t>$110</w:t>
          </w:r>
        </w:p>
      </w:docPartBody>
    </w:docPart>
    <w:docPart>
      <w:docPartPr>
        <w:name w:val="7A36B78D9531424BB6934073661EF4D3"/>
        <w:category>
          <w:name w:val="General"/>
          <w:gallery w:val="placeholder"/>
        </w:category>
        <w:types>
          <w:type w:val="bbPlcHdr"/>
        </w:types>
        <w:behaviors>
          <w:behavior w:val="content"/>
        </w:behaviors>
        <w:guid w:val="{966BB8E4-5F73-40D2-BFB1-6726C8E062DC}"/>
      </w:docPartPr>
      <w:docPartBody>
        <w:p w:rsidR="00CB7284" w:rsidRDefault="00000000">
          <w:pPr>
            <w:pStyle w:val="7A36B78D9531424BB6934073661EF4D3"/>
          </w:pPr>
          <w:r w:rsidRPr="00E237E8">
            <w:t>$110</w:t>
          </w:r>
        </w:p>
      </w:docPartBody>
    </w:docPart>
    <w:docPart>
      <w:docPartPr>
        <w:name w:val="A7126BC3D8D0478990643FD35B0A04F2"/>
        <w:category>
          <w:name w:val="General"/>
          <w:gallery w:val="placeholder"/>
        </w:category>
        <w:types>
          <w:type w:val="bbPlcHdr"/>
        </w:types>
        <w:behaviors>
          <w:behavior w:val="content"/>
        </w:behaviors>
        <w:guid w:val="{04E14D14-8B86-4A50-ACFB-9079953B66B8}"/>
      </w:docPartPr>
      <w:docPartBody>
        <w:p w:rsidR="00CB7284" w:rsidRDefault="00000000">
          <w:pPr>
            <w:pStyle w:val="A7126BC3D8D0478990643FD35B0A04F2"/>
          </w:pPr>
          <w:r w:rsidRPr="00E237E8">
            <w:t>$110</w:t>
          </w:r>
        </w:p>
      </w:docPartBody>
    </w:docPart>
    <w:docPart>
      <w:docPartPr>
        <w:name w:val="21591C3DF0864E28BD48C006AFEFE85C"/>
        <w:category>
          <w:name w:val="General"/>
          <w:gallery w:val="placeholder"/>
        </w:category>
        <w:types>
          <w:type w:val="bbPlcHdr"/>
        </w:types>
        <w:behaviors>
          <w:behavior w:val="content"/>
        </w:behaviors>
        <w:guid w:val="{9BD4D11D-A121-45C6-A6C9-3D450957FF58}"/>
      </w:docPartPr>
      <w:docPartBody>
        <w:p w:rsidR="00CB7284" w:rsidRDefault="00000000">
          <w:pPr>
            <w:pStyle w:val="21591C3DF0864E28BD48C006AFEFE85C"/>
          </w:pPr>
          <w:r w:rsidRPr="00E237E8">
            <w:t>$110</w:t>
          </w:r>
        </w:p>
      </w:docPartBody>
    </w:docPart>
    <w:docPart>
      <w:docPartPr>
        <w:name w:val="94FB68E2A96A40C48BD9001130886D07"/>
        <w:category>
          <w:name w:val="General"/>
          <w:gallery w:val="placeholder"/>
        </w:category>
        <w:types>
          <w:type w:val="bbPlcHdr"/>
        </w:types>
        <w:behaviors>
          <w:behavior w:val="content"/>
        </w:behaviors>
        <w:guid w:val="{E6CC61C5-FE96-4D4B-ACB0-9BBADD7F163D}"/>
      </w:docPartPr>
      <w:docPartBody>
        <w:p w:rsidR="00CB7284" w:rsidRDefault="00000000">
          <w:pPr>
            <w:pStyle w:val="94FB68E2A96A40C48BD9001130886D07"/>
          </w:pPr>
          <w:r w:rsidRPr="00E237E8">
            <w:t>$110</w:t>
          </w:r>
        </w:p>
      </w:docPartBody>
    </w:docPart>
    <w:docPart>
      <w:docPartPr>
        <w:name w:val="2FF7429BA6A6422BA27895CA4D10D8F1"/>
        <w:category>
          <w:name w:val="General"/>
          <w:gallery w:val="placeholder"/>
        </w:category>
        <w:types>
          <w:type w:val="bbPlcHdr"/>
        </w:types>
        <w:behaviors>
          <w:behavior w:val="content"/>
        </w:behaviors>
        <w:guid w:val="{7B87F334-F423-4702-B7B5-264B7D96A898}"/>
      </w:docPartPr>
      <w:docPartBody>
        <w:p w:rsidR="00CB7284" w:rsidRDefault="00000000">
          <w:pPr>
            <w:pStyle w:val="2FF7429BA6A6422BA27895CA4D10D8F1"/>
          </w:pPr>
          <w:r w:rsidRPr="00E237E8">
            <w:t>$110</w:t>
          </w:r>
        </w:p>
      </w:docPartBody>
    </w:docPart>
    <w:docPart>
      <w:docPartPr>
        <w:name w:val="C74E4A13603F4205A07DCFD2A8B42A82"/>
        <w:category>
          <w:name w:val="General"/>
          <w:gallery w:val="placeholder"/>
        </w:category>
        <w:types>
          <w:type w:val="bbPlcHdr"/>
        </w:types>
        <w:behaviors>
          <w:behavior w:val="content"/>
        </w:behaviors>
        <w:guid w:val="{68FDACCB-D79E-405C-BD6C-90856228FBD8}"/>
      </w:docPartPr>
      <w:docPartBody>
        <w:p w:rsidR="00CB7284" w:rsidRDefault="00000000">
          <w:pPr>
            <w:pStyle w:val="C74E4A13603F4205A07DCFD2A8B42A82"/>
          </w:pPr>
          <w:r w:rsidRPr="00E237E8">
            <w:t>$110</w:t>
          </w:r>
        </w:p>
      </w:docPartBody>
    </w:docPart>
    <w:docPart>
      <w:docPartPr>
        <w:name w:val="82BD6B6ADC5C464CA5C5DC802998C657"/>
        <w:category>
          <w:name w:val="General"/>
          <w:gallery w:val="placeholder"/>
        </w:category>
        <w:types>
          <w:type w:val="bbPlcHdr"/>
        </w:types>
        <w:behaviors>
          <w:behavior w:val="content"/>
        </w:behaviors>
        <w:guid w:val="{4EA980A6-D4D6-4D59-AE75-64A0D45EF6C0}"/>
      </w:docPartPr>
      <w:docPartBody>
        <w:p w:rsidR="00CB7284" w:rsidRDefault="00000000">
          <w:pPr>
            <w:pStyle w:val="82BD6B6ADC5C464CA5C5DC802998C657"/>
          </w:pPr>
          <w:r w:rsidRPr="00E237E8">
            <w:t>$110</w:t>
          </w:r>
        </w:p>
      </w:docPartBody>
    </w:docPart>
    <w:docPart>
      <w:docPartPr>
        <w:name w:val="FC180B8131D046E5A2BD24E6C923D173"/>
        <w:category>
          <w:name w:val="General"/>
          <w:gallery w:val="placeholder"/>
        </w:category>
        <w:types>
          <w:type w:val="bbPlcHdr"/>
        </w:types>
        <w:behaviors>
          <w:behavior w:val="content"/>
        </w:behaviors>
        <w:guid w:val="{85FB1EFC-FD89-4E16-B560-77F4E2A68C24}"/>
      </w:docPartPr>
      <w:docPartBody>
        <w:p w:rsidR="00CB7284" w:rsidRDefault="00000000">
          <w:pPr>
            <w:pStyle w:val="FC180B8131D046E5A2BD24E6C923D173"/>
          </w:pPr>
          <w:r w:rsidRPr="00E237E8">
            <w:t>$110</w:t>
          </w:r>
        </w:p>
      </w:docPartBody>
    </w:docPart>
    <w:docPart>
      <w:docPartPr>
        <w:name w:val="91711A8A5687429B9D614FD3BC3F6F2C"/>
        <w:category>
          <w:name w:val="General"/>
          <w:gallery w:val="placeholder"/>
        </w:category>
        <w:types>
          <w:type w:val="bbPlcHdr"/>
        </w:types>
        <w:behaviors>
          <w:behavior w:val="content"/>
        </w:behaviors>
        <w:guid w:val="{59EC6A86-278F-4891-821B-EF8CB0C2935C}"/>
      </w:docPartPr>
      <w:docPartBody>
        <w:p w:rsidR="00CB7284" w:rsidRDefault="00000000">
          <w:pPr>
            <w:pStyle w:val="91711A8A5687429B9D614FD3BC3F6F2C"/>
          </w:pPr>
          <w:r w:rsidRPr="00E237E8">
            <w:t>$110</w:t>
          </w:r>
        </w:p>
      </w:docPartBody>
    </w:docPart>
    <w:docPart>
      <w:docPartPr>
        <w:name w:val="F4EA2C30A8004EB0A2F635A383B47C14"/>
        <w:category>
          <w:name w:val="General"/>
          <w:gallery w:val="placeholder"/>
        </w:category>
        <w:types>
          <w:type w:val="bbPlcHdr"/>
        </w:types>
        <w:behaviors>
          <w:behavior w:val="content"/>
        </w:behaviors>
        <w:guid w:val="{C6313455-DF28-499E-BFDA-1EC1A308E5DA}"/>
      </w:docPartPr>
      <w:docPartBody>
        <w:p w:rsidR="00CB7284" w:rsidRDefault="00000000">
          <w:pPr>
            <w:pStyle w:val="F4EA2C30A8004EB0A2F635A383B47C14"/>
          </w:pPr>
          <w:r w:rsidRPr="00E237E8">
            <w:t>$110</w:t>
          </w:r>
        </w:p>
      </w:docPartBody>
    </w:docPart>
    <w:docPart>
      <w:docPartPr>
        <w:name w:val="31009B6D816B460DB6359CB8082239C4"/>
        <w:category>
          <w:name w:val="General"/>
          <w:gallery w:val="placeholder"/>
        </w:category>
        <w:types>
          <w:type w:val="bbPlcHdr"/>
        </w:types>
        <w:behaviors>
          <w:behavior w:val="content"/>
        </w:behaviors>
        <w:guid w:val="{AB6C1C1A-8A1F-498F-B0DD-1D94C9EBA6C3}"/>
      </w:docPartPr>
      <w:docPartBody>
        <w:p w:rsidR="00CB7284" w:rsidRDefault="00000000">
          <w:pPr>
            <w:pStyle w:val="31009B6D816B460DB6359CB8082239C4"/>
          </w:pPr>
          <w:r w:rsidRPr="00E237E8">
            <w:t>$1,320</w:t>
          </w:r>
        </w:p>
      </w:docPartBody>
    </w:docPart>
    <w:docPart>
      <w:docPartPr>
        <w:name w:val="F8C00FFE7B8B47EB962C35EEC225AA2E"/>
        <w:category>
          <w:name w:val="General"/>
          <w:gallery w:val="placeholder"/>
        </w:category>
        <w:types>
          <w:type w:val="bbPlcHdr"/>
        </w:types>
        <w:behaviors>
          <w:behavior w:val="content"/>
        </w:behaviors>
        <w:guid w:val="{DD4963E5-1039-4C80-8609-DBDAECB7237F}"/>
      </w:docPartPr>
      <w:docPartBody>
        <w:p w:rsidR="00CB7284" w:rsidRDefault="00000000">
          <w:pPr>
            <w:pStyle w:val="F8C00FFE7B8B47EB962C35EEC225AA2E"/>
          </w:pPr>
          <w:r w:rsidRPr="00E237E8">
            <w:t>Insurance</w:t>
          </w:r>
        </w:p>
      </w:docPartBody>
    </w:docPart>
    <w:docPart>
      <w:docPartPr>
        <w:name w:val="7CE10F2C4D8F4411877471D436FAEC95"/>
        <w:category>
          <w:name w:val="General"/>
          <w:gallery w:val="placeholder"/>
        </w:category>
        <w:types>
          <w:type w:val="bbPlcHdr"/>
        </w:types>
        <w:behaviors>
          <w:behavior w:val="content"/>
        </w:behaviors>
        <w:guid w:val="{7339533C-E02F-4667-9968-E95AD4CDEC57}"/>
      </w:docPartPr>
      <w:docPartBody>
        <w:p w:rsidR="00CB7284" w:rsidRDefault="00000000">
          <w:pPr>
            <w:pStyle w:val="7CE10F2C4D8F4411877471D436FAEC95"/>
          </w:pPr>
          <w:r w:rsidRPr="00E237E8">
            <w:t>$165</w:t>
          </w:r>
        </w:p>
      </w:docPartBody>
    </w:docPart>
    <w:docPart>
      <w:docPartPr>
        <w:name w:val="3499CFEF6447402C950FD327DE1AAD89"/>
        <w:category>
          <w:name w:val="General"/>
          <w:gallery w:val="placeholder"/>
        </w:category>
        <w:types>
          <w:type w:val="bbPlcHdr"/>
        </w:types>
        <w:behaviors>
          <w:behavior w:val="content"/>
        </w:behaviors>
        <w:guid w:val="{1CA997A4-52E2-416B-941E-2FD2BE9304D5}"/>
      </w:docPartPr>
      <w:docPartBody>
        <w:p w:rsidR="00CB7284" w:rsidRDefault="00000000">
          <w:pPr>
            <w:pStyle w:val="3499CFEF6447402C950FD327DE1AAD89"/>
          </w:pPr>
          <w:r w:rsidRPr="00E237E8">
            <w:t>$165</w:t>
          </w:r>
        </w:p>
      </w:docPartBody>
    </w:docPart>
    <w:docPart>
      <w:docPartPr>
        <w:name w:val="6343A8658A004B51A832486ACE5CAB92"/>
        <w:category>
          <w:name w:val="General"/>
          <w:gallery w:val="placeholder"/>
        </w:category>
        <w:types>
          <w:type w:val="bbPlcHdr"/>
        </w:types>
        <w:behaviors>
          <w:behavior w:val="content"/>
        </w:behaviors>
        <w:guid w:val="{FE3A5CCD-88DD-4AD6-AC33-A4794E34E2BB}"/>
      </w:docPartPr>
      <w:docPartBody>
        <w:p w:rsidR="00CB7284" w:rsidRDefault="00000000">
          <w:pPr>
            <w:pStyle w:val="6343A8658A004B51A832486ACE5CAB92"/>
          </w:pPr>
          <w:r w:rsidRPr="00E237E8">
            <w:t>$165</w:t>
          </w:r>
        </w:p>
      </w:docPartBody>
    </w:docPart>
    <w:docPart>
      <w:docPartPr>
        <w:name w:val="07716759D7A84F62933F272518D55BB3"/>
        <w:category>
          <w:name w:val="General"/>
          <w:gallery w:val="placeholder"/>
        </w:category>
        <w:types>
          <w:type w:val="bbPlcHdr"/>
        </w:types>
        <w:behaviors>
          <w:behavior w:val="content"/>
        </w:behaviors>
        <w:guid w:val="{2635C7C0-FFD7-4C23-BA53-FF7255F98B7D}"/>
      </w:docPartPr>
      <w:docPartBody>
        <w:p w:rsidR="00CB7284" w:rsidRDefault="00000000">
          <w:pPr>
            <w:pStyle w:val="07716759D7A84F62933F272518D55BB3"/>
          </w:pPr>
          <w:r w:rsidRPr="00E237E8">
            <w:t>$165</w:t>
          </w:r>
        </w:p>
      </w:docPartBody>
    </w:docPart>
    <w:docPart>
      <w:docPartPr>
        <w:name w:val="BD54849DA7324FC0BA853387F84885D4"/>
        <w:category>
          <w:name w:val="General"/>
          <w:gallery w:val="placeholder"/>
        </w:category>
        <w:types>
          <w:type w:val="bbPlcHdr"/>
        </w:types>
        <w:behaviors>
          <w:behavior w:val="content"/>
        </w:behaviors>
        <w:guid w:val="{0927895E-C0ED-484D-9B6B-310512089A0C}"/>
      </w:docPartPr>
      <w:docPartBody>
        <w:p w:rsidR="00CB7284" w:rsidRDefault="00000000">
          <w:pPr>
            <w:pStyle w:val="BD54849DA7324FC0BA853387F84885D4"/>
          </w:pPr>
          <w:r w:rsidRPr="00E237E8">
            <w:t>$165</w:t>
          </w:r>
        </w:p>
      </w:docPartBody>
    </w:docPart>
    <w:docPart>
      <w:docPartPr>
        <w:name w:val="39C8B5993E854061A321317A1D3E8C6A"/>
        <w:category>
          <w:name w:val="General"/>
          <w:gallery w:val="placeholder"/>
        </w:category>
        <w:types>
          <w:type w:val="bbPlcHdr"/>
        </w:types>
        <w:behaviors>
          <w:behavior w:val="content"/>
        </w:behaviors>
        <w:guid w:val="{9D291267-FD0A-4929-AB77-6A61A95CEE85}"/>
      </w:docPartPr>
      <w:docPartBody>
        <w:p w:rsidR="00CB7284" w:rsidRDefault="00000000">
          <w:pPr>
            <w:pStyle w:val="39C8B5993E854061A321317A1D3E8C6A"/>
          </w:pPr>
          <w:r w:rsidRPr="00E237E8">
            <w:t>$165</w:t>
          </w:r>
        </w:p>
      </w:docPartBody>
    </w:docPart>
    <w:docPart>
      <w:docPartPr>
        <w:name w:val="542DCE8DE12E41D8BD57F362C48E0C1D"/>
        <w:category>
          <w:name w:val="General"/>
          <w:gallery w:val="placeholder"/>
        </w:category>
        <w:types>
          <w:type w:val="bbPlcHdr"/>
        </w:types>
        <w:behaviors>
          <w:behavior w:val="content"/>
        </w:behaviors>
        <w:guid w:val="{B840678D-2665-4590-AAC2-7A8050EFB418}"/>
      </w:docPartPr>
      <w:docPartBody>
        <w:p w:rsidR="00CB7284" w:rsidRDefault="00000000">
          <w:pPr>
            <w:pStyle w:val="542DCE8DE12E41D8BD57F362C48E0C1D"/>
          </w:pPr>
          <w:r w:rsidRPr="00E237E8">
            <w:t>$165</w:t>
          </w:r>
        </w:p>
      </w:docPartBody>
    </w:docPart>
    <w:docPart>
      <w:docPartPr>
        <w:name w:val="F58D68A2C9F048518B25AB6E9F480D16"/>
        <w:category>
          <w:name w:val="General"/>
          <w:gallery w:val="placeholder"/>
        </w:category>
        <w:types>
          <w:type w:val="bbPlcHdr"/>
        </w:types>
        <w:behaviors>
          <w:behavior w:val="content"/>
        </w:behaviors>
        <w:guid w:val="{BD22AC2F-AAE4-4A78-9F31-093AD3E2FB6A}"/>
      </w:docPartPr>
      <w:docPartBody>
        <w:p w:rsidR="00CB7284" w:rsidRDefault="00000000">
          <w:pPr>
            <w:pStyle w:val="F58D68A2C9F048518B25AB6E9F480D16"/>
          </w:pPr>
          <w:r w:rsidRPr="00E237E8">
            <w:t>$165</w:t>
          </w:r>
        </w:p>
      </w:docPartBody>
    </w:docPart>
    <w:docPart>
      <w:docPartPr>
        <w:name w:val="A359E1B6DC89455C958D81F8FC84B89C"/>
        <w:category>
          <w:name w:val="General"/>
          <w:gallery w:val="placeholder"/>
        </w:category>
        <w:types>
          <w:type w:val="bbPlcHdr"/>
        </w:types>
        <w:behaviors>
          <w:behavior w:val="content"/>
        </w:behaviors>
        <w:guid w:val="{3E67EB82-B37A-4409-AF79-36BB7E9C21A3}"/>
      </w:docPartPr>
      <w:docPartBody>
        <w:p w:rsidR="00CB7284" w:rsidRDefault="00000000">
          <w:pPr>
            <w:pStyle w:val="A359E1B6DC89455C958D81F8FC84B89C"/>
          </w:pPr>
          <w:r w:rsidRPr="00E237E8">
            <w:t>$165</w:t>
          </w:r>
        </w:p>
      </w:docPartBody>
    </w:docPart>
    <w:docPart>
      <w:docPartPr>
        <w:name w:val="039D438A364942A590CACB252798949A"/>
        <w:category>
          <w:name w:val="General"/>
          <w:gallery w:val="placeholder"/>
        </w:category>
        <w:types>
          <w:type w:val="bbPlcHdr"/>
        </w:types>
        <w:behaviors>
          <w:behavior w:val="content"/>
        </w:behaviors>
        <w:guid w:val="{2AF4F102-E540-41A1-9D77-A46E06122FDE}"/>
      </w:docPartPr>
      <w:docPartBody>
        <w:p w:rsidR="00CB7284" w:rsidRDefault="00000000">
          <w:pPr>
            <w:pStyle w:val="039D438A364942A590CACB252798949A"/>
          </w:pPr>
          <w:r w:rsidRPr="00E237E8">
            <w:t>$165</w:t>
          </w:r>
        </w:p>
      </w:docPartBody>
    </w:docPart>
    <w:docPart>
      <w:docPartPr>
        <w:name w:val="774C908A3D5C4835AFDA8249AD7D3C0C"/>
        <w:category>
          <w:name w:val="General"/>
          <w:gallery w:val="placeholder"/>
        </w:category>
        <w:types>
          <w:type w:val="bbPlcHdr"/>
        </w:types>
        <w:behaviors>
          <w:behavior w:val="content"/>
        </w:behaviors>
        <w:guid w:val="{2BD50251-66DC-4020-B025-89B1B761C9F2}"/>
      </w:docPartPr>
      <w:docPartBody>
        <w:p w:rsidR="00CB7284" w:rsidRDefault="00000000">
          <w:pPr>
            <w:pStyle w:val="774C908A3D5C4835AFDA8249AD7D3C0C"/>
          </w:pPr>
          <w:r w:rsidRPr="00E237E8">
            <w:t>$165</w:t>
          </w:r>
        </w:p>
      </w:docPartBody>
    </w:docPart>
    <w:docPart>
      <w:docPartPr>
        <w:name w:val="7510938802C3427D974C7AE454D09A78"/>
        <w:category>
          <w:name w:val="General"/>
          <w:gallery w:val="placeholder"/>
        </w:category>
        <w:types>
          <w:type w:val="bbPlcHdr"/>
        </w:types>
        <w:behaviors>
          <w:behavior w:val="content"/>
        </w:behaviors>
        <w:guid w:val="{39E67FC1-1428-4A16-ABE5-00202554FC00}"/>
      </w:docPartPr>
      <w:docPartBody>
        <w:p w:rsidR="00CB7284" w:rsidRDefault="00000000">
          <w:pPr>
            <w:pStyle w:val="7510938802C3427D974C7AE454D09A78"/>
          </w:pPr>
          <w:r w:rsidRPr="00E237E8">
            <w:t>$165</w:t>
          </w:r>
        </w:p>
      </w:docPartBody>
    </w:docPart>
    <w:docPart>
      <w:docPartPr>
        <w:name w:val="0825E5BB4AFA42FDBCCA67B71662F64A"/>
        <w:category>
          <w:name w:val="General"/>
          <w:gallery w:val="placeholder"/>
        </w:category>
        <w:types>
          <w:type w:val="bbPlcHdr"/>
        </w:types>
        <w:behaviors>
          <w:behavior w:val="content"/>
        </w:behaviors>
        <w:guid w:val="{93FF3BCC-080A-4344-9176-5BC5F43C785E}"/>
      </w:docPartPr>
      <w:docPartBody>
        <w:p w:rsidR="00CB7284" w:rsidRDefault="00000000">
          <w:pPr>
            <w:pStyle w:val="0825E5BB4AFA42FDBCCA67B71662F64A"/>
          </w:pPr>
          <w:r w:rsidRPr="00E237E8">
            <w:t>$1,980</w:t>
          </w:r>
        </w:p>
      </w:docPartBody>
    </w:docPart>
    <w:docPart>
      <w:docPartPr>
        <w:name w:val="B8ABC17A59AA42AB9575A1B5E048FEA8"/>
        <w:category>
          <w:name w:val="General"/>
          <w:gallery w:val="placeholder"/>
        </w:category>
        <w:types>
          <w:type w:val="bbPlcHdr"/>
        </w:types>
        <w:behaviors>
          <w:behavior w:val="content"/>
        </w:behaviors>
        <w:guid w:val="{4495F23B-C17E-409E-B7EE-C723DB3DF53F}"/>
      </w:docPartPr>
      <w:docPartBody>
        <w:p w:rsidR="00CB7284" w:rsidRDefault="00000000">
          <w:pPr>
            <w:pStyle w:val="B8ABC17A59AA42AB9575A1B5E048FEA8"/>
          </w:pPr>
          <w:r w:rsidRPr="00E237E8">
            <w:t>Travel</w:t>
          </w:r>
        </w:p>
      </w:docPartBody>
    </w:docPart>
    <w:docPart>
      <w:docPartPr>
        <w:name w:val="29DD76C0930C4D9FB111E8450BA02ED3"/>
        <w:category>
          <w:name w:val="General"/>
          <w:gallery w:val="placeholder"/>
        </w:category>
        <w:types>
          <w:type w:val="bbPlcHdr"/>
        </w:types>
        <w:behaviors>
          <w:behavior w:val="content"/>
        </w:behaviors>
        <w:guid w:val="{47F85511-B810-467B-97A2-B02A596CB752}"/>
      </w:docPartPr>
      <w:docPartBody>
        <w:p w:rsidR="00CB7284" w:rsidRDefault="00000000">
          <w:pPr>
            <w:pStyle w:val="29DD76C0930C4D9FB111E8450BA02ED3"/>
          </w:pPr>
          <w:r w:rsidRPr="00E237E8">
            <w:t>$100</w:t>
          </w:r>
        </w:p>
      </w:docPartBody>
    </w:docPart>
    <w:docPart>
      <w:docPartPr>
        <w:name w:val="CB83EAF2C72C43518244D5B642351D0B"/>
        <w:category>
          <w:name w:val="General"/>
          <w:gallery w:val="placeholder"/>
        </w:category>
        <w:types>
          <w:type w:val="bbPlcHdr"/>
        </w:types>
        <w:behaviors>
          <w:behavior w:val="content"/>
        </w:behaviors>
        <w:guid w:val="{17BA135A-5757-42CC-8C14-361AF4B75AB7}"/>
      </w:docPartPr>
      <w:docPartBody>
        <w:p w:rsidR="00CB7284" w:rsidRDefault="00000000">
          <w:pPr>
            <w:pStyle w:val="CB83EAF2C72C43518244D5B642351D0B"/>
          </w:pPr>
          <w:r w:rsidRPr="00E237E8">
            <w:t>$0</w:t>
          </w:r>
        </w:p>
      </w:docPartBody>
    </w:docPart>
    <w:docPart>
      <w:docPartPr>
        <w:name w:val="D6115F7B4F924330821B8A40DEB9456D"/>
        <w:category>
          <w:name w:val="General"/>
          <w:gallery w:val="placeholder"/>
        </w:category>
        <w:types>
          <w:type w:val="bbPlcHdr"/>
        </w:types>
        <w:behaviors>
          <w:behavior w:val="content"/>
        </w:behaviors>
        <w:guid w:val="{43897551-44CB-4B93-B18F-23916C93E50B}"/>
      </w:docPartPr>
      <w:docPartBody>
        <w:p w:rsidR="00CB7284" w:rsidRDefault="00000000">
          <w:pPr>
            <w:pStyle w:val="D6115F7B4F924330821B8A40DEB9456D"/>
          </w:pPr>
          <w:r w:rsidRPr="00E237E8">
            <w:t>$0</w:t>
          </w:r>
        </w:p>
      </w:docPartBody>
    </w:docPart>
    <w:docPart>
      <w:docPartPr>
        <w:name w:val="7300B95E46924FA597C52193070C161D"/>
        <w:category>
          <w:name w:val="General"/>
          <w:gallery w:val="placeholder"/>
        </w:category>
        <w:types>
          <w:type w:val="bbPlcHdr"/>
        </w:types>
        <w:behaviors>
          <w:behavior w:val="content"/>
        </w:behaviors>
        <w:guid w:val="{A1892FE4-232A-4190-BEB3-0999B16EEBC1}"/>
      </w:docPartPr>
      <w:docPartBody>
        <w:p w:rsidR="00CB7284" w:rsidRDefault="00000000">
          <w:pPr>
            <w:pStyle w:val="7300B95E46924FA597C52193070C161D"/>
          </w:pPr>
          <w:r w:rsidRPr="00E237E8">
            <w:t>$250</w:t>
          </w:r>
        </w:p>
      </w:docPartBody>
    </w:docPart>
    <w:docPart>
      <w:docPartPr>
        <w:name w:val="63CEDCDBC80B4C17960B85B6CDEBBAD4"/>
        <w:category>
          <w:name w:val="General"/>
          <w:gallery w:val="placeholder"/>
        </w:category>
        <w:types>
          <w:type w:val="bbPlcHdr"/>
        </w:types>
        <w:behaviors>
          <w:behavior w:val="content"/>
        </w:behaviors>
        <w:guid w:val="{AC61C24F-CF21-42D3-8180-A022DE944011}"/>
      </w:docPartPr>
      <w:docPartBody>
        <w:p w:rsidR="00CB7284" w:rsidRDefault="00000000">
          <w:pPr>
            <w:pStyle w:val="63CEDCDBC80B4C17960B85B6CDEBBAD4"/>
          </w:pPr>
          <w:r w:rsidRPr="00E237E8">
            <w:t>$0</w:t>
          </w:r>
        </w:p>
      </w:docPartBody>
    </w:docPart>
    <w:docPart>
      <w:docPartPr>
        <w:name w:val="55FC5A99DBAD45BFB1832B830F40DDB3"/>
        <w:category>
          <w:name w:val="General"/>
          <w:gallery w:val="placeholder"/>
        </w:category>
        <w:types>
          <w:type w:val="bbPlcHdr"/>
        </w:types>
        <w:behaviors>
          <w:behavior w:val="content"/>
        </w:behaviors>
        <w:guid w:val="{FE988AC6-061F-41B3-BCB6-8F05ED4C28A3}"/>
      </w:docPartPr>
      <w:docPartBody>
        <w:p w:rsidR="00CB7284" w:rsidRDefault="00000000">
          <w:pPr>
            <w:pStyle w:val="55FC5A99DBAD45BFB1832B830F40DDB3"/>
          </w:pPr>
          <w:r w:rsidRPr="00E237E8">
            <w:t>$0</w:t>
          </w:r>
        </w:p>
      </w:docPartBody>
    </w:docPart>
    <w:docPart>
      <w:docPartPr>
        <w:name w:val="1351BDBB6F534CB8B679367125879B5F"/>
        <w:category>
          <w:name w:val="General"/>
          <w:gallery w:val="placeholder"/>
        </w:category>
        <w:types>
          <w:type w:val="bbPlcHdr"/>
        </w:types>
        <w:behaviors>
          <w:behavior w:val="content"/>
        </w:behaviors>
        <w:guid w:val="{2DC097CA-863E-4442-8CB8-533B92C4B1E5}"/>
      </w:docPartPr>
      <w:docPartBody>
        <w:p w:rsidR="00CB7284" w:rsidRDefault="00000000">
          <w:pPr>
            <w:pStyle w:val="1351BDBB6F534CB8B679367125879B5F"/>
          </w:pPr>
          <w:r w:rsidRPr="00E237E8">
            <w:t>$0</w:t>
          </w:r>
        </w:p>
      </w:docPartBody>
    </w:docPart>
    <w:docPart>
      <w:docPartPr>
        <w:name w:val="DAC1B5496794473EA437A1F0BD048BF5"/>
        <w:category>
          <w:name w:val="General"/>
          <w:gallery w:val="placeholder"/>
        </w:category>
        <w:types>
          <w:type w:val="bbPlcHdr"/>
        </w:types>
        <w:behaviors>
          <w:behavior w:val="content"/>
        </w:behaviors>
        <w:guid w:val="{B70B6749-39F0-45F5-AD22-1D44F003E0EB}"/>
      </w:docPartPr>
      <w:docPartBody>
        <w:p w:rsidR="00CB7284" w:rsidRDefault="00000000">
          <w:pPr>
            <w:pStyle w:val="DAC1B5496794473EA437A1F0BD048BF5"/>
          </w:pPr>
          <w:r w:rsidRPr="00E237E8">
            <w:t>$0</w:t>
          </w:r>
        </w:p>
      </w:docPartBody>
    </w:docPart>
    <w:docPart>
      <w:docPartPr>
        <w:name w:val="297EAA5A216E43AABF87E8F5DC2DDC32"/>
        <w:category>
          <w:name w:val="General"/>
          <w:gallery w:val="placeholder"/>
        </w:category>
        <w:types>
          <w:type w:val="bbPlcHdr"/>
        </w:types>
        <w:behaviors>
          <w:behavior w:val="content"/>
        </w:behaviors>
        <w:guid w:val="{B18A8B25-B82C-4696-9EA5-04B67DF3C50E}"/>
      </w:docPartPr>
      <w:docPartBody>
        <w:p w:rsidR="00CB7284" w:rsidRDefault="00000000">
          <w:pPr>
            <w:pStyle w:val="297EAA5A216E43AABF87E8F5DC2DDC32"/>
          </w:pPr>
          <w:r w:rsidRPr="00E237E8">
            <w:t>$675</w:t>
          </w:r>
        </w:p>
      </w:docPartBody>
    </w:docPart>
    <w:docPart>
      <w:docPartPr>
        <w:name w:val="6E8FD362561342C1A2ED27B042C2C330"/>
        <w:category>
          <w:name w:val="General"/>
          <w:gallery w:val="placeholder"/>
        </w:category>
        <w:types>
          <w:type w:val="bbPlcHdr"/>
        </w:types>
        <w:behaviors>
          <w:behavior w:val="content"/>
        </w:behaviors>
        <w:guid w:val="{37E9E672-058A-4D19-B933-6DFE7FCFD8BE}"/>
      </w:docPartPr>
      <w:docPartBody>
        <w:p w:rsidR="00CB7284" w:rsidRDefault="00000000">
          <w:pPr>
            <w:pStyle w:val="6E8FD362561342C1A2ED27B042C2C330"/>
          </w:pPr>
          <w:r w:rsidRPr="00E237E8">
            <w:t>$800</w:t>
          </w:r>
        </w:p>
      </w:docPartBody>
    </w:docPart>
    <w:docPart>
      <w:docPartPr>
        <w:name w:val="196A2BAD0F47454E81F75CCF114C0E10"/>
        <w:category>
          <w:name w:val="General"/>
          <w:gallery w:val="placeholder"/>
        </w:category>
        <w:types>
          <w:type w:val="bbPlcHdr"/>
        </w:types>
        <w:behaviors>
          <w:behavior w:val="content"/>
        </w:behaviors>
        <w:guid w:val="{CE26DFB0-4857-43AA-9346-9496C17BA505}"/>
      </w:docPartPr>
      <w:docPartBody>
        <w:p w:rsidR="00CB7284" w:rsidRDefault="00000000">
          <w:pPr>
            <w:pStyle w:val="196A2BAD0F47454E81F75CCF114C0E10"/>
          </w:pPr>
          <w:r w:rsidRPr="00E237E8">
            <w:t>$0</w:t>
          </w:r>
        </w:p>
      </w:docPartBody>
    </w:docPart>
    <w:docPart>
      <w:docPartPr>
        <w:name w:val="4F72AD0116EC4B6487BDE9384D9380D1"/>
        <w:category>
          <w:name w:val="General"/>
          <w:gallery w:val="placeholder"/>
        </w:category>
        <w:types>
          <w:type w:val="bbPlcHdr"/>
        </w:types>
        <w:behaviors>
          <w:behavior w:val="content"/>
        </w:behaviors>
        <w:guid w:val="{EBB936EF-892E-4CA1-B737-105B8308F5BF}"/>
      </w:docPartPr>
      <w:docPartBody>
        <w:p w:rsidR="00CB7284" w:rsidRDefault="00000000">
          <w:pPr>
            <w:pStyle w:val="4F72AD0116EC4B6487BDE9384D9380D1"/>
          </w:pPr>
          <w:r w:rsidRPr="00E237E8">
            <w:t>$0</w:t>
          </w:r>
        </w:p>
      </w:docPartBody>
    </w:docPart>
    <w:docPart>
      <w:docPartPr>
        <w:name w:val="B2AEFAB0DF6C439E8957E1A32FDC33CE"/>
        <w:category>
          <w:name w:val="General"/>
          <w:gallery w:val="placeholder"/>
        </w:category>
        <w:types>
          <w:type w:val="bbPlcHdr"/>
        </w:types>
        <w:behaviors>
          <w:behavior w:val="content"/>
        </w:behaviors>
        <w:guid w:val="{77FA405E-DB96-47CC-AEFD-4B277CC656FD}"/>
      </w:docPartPr>
      <w:docPartBody>
        <w:p w:rsidR="00CB7284" w:rsidRDefault="00000000">
          <w:pPr>
            <w:pStyle w:val="B2AEFAB0DF6C439E8957E1A32FDC33CE"/>
          </w:pPr>
          <w:r w:rsidRPr="00E237E8">
            <w:t>$1,825</w:t>
          </w:r>
        </w:p>
      </w:docPartBody>
    </w:docPart>
    <w:docPart>
      <w:docPartPr>
        <w:name w:val="AD0DF52D46A04D2CB5F608C79CC258D6"/>
        <w:category>
          <w:name w:val="General"/>
          <w:gallery w:val="placeholder"/>
        </w:category>
        <w:types>
          <w:type w:val="bbPlcHdr"/>
        </w:types>
        <w:behaviors>
          <w:behavior w:val="content"/>
        </w:behaviors>
        <w:guid w:val="{919C25E3-093B-4F55-A294-F8631A4BB8E1}"/>
      </w:docPartPr>
      <w:docPartBody>
        <w:p w:rsidR="00CB7284" w:rsidRDefault="00000000">
          <w:pPr>
            <w:pStyle w:val="AD0DF52D46A04D2CB5F608C79CC258D6"/>
          </w:pPr>
          <w:r w:rsidRPr="00E237E8">
            <w:t>Legal/Accounting</w:t>
          </w:r>
        </w:p>
      </w:docPartBody>
    </w:docPart>
    <w:docPart>
      <w:docPartPr>
        <w:name w:val="F75F4003821A4E09A782EFF5924DC09C"/>
        <w:category>
          <w:name w:val="General"/>
          <w:gallery w:val="placeholder"/>
        </w:category>
        <w:types>
          <w:type w:val="bbPlcHdr"/>
        </w:types>
        <w:behaviors>
          <w:behavior w:val="content"/>
        </w:behaviors>
        <w:guid w:val="{83564BDB-7D51-49D8-922F-9148E44ECB80}"/>
      </w:docPartPr>
      <w:docPartBody>
        <w:p w:rsidR="00CB7284" w:rsidRDefault="00000000">
          <w:pPr>
            <w:pStyle w:val="F75F4003821A4E09A782EFF5924DC09C"/>
          </w:pPr>
          <w:r w:rsidRPr="00E237E8">
            <w:t>$1,200</w:t>
          </w:r>
        </w:p>
      </w:docPartBody>
    </w:docPart>
    <w:docPart>
      <w:docPartPr>
        <w:name w:val="28078D0821E0446B8B05D6544EE8352D"/>
        <w:category>
          <w:name w:val="General"/>
          <w:gallery w:val="placeholder"/>
        </w:category>
        <w:types>
          <w:type w:val="bbPlcHdr"/>
        </w:types>
        <w:behaviors>
          <w:behavior w:val="content"/>
        </w:behaviors>
        <w:guid w:val="{C9AF91C2-97C8-4BD3-8D0C-381D01499EA7}"/>
      </w:docPartPr>
      <w:docPartBody>
        <w:p w:rsidR="00CB7284" w:rsidRDefault="00000000">
          <w:pPr>
            <w:pStyle w:val="28078D0821E0446B8B05D6544EE8352D"/>
          </w:pPr>
          <w:r w:rsidRPr="00E237E8">
            <w:t>$0</w:t>
          </w:r>
        </w:p>
      </w:docPartBody>
    </w:docPart>
    <w:docPart>
      <w:docPartPr>
        <w:name w:val="CDC0DC108BF1462989D5A94E7B667388"/>
        <w:category>
          <w:name w:val="General"/>
          <w:gallery w:val="placeholder"/>
        </w:category>
        <w:types>
          <w:type w:val="bbPlcHdr"/>
        </w:types>
        <w:behaviors>
          <w:behavior w:val="content"/>
        </w:behaviors>
        <w:guid w:val="{8F3DFC3B-89F2-41E3-A250-6FBA45153743}"/>
      </w:docPartPr>
      <w:docPartBody>
        <w:p w:rsidR="00CB7284" w:rsidRDefault="00000000">
          <w:pPr>
            <w:pStyle w:val="CDC0DC108BF1462989D5A94E7B667388"/>
          </w:pPr>
          <w:r w:rsidRPr="00E237E8">
            <w:t>$0</w:t>
          </w:r>
        </w:p>
      </w:docPartBody>
    </w:docPart>
    <w:docPart>
      <w:docPartPr>
        <w:name w:val="6D54EB7FE46C418CB111D91485F7B6D3"/>
        <w:category>
          <w:name w:val="General"/>
          <w:gallery w:val="placeholder"/>
        </w:category>
        <w:types>
          <w:type w:val="bbPlcHdr"/>
        </w:types>
        <w:behaviors>
          <w:behavior w:val="content"/>
        </w:behaviors>
        <w:guid w:val="{3F63F206-0FD6-4619-B96B-755491BFB3E6}"/>
      </w:docPartPr>
      <w:docPartBody>
        <w:p w:rsidR="00CB7284" w:rsidRDefault="00000000">
          <w:pPr>
            <w:pStyle w:val="6D54EB7FE46C418CB111D91485F7B6D3"/>
          </w:pPr>
          <w:r w:rsidRPr="00E237E8">
            <w:t>$450</w:t>
          </w:r>
        </w:p>
      </w:docPartBody>
    </w:docPart>
    <w:docPart>
      <w:docPartPr>
        <w:name w:val="4C5D8FE7C70244A9BBB23D71379FE332"/>
        <w:category>
          <w:name w:val="General"/>
          <w:gallery w:val="placeholder"/>
        </w:category>
        <w:types>
          <w:type w:val="bbPlcHdr"/>
        </w:types>
        <w:behaviors>
          <w:behavior w:val="content"/>
        </w:behaviors>
        <w:guid w:val="{9D73D256-E877-409F-8997-55BD74620F45}"/>
      </w:docPartPr>
      <w:docPartBody>
        <w:p w:rsidR="00CB7284" w:rsidRDefault="00000000">
          <w:pPr>
            <w:pStyle w:val="4C5D8FE7C70244A9BBB23D71379FE332"/>
          </w:pPr>
          <w:r w:rsidRPr="00E237E8">
            <w:t>$0</w:t>
          </w:r>
        </w:p>
      </w:docPartBody>
    </w:docPart>
    <w:docPart>
      <w:docPartPr>
        <w:name w:val="0E8382CDA3434CF888C3FBEBA9BFCB38"/>
        <w:category>
          <w:name w:val="General"/>
          <w:gallery w:val="placeholder"/>
        </w:category>
        <w:types>
          <w:type w:val="bbPlcHdr"/>
        </w:types>
        <w:behaviors>
          <w:behavior w:val="content"/>
        </w:behaviors>
        <w:guid w:val="{70C6CCA0-8237-40AE-8A86-2F422EBE9DCF}"/>
      </w:docPartPr>
      <w:docPartBody>
        <w:p w:rsidR="00CB7284" w:rsidRDefault="00000000">
          <w:pPr>
            <w:pStyle w:val="0E8382CDA3434CF888C3FBEBA9BFCB38"/>
          </w:pPr>
          <w:r w:rsidRPr="00E237E8">
            <w:t>$500</w:t>
          </w:r>
        </w:p>
      </w:docPartBody>
    </w:docPart>
    <w:docPart>
      <w:docPartPr>
        <w:name w:val="DE93A5BEF6D54BEC80D508A4922E48C7"/>
        <w:category>
          <w:name w:val="General"/>
          <w:gallery w:val="placeholder"/>
        </w:category>
        <w:types>
          <w:type w:val="bbPlcHdr"/>
        </w:types>
        <w:behaviors>
          <w:behavior w:val="content"/>
        </w:behaviors>
        <w:guid w:val="{BA5D6F52-3170-4F83-92A2-C485ED64B345}"/>
      </w:docPartPr>
      <w:docPartBody>
        <w:p w:rsidR="00CB7284" w:rsidRDefault="00000000">
          <w:pPr>
            <w:pStyle w:val="DE93A5BEF6D54BEC80D508A4922E48C7"/>
          </w:pPr>
          <w:r w:rsidRPr="00E237E8">
            <w:t>$0</w:t>
          </w:r>
        </w:p>
      </w:docPartBody>
    </w:docPart>
    <w:docPart>
      <w:docPartPr>
        <w:name w:val="4B725381E01243E290BE6CAB8231D377"/>
        <w:category>
          <w:name w:val="General"/>
          <w:gallery w:val="placeholder"/>
        </w:category>
        <w:types>
          <w:type w:val="bbPlcHdr"/>
        </w:types>
        <w:behaviors>
          <w:behavior w:val="content"/>
        </w:behaviors>
        <w:guid w:val="{BB4E6BF9-D257-4381-A749-D6FA3022A6FC}"/>
      </w:docPartPr>
      <w:docPartBody>
        <w:p w:rsidR="00CB7284" w:rsidRDefault="00000000">
          <w:pPr>
            <w:pStyle w:val="4B725381E01243E290BE6CAB8231D377"/>
          </w:pPr>
          <w:r w:rsidRPr="00E237E8">
            <w:t>$0</w:t>
          </w:r>
        </w:p>
      </w:docPartBody>
    </w:docPart>
    <w:docPart>
      <w:docPartPr>
        <w:name w:val="C2D4D7E056C74276AB2ABF313EF7B027"/>
        <w:category>
          <w:name w:val="General"/>
          <w:gallery w:val="placeholder"/>
        </w:category>
        <w:types>
          <w:type w:val="bbPlcHdr"/>
        </w:types>
        <w:behaviors>
          <w:behavior w:val="content"/>
        </w:behaviors>
        <w:guid w:val="{C42130F5-0B25-4A37-BFFC-61D8C646F870}"/>
      </w:docPartPr>
      <w:docPartBody>
        <w:p w:rsidR="00CB7284" w:rsidRDefault="00000000">
          <w:pPr>
            <w:pStyle w:val="C2D4D7E056C74276AB2ABF313EF7B027"/>
          </w:pPr>
          <w:r w:rsidRPr="00E237E8">
            <w:t>$0</w:t>
          </w:r>
        </w:p>
      </w:docPartBody>
    </w:docPart>
    <w:docPart>
      <w:docPartPr>
        <w:name w:val="5ED316A3D2F94AADA1E5F08F06B3F37C"/>
        <w:category>
          <w:name w:val="General"/>
          <w:gallery w:val="placeholder"/>
        </w:category>
        <w:types>
          <w:type w:val="bbPlcHdr"/>
        </w:types>
        <w:behaviors>
          <w:behavior w:val="content"/>
        </w:behaviors>
        <w:guid w:val="{3172FE31-7390-45AE-B79C-3438934ED257}"/>
      </w:docPartPr>
      <w:docPartBody>
        <w:p w:rsidR="00CB7284" w:rsidRDefault="00000000">
          <w:pPr>
            <w:pStyle w:val="5ED316A3D2F94AADA1E5F08F06B3F37C"/>
          </w:pPr>
          <w:r w:rsidRPr="00E237E8">
            <w:t>$0</w:t>
          </w:r>
        </w:p>
      </w:docPartBody>
    </w:docPart>
    <w:docPart>
      <w:docPartPr>
        <w:name w:val="E32D57CB20CB4A6CAEFB57074B66C4C9"/>
        <w:category>
          <w:name w:val="General"/>
          <w:gallery w:val="placeholder"/>
        </w:category>
        <w:types>
          <w:type w:val="bbPlcHdr"/>
        </w:types>
        <w:behaviors>
          <w:behavior w:val="content"/>
        </w:behaviors>
        <w:guid w:val="{1F8A3B77-D1BC-4752-85AC-C323B2F71760}"/>
      </w:docPartPr>
      <w:docPartBody>
        <w:p w:rsidR="00CB7284" w:rsidRDefault="00000000">
          <w:pPr>
            <w:pStyle w:val="E32D57CB20CB4A6CAEFB57074B66C4C9"/>
          </w:pPr>
          <w:r w:rsidRPr="00E237E8">
            <w:t>$0</w:t>
          </w:r>
        </w:p>
      </w:docPartBody>
    </w:docPart>
    <w:docPart>
      <w:docPartPr>
        <w:name w:val="31DCF519563649BA91B0D658B180ABB9"/>
        <w:category>
          <w:name w:val="General"/>
          <w:gallery w:val="placeholder"/>
        </w:category>
        <w:types>
          <w:type w:val="bbPlcHdr"/>
        </w:types>
        <w:behaviors>
          <w:behavior w:val="content"/>
        </w:behaviors>
        <w:guid w:val="{7F60D8AD-DB19-4D64-9649-B20C8BCF2D66}"/>
      </w:docPartPr>
      <w:docPartBody>
        <w:p w:rsidR="00CB7284" w:rsidRDefault="00000000">
          <w:pPr>
            <w:pStyle w:val="31DCF519563649BA91B0D658B180ABB9"/>
          </w:pPr>
          <w:r w:rsidRPr="00E237E8">
            <w:t>$250</w:t>
          </w:r>
        </w:p>
      </w:docPartBody>
    </w:docPart>
    <w:docPart>
      <w:docPartPr>
        <w:name w:val="E5C2F13FD4E44AD8AADDF95402075247"/>
        <w:category>
          <w:name w:val="General"/>
          <w:gallery w:val="placeholder"/>
        </w:category>
        <w:types>
          <w:type w:val="bbPlcHdr"/>
        </w:types>
        <w:behaviors>
          <w:behavior w:val="content"/>
        </w:behaviors>
        <w:guid w:val="{0086B69B-31BD-4AA3-A35D-B4024107C472}"/>
      </w:docPartPr>
      <w:docPartBody>
        <w:p w:rsidR="00CB7284" w:rsidRDefault="00000000">
          <w:pPr>
            <w:pStyle w:val="E5C2F13FD4E44AD8AADDF95402075247"/>
          </w:pPr>
          <w:r w:rsidRPr="00E237E8">
            <w:t>$2,400</w:t>
          </w:r>
        </w:p>
      </w:docPartBody>
    </w:docPart>
    <w:docPart>
      <w:docPartPr>
        <w:name w:val="3FD4413DBD0F40E8972247E783477AF3"/>
        <w:category>
          <w:name w:val="General"/>
          <w:gallery w:val="placeholder"/>
        </w:category>
        <w:types>
          <w:type w:val="bbPlcHdr"/>
        </w:types>
        <w:behaviors>
          <w:behavior w:val="content"/>
        </w:behaviors>
        <w:guid w:val="{7B590126-5215-4A27-A31B-C4E8A97EFD60}"/>
      </w:docPartPr>
      <w:docPartBody>
        <w:p w:rsidR="00CB7284" w:rsidRDefault="00000000">
          <w:pPr>
            <w:pStyle w:val="3FD4413DBD0F40E8972247E783477AF3"/>
          </w:pPr>
          <w:r w:rsidRPr="00E237E8">
            <w:t>Office Supplies</w:t>
          </w:r>
        </w:p>
      </w:docPartBody>
    </w:docPart>
    <w:docPart>
      <w:docPartPr>
        <w:name w:val="D8C1A889531E492B8544A2E8E43B625D"/>
        <w:category>
          <w:name w:val="General"/>
          <w:gallery w:val="placeholder"/>
        </w:category>
        <w:types>
          <w:type w:val="bbPlcHdr"/>
        </w:types>
        <w:behaviors>
          <w:behavior w:val="content"/>
        </w:behaviors>
        <w:guid w:val="{0807F2C1-A039-48CD-9D6A-8388DA289081}"/>
      </w:docPartPr>
      <w:docPartBody>
        <w:p w:rsidR="00CB7284" w:rsidRDefault="00000000">
          <w:pPr>
            <w:pStyle w:val="D8C1A889531E492B8544A2E8E43B625D"/>
          </w:pPr>
          <w:r w:rsidRPr="00E237E8">
            <w:t>$125</w:t>
          </w:r>
        </w:p>
      </w:docPartBody>
    </w:docPart>
    <w:docPart>
      <w:docPartPr>
        <w:name w:val="3D085AAB87064A2CA340395B07F30809"/>
        <w:category>
          <w:name w:val="General"/>
          <w:gallery w:val="placeholder"/>
        </w:category>
        <w:types>
          <w:type w:val="bbPlcHdr"/>
        </w:types>
        <w:behaviors>
          <w:behavior w:val="content"/>
        </w:behaviors>
        <w:guid w:val="{F2AA2A11-339B-4E1F-B733-6CE57BE66D40}"/>
      </w:docPartPr>
      <w:docPartBody>
        <w:p w:rsidR="00CB7284" w:rsidRDefault="00000000">
          <w:pPr>
            <w:pStyle w:val="3D085AAB87064A2CA340395B07F30809"/>
          </w:pPr>
          <w:r w:rsidRPr="00E237E8">
            <w:t>$125</w:t>
          </w:r>
        </w:p>
      </w:docPartBody>
    </w:docPart>
    <w:docPart>
      <w:docPartPr>
        <w:name w:val="4C0C289B31384D258162525C91439F2D"/>
        <w:category>
          <w:name w:val="General"/>
          <w:gallery w:val="placeholder"/>
        </w:category>
        <w:types>
          <w:type w:val="bbPlcHdr"/>
        </w:types>
        <w:behaviors>
          <w:behavior w:val="content"/>
        </w:behaviors>
        <w:guid w:val="{122620DB-7684-4FE1-A517-CEC5E0727439}"/>
      </w:docPartPr>
      <w:docPartBody>
        <w:p w:rsidR="00CB7284" w:rsidRDefault="00000000">
          <w:pPr>
            <w:pStyle w:val="4C0C289B31384D258162525C91439F2D"/>
          </w:pPr>
          <w:r w:rsidRPr="00E237E8">
            <w:t>$125</w:t>
          </w:r>
        </w:p>
      </w:docPartBody>
    </w:docPart>
    <w:docPart>
      <w:docPartPr>
        <w:name w:val="0CC4A288841C4CD49F1EF7D55F798E18"/>
        <w:category>
          <w:name w:val="General"/>
          <w:gallery w:val="placeholder"/>
        </w:category>
        <w:types>
          <w:type w:val="bbPlcHdr"/>
        </w:types>
        <w:behaviors>
          <w:behavior w:val="content"/>
        </w:behaviors>
        <w:guid w:val="{64E8CC0C-3FE6-4CF8-9877-8ECAD85DAAEA}"/>
      </w:docPartPr>
      <w:docPartBody>
        <w:p w:rsidR="00CB7284" w:rsidRDefault="00000000">
          <w:pPr>
            <w:pStyle w:val="0CC4A288841C4CD49F1EF7D55F798E18"/>
          </w:pPr>
          <w:r w:rsidRPr="00E237E8">
            <w:t>$125</w:t>
          </w:r>
        </w:p>
      </w:docPartBody>
    </w:docPart>
    <w:docPart>
      <w:docPartPr>
        <w:name w:val="AD7A317AB53D48EEA7400B7A9754C7D9"/>
        <w:category>
          <w:name w:val="General"/>
          <w:gallery w:val="placeholder"/>
        </w:category>
        <w:types>
          <w:type w:val="bbPlcHdr"/>
        </w:types>
        <w:behaviors>
          <w:behavior w:val="content"/>
        </w:behaviors>
        <w:guid w:val="{3DDE83B4-024B-4013-A7BF-B986F1C6085C}"/>
      </w:docPartPr>
      <w:docPartBody>
        <w:p w:rsidR="00CB7284" w:rsidRDefault="00000000">
          <w:pPr>
            <w:pStyle w:val="AD7A317AB53D48EEA7400B7A9754C7D9"/>
          </w:pPr>
          <w:r w:rsidRPr="00E237E8">
            <w:t>$125</w:t>
          </w:r>
        </w:p>
      </w:docPartBody>
    </w:docPart>
    <w:docPart>
      <w:docPartPr>
        <w:name w:val="AB94194BF2424CDDACF5392AE479D305"/>
        <w:category>
          <w:name w:val="General"/>
          <w:gallery w:val="placeholder"/>
        </w:category>
        <w:types>
          <w:type w:val="bbPlcHdr"/>
        </w:types>
        <w:behaviors>
          <w:behavior w:val="content"/>
        </w:behaviors>
        <w:guid w:val="{28A81323-99B6-4E4B-918F-8528FE840A9E}"/>
      </w:docPartPr>
      <w:docPartBody>
        <w:p w:rsidR="00CB7284" w:rsidRDefault="00000000">
          <w:pPr>
            <w:pStyle w:val="AB94194BF2424CDDACF5392AE479D305"/>
          </w:pPr>
          <w:r w:rsidRPr="00E237E8">
            <w:t>$125</w:t>
          </w:r>
        </w:p>
      </w:docPartBody>
    </w:docPart>
    <w:docPart>
      <w:docPartPr>
        <w:name w:val="B5144D84BC984D8A8825D7D70296EC48"/>
        <w:category>
          <w:name w:val="General"/>
          <w:gallery w:val="placeholder"/>
        </w:category>
        <w:types>
          <w:type w:val="bbPlcHdr"/>
        </w:types>
        <w:behaviors>
          <w:behavior w:val="content"/>
        </w:behaviors>
        <w:guid w:val="{231B1113-D23C-4E67-B3A7-955C3DC2BFE2}"/>
      </w:docPartPr>
      <w:docPartBody>
        <w:p w:rsidR="00CB7284" w:rsidRDefault="00000000">
          <w:pPr>
            <w:pStyle w:val="B5144D84BC984D8A8825D7D70296EC48"/>
          </w:pPr>
          <w:r w:rsidRPr="00E237E8">
            <w:t>$125</w:t>
          </w:r>
        </w:p>
      </w:docPartBody>
    </w:docPart>
    <w:docPart>
      <w:docPartPr>
        <w:name w:val="47C4255DD0EB49149DDD85EE88917382"/>
        <w:category>
          <w:name w:val="General"/>
          <w:gallery w:val="placeholder"/>
        </w:category>
        <w:types>
          <w:type w:val="bbPlcHdr"/>
        </w:types>
        <w:behaviors>
          <w:behavior w:val="content"/>
        </w:behaviors>
        <w:guid w:val="{C35CC466-117A-40BC-9309-8338FDC950ED}"/>
      </w:docPartPr>
      <w:docPartBody>
        <w:p w:rsidR="00CB7284" w:rsidRDefault="00000000">
          <w:pPr>
            <w:pStyle w:val="47C4255DD0EB49149DDD85EE88917382"/>
          </w:pPr>
          <w:r w:rsidRPr="00E237E8">
            <w:t>$125</w:t>
          </w:r>
        </w:p>
      </w:docPartBody>
    </w:docPart>
    <w:docPart>
      <w:docPartPr>
        <w:name w:val="07824D4010B547F49A5C5152329C1E44"/>
        <w:category>
          <w:name w:val="General"/>
          <w:gallery w:val="placeholder"/>
        </w:category>
        <w:types>
          <w:type w:val="bbPlcHdr"/>
        </w:types>
        <w:behaviors>
          <w:behavior w:val="content"/>
        </w:behaviors>
        <w:guid w:val="{676A9E08-6F2B-4F7D-9137-A67BD911EB6D}"/>
      </w:docPartPr>
      <w:docPartBody>
        <w:p w:rsidR="00CB7284" w:rsidRDefault="00000000">
          <w:pPr>
            <w:pStyle w:val="07824D4010B547F49A5C5152329C1E44"/>
          </w:pPr>
          <w:r w:rsidRPr="00E237E8">
            <w:t>$125</w:t>
          </w:r>
        </w:p>
      </w:docPartBody>
    </w:docPart>
    <w:docPart>
      <w:docPartPr>
        <w:name w:val="73FB80D2F48D43C493062FBF5B07E810"/>
        <w:category>
          <w:name w:val="General"/>
          <w:gallery w:val="placeholder"/>
        </w:category>
        <w:types>
          <w:type w:val="bbPlcHdr"/>
        </w:types>
        <w:behaviors>
          <w:behavior w:val="content"/>
        </w:behaviors>
        <w:guid w:val="{7508C7AE-BB52-4B11-AA41-72CD28C0CADB}"/>
      </w:docPartPr>
      <w:docPartBody>
        <w:p w:rsidR="00CB7284" w:rsidRDefault="00000000">
          <w:pPr>
            <w:pStyle w:val="73FB80D2F48D43C493062FBF5B07E810"/>
          </w:pPr>
          <w:r w:rsidRPr="00E237E8">
            <w:t>$125</w:t>
          </w:r>
        </w:p>
      </w:docPartBody>
    </w:docPart>
    <w:docPart>
      <w:docPartPr>
        <w:name w:val="AA2BD5737A0C4BE9AAF6C32471E504B3"/>
        <w:category>
          <w:name w:val="General"/>
          <w:gallery w:val="placeholder"/>
        </w:category>
        <w:types>
          <w:type w:val="bbPlcHdr"/>
        </w:types>
        <w:behaviors>
          <w:behavior w:val="content"/>
        </w:behaviors>
        <w:guid w:val="{1559200A-DCF5-42FB-A5E6-307083731B63}"/>
      </w:docPartPr>
      <w:docPartBody>
        <w:p w:rsidR="00CB7284" w:rsidRDefault="00000000">
          <w:pPr>
            <w:pStyle w:val="AA2BD5737A0C4BE9AAF6C32471E504B3"/>
          </w:pPr>
          <w:r w:rsidRPr="00E237E8">
            <w:t>$125</w:t>
          </w:r>
        </w:p>
      </w:docPartBody>
    </w:docPart>
    <w:docPart>
      <w:docPartPr>
        <w:name w:val="1598F3A412D0418B878255CEEE304CEC"/>
        <w:category>
          <w:name w:val="General"/>
          <w:gallery w:val="placeholder"/>
        </w:category>
        <w:types>
          <w:type w:val="bbPlcHdr"/>
        </w:types>
        <w:behaviors>
          <w:behavior w:val="content"/>
        </w:behaviors>
        <w:guid w:val="{0E80302D-FD72-483D-B98E-829A94C51BF9}"/>
      </w:docPartPr>
      <w:docPartBody>
        <w:p w:rsidR="00CB7284" w:rsidRDefault="00000000">
          <w:pPr>
            <w:pStyle w:val="1598F3A412D0418B878255CEEE304CEC"/>
          </w:pPr>
          <w:r w:rsidRPr="00E237E8">
            <w:t>$125</w:t>
          </w:r>
        </w:p>
      </w:docPartBody>
    </w:docPart>
    <w:docPart>
      <w:docPartPr>
        <w:name w:val="F83601AEE5EE471C90FDCED5395E4AA0"/>
        <w:category>
          <w:name w:val="General"/>
          <w:gallery w:val="placeholder"/>
        </w:category>
        <w:types>
          <w:type w:val="bbPlcHdr"/>
        </w:types>
        <w:behaviors>
          <w:behavior w:val="content"/>
        </w:behaviors>
        <w:guid w:val="{9F68AD21-FAFE-46E0-828E-0F973EEB95FC}"/>
      </w:docPartPr>
      <w:docPartBody>
        <w:p w:rsidR="00CB7284" w:rsidRDefault="00000000">
          <w:pPr>
            <w:pStyle w:val="F83601AEE5EE471C90FDCED5395E4AA0"/>
          </w:pPr>
          <w:r w:rsidRPr="00E237E8">
            <w:t>$1,500</w:t>
          </w:r>
        </w:p>
      </w:docPartBody>
    </w:docPart>
    <w:docPart>
      <w:docPartPr>
        <w:name w:val="8F3E8886D279485FBF99C0B3563C99DC"/>
        <w:category>
          <w:name w:val="General"/>
          <w:gallery w:val="placeholder"/>
        </w:category>
        <w:types>
          <w:type w:val="bbPlcHdr"/>
        </w:types>
        <w:behaviors>
          <w:behavior w:val="content"/>
        </w:behaviors>
        <w:guid w:val="{8F01708D-9441-4A32-B945-FE0A63767FF4}"/>
      </w:docPartPr>
      <w:docPartBody>
        <w:p w:rsidR="00CB7284" w:rsidRDefault="00000000">
          <w:pPr>
            <w:pStyle w:val="8F3E8886D279485FBF99C0B3563C99DC"/>
          </w:pPr>
          <w:r w:rsidRPr="00E237E8">
            <w:t>Interest Expense</w:t>
          </w:r>
        </w:p>
      </w:docPartBody>
    </w:docPart>
    <w:docPart>
      <w:docPartPr>
        <w:name w:val="1D91CE8286924A5392D9F52166CE2CB2"/>
        <w:category>
          <w:name w:val="General"/>
          <w:gallery w:val="placeholder"/>
        </w:category>
        <w:types>
          <w:type w:val="bbPlcHdr"/>
        </w:types>
        <w:behaviors>
          <w:behavior w:val="content"/>
        </w:behaviors>
        <w:guid w:val="{3322AD16-4B04-4794-8C60-E3895A403225}"/>
      </w:docPartPr>
      <w:docPartBody>
        <w:p w:rsidR="00CB7284" w:rsidRDefault="00000000">
          <w:pPr>
            <w:pStyle w:val="1D91CE8286924A5392D9F52166CE2CB2"/>
          </w:pPr>
          <w:r w:rsidRPr="00E237E8">
            <w:t>$0</w:t>
          </w:r>
        </w:p>
      </w:docPartBody>
    </w:docPart>
    <w:docPart>
      <w:docPartPr>
        <w:name w:val="2B45466A38F54A8EB2DB96C7B59C2C3A"/>
        <w:category>
          <w:name w:val="General"/>
          <w:gallery w:val="placeholder"/>
        </w:category>
        <w:types>
          <w:type w:val="bbPlcHdr"/>
        </w:types>
        <w:behaviors>
          <w:behavior w:val="content"/>
        </w:behaviors>
        <w:guid w:val="{4A9CB2FC-7331-43AE-B7D7-EB714DF7B319}"/>
      </w:docPartPr>
      <w:docPartBody>
        <w:p w:rsidR="00CB7284" w:rsidRDefault="00000000">
          <w:pPr>
            <w:pStyle w:val="2B45466A38F54A8EB2DB96C7B59C2C3A"/>
          </w:pPr>
          <w:r w:rsidRPr="00E237E8">
            <w:t>$0</w:t>
          </w:r>
        </w:p>
      </w:docPartBody>
    </w:docPart>
    <w:docPart>
      <w:docPartPr>
        <w:name w:val="54A790F31D694D93889935DB131C838C"/>
        <w:category>
          <w:name w:val="General"/>
          <w:gallery w:val="placeholder"/>
        </w:category>
        <w:types>
          <w:type w:val="bbPlcHdr"/>
        </w:types>
        <w:behaviors>
          <w:behavior w:val="content"/>
        </w:behaviors>
        <w:guid w:val="{FA37AA32-1F40-4441-81D9-3EC079753C84}"/>
      </w:docPartPr>
      <w:docPartBody>
        <w:p w:rsidR="00CB7284" w:rsidRDefault="00000000">
          <w:pPr>
            <w:pStyle w:val="54A790F31D694D93889935DB131C838C"/>
          </w:pPr>
          <w:r w:rsidRPr="00E237E8">
            <w:t>$0</w:t>
          </w:r>
        </w:p>
      </w:docPartBody>
    </w:docPart>
    <w:docPart>
      <w:docPartPr>
        <w:name w:val="80DB8DB4F05C4311A2B873AEA7942FEC"/>
        <w:category>
          <w:name w:val="General"/>
          <w:gallery w:val="placeholder"/>
        </w:category>
        <w:types>
          <w:type w:val="bbPlcHdr"/>
        </w:types>
        <w:behaviors>
          <w:behavior w:val="content"/>
        </w:behaviors>
        <w:guid w:val="{E63F9FAF-88EC-4DE1-B414-F1694C265106}"/>
      </w:docPartPr>
      <w:docPartBody>
        <w:p w:rsidR="00CB7284" w:rsidRDefault="00000000">
          <w:pPr>
            <w:pStyle w:val="80DB8DB4F05C4311A2B873AEA7942FEC"/>
          </w:pPr>
          <w:r w:rsidRPr="00E237E8">
            <w:t>$0</w:t>
          </w:r>
        </w:p>
      </w:docPartBody>
    </w:docPart>
    <w:docPart>
      <w:docPartPr>
        <w:name w:val="1D7802577BD34794AFC901D6613A5556"/>
        <w:category>
          <w:name w:val="General"/>
          <w:gallery w:val="placeholder"/>
        </w:category>
        <w:types>
          <w:type w:val="bbPlcHdr"/>
        </w:types>
        <w:behaviors>
          <w:behavior w:val="content"/>
        </w:behaviors>
        <w:guid w:val="{7C3A5921-12B0-4243-A669-77A1A1760FD6}"/>
      </w:docPartPr>
      <w:docPartBody>
        <w:p w:rsidR="00CB7284" w:rsidRDefault="00000000">
          <w:pPr>
            <w:pStyle w:val="1D7802577BD34794AFC901D6613A5556"/>
          </w:pPr>
          <w:r w:rsidRPr="00E237E8">
            <w:t>$0</w:t>
          </w:r>
        </w:p>
      </w:docPartBody>
    </w:docPart>
    <w:docPart>
      <w:docPartPr>
        <w:name w:val="3BED1697D004489D8BE493E461DF6CC0"/>
        <w:category>
          <w:name w:val="General"/>
          <w:gallery w:val="placeholder"/>
        </w:category>
        <w:types>
          <w:type w:val="bbPlcHdr"/>
        </w:types>
        <w:behaviors>
          <w:behavior w:val="content"/>
        </w:behaviors>
        <w:guid w:val="{53AD6FF8-679B-4818-99DA-12E35585A53D}"/>
      </w:docPartPr>
      <w:docPartBody>
        <w:p w:rsidR="00CB7284" w:rsidRDefault="00000000">
          <w:pPr>
            <w:pStyle w:val="3BED1697D004489D8BE493E461DF6CC0"/>
          </w:pPr>
          <w:r w:rsidRPr="00E237E8">
            <w:t>$0</w:t>
          </w:r>
        </w:p>
      </w:docPartBody>
    </w:docPart>
    <w:docPart>
      <w:docPartPr>
        <w:name w:val="8D479BA8FC0646DDB3E559D21217B189"/>
        <w:category>
          <w:name w:val="General"/>
          <w:gallery w:val="placeholder"/>
        </w:category>
        <w:types>
          <w:type w:val="bbPlcHdr"/>
        </w:types>
        <w:behaviors>
          <w:behavior w:val="content"/>
        </w:behaviors>
        <w:guid w:val="{3C2F528A-6EC7-4DF6-B247-15F577660562}"/>
      </w:docPartPr>
      <w:docPartBody>
        <w:p w:rsidR="00CB7284" w:rsidRDefault="00000000">
          <w:pPr>
            <w:pStyle w:val="8D479BA8FC0646DDB3E559D21217B189"/>
          </w:pPr>
          <w:r w:rsidRPr="00E237E8">
            <w:t>$0</w:t>
          </w:r>
        </w:p>
      </w:docPartBody>
    </w:docPart>
    <w:docPart>
      <w:docPartPr>
        <w:name w:val="41044191A7484BD7B84A5546C13A6D57"/>
        <w:category>
          <w:name w:val="General"/>
          <w:gallery w:val="placeholder"/>
        </w:category>
        <w:types>
          <w:type w:val="bbPlcHdr"/>
        </w:types>
        <w:behaviors>
          <w:behavior w:val="content"/>
        </w:behaviors>
        <w:guid w:val="{DDA1088B-F1D3-40D5-8DFF-185B1263A2EB}"/>
      </w:docPartPr>
      <w:docPartBody>
        <w:p w:rsidR="00CB7284" w:rsidRDefault="00000000">
          <w:pPr>
            <w:pStyle w:val="41044191A7484BD7B84A5546C13A6D57"/>
          </w:pPr>
          <w:r w:rsidRPr="00E237E8">
            <w:t>$0</w:t>
          </w:r>
        </w:p>
      </w:docPartBody>
    </w:docPart>
    <w:docPart>
      <w:docPartPr>
        <w:name w:val="A6B82DAE144C45B2B7DC1C442F09A241"/>
        <w:category>
          <w:name w:val="General"/>
          <w:gallery w:val="placeholder"/>
        </w:category>
        <w:types>
          <w:type w:val="bbPlcHdr"/>
        </w:types>
        <w:behaviors>
          <w:behavior w:val="content"/>
        </w:behaviors>
        <w:guid w:val="{0E451BCD-5B31-42E2-A53E-8B97D7E21816}"/>
      </w:docPartPr>
      <w:docPartBody>
        <w:p w:rsidR="00CB7284" w:rsidRDefault="00000000">
          <w:pPr>
            <w:pStyle w:val="A6B82DAE144C45B2B7DC1C442F09A241"/>
          </w:pPr>
          <w:r w:rsidRPr="00E237E8">
            <w:t>$0</w:t>
          </w:r>
        </w:p>
      </w:docPartBody>
    </w:docPart>
    <w:docPart>
      <w:docPartPr>
        <w:name w:val="65BF6E04725349CAAA990182C7C5DFF1"/>
        <w:category>
          <w:name w:val="General"/>
          <w:gallery w:val="placeholder"/>
        </w:category>
        <w:types>
          <w:type w:val="bbPlcHdr"/>
        </w:types>
        <w:behaviors>
          <w:behavior w:val="content"/>
        </w:behaviors>
        <w:guid w:val="{147E72A0-BCC6-4470-BADD-68B4FEF1388A}"/>
      </w:docPartPr>
      <w:docPartBody>
        <w:p w:rsidR="00CB7284" w:rsidRDefault="00000000">
          <w:pPr>
            <w:pStyle w:val="65BF6E04725349CAAA990182C7C5DFF1"/>
          </w:pPr>
          <w:r w:rsidRPr="00E237E8">
            <w:t>$0</w:t>
          </w:r>
        </w:p>
      </w:docPartBody>
    </w:docPart>
    <w:docPart>
      <w:docPartPr>
        <w:name w:val="A327CE6CBF67412AA492117609FE86D6"/>
        <w:category>
          <w:name w:val="General"/>
          <w:gallery w:val="placeholder"/>
        </w:category>
        <w:types>
          <w:type w:val="bbPlcHdr"/>
        </w:types>
        <w:behaviors>
          <w:behavior w:val="content"/>
        </w:behaviors>
        <w:guid w:val="{6F8DA285-2331-4C54-9203-1497BE9C2638}"/>
      </w:docPartPr>
      <w:docPartBody>
        <w:p w:rsidR="00CB7284" w:rsidRDefault="00000000">
          <w:pPr>
            <w:pStyle w:val="A327CE6CBF67412AA492117609FE86D6"/>
          </w:pPr>
          <w:r w:rsidRPr="00E237E8">
            <w:t>$0</w:t>
          </w:r>
        </w:p>
      </w:docPartBody>
    </w:docPart>
    <w:docPart>
      <w:docPartPr>
        <w:name w:val="B35A37F8D05047E683A5E7EF8F1220A8"/>
        <w:category>
          <w:name w:val="General"/>
          <w:gallery w:val="placeholder"/>
        </w:category>
        <w:types>
          <w:type w:val="bbPlcHdr"/>
        </w:types>
        <w:behaviors>
          <w:behavior w:val="content"/>
        </w:behaviors>
        <w:guid w:val="{7F0B19AF-B95C-43CF-8288-39B1D947238B}"/>
      </w:docPartPr>
      <w:docPartBody>
        <w:p w:rsidR="00CB7284" w:rsidRDefault="00000000">
          <w:pPr>
            <w:pStyle w:val="B35A37F8D05047E683A5E7EF8F1220A8"/>
          </w:pPr>
          <w:r w:rsidRPr="00E237E8">
            <w:t>$0</w:t>
          </w:r>
        </w:p>
      </w:docPartBody>
    </w:docPart>
    <w:docPart>
      <w:docPartPr>
        <w:name w:val="127210875E2F4EA0B4F9FC028C693A7C"/>
        <w:category>
          <w:name w:val="General"/>
          <w:gallery w:val="placeholder"/>
        </w:category>
        <w:types>
          <w:type w:val="bbPlcHdr"/>
        </w:types>
        <w:behaviors>
          <w:behavior w:val="content"/>
        </w:behaviors>
        <w:guid w:val="{A340F7A7-CE52-4512-8715-11350FADE32E}"/>
      </w:docPartPr>
      <w:docPartBody>
        <w:p w:rsidR="00CB7284" w:rsidRDefault="00000000">
          <w:pPr>
            <w:pStyle w:val="127210875E2F4EA0B4F9FC028C693A7C"/>
          </w:pPr>
          <w:r w:rsidRPr="00E237E8">
            <w:t>$0</w:t>
          </w:r>
        </w:p>
      </w:docPartBody>
    </w:docPart>
    <w:docPart>
      <w:docPartPr>
        <w:name w:val="96EF35C580734814987F2FFC3B29B4F6"/>
        <w:category>
          <w:name w:val="General"/>
          <w:gallery w:val="placeholder"/>
        </w:category>
        <w:types>
          <w:type w:val="bbPlcHdr"/>
        </w:types>
        <w:behaviors>
          <w:behavior w:val="content"/>
        </w:behaviors>
        <w:guid w:val="{19987E83-E634-41C2-A21F-0D680A1A542C}"/>
      </w:docPartPr>
      <w:docPartBody>
        <w:p w:rsidR="00CB7284" w:rsidRDefault="00000000">
          <w:pPr>
            <w:pStyle w:val="96EF35C580734814987F2FFC3B29B4F6"/>
          </w:pPr>
          <w:r w:rsidRPr="00E237E8">
            <w:t>Total Expenses</w:t>
          </w:r>
        </w:p>
      </w:docPartBody>
    </w:docPart>
    <w:docPart>
      <w:docPartPr>
        <w:name w:val="9D1D2AF7CFAE4C97BAFF0D27F25749BC"/>
        <w:category>
          <w:name w:val="General"/>
          <w:gallery w:val="placeholder"/>
        </w:category>
        <w:types>
          <w:type w:val="bbPlcHdr"/>
        </w:types>
        <w:behaviors>
          <w:behavior w:val="content"/>
        </w:behaviors>
        <w:guid w:val="{05B7FAA3-92C8-4568-B6A5-3BE8E351CF61}"/>
      </w:docPartPr>
      <w:docPartBody>
        <w:p w:rsidR="00CB7284" w:rsidRDefault="00000000">
          <w:pPr>
            <w:pStyle w:val="9D1D2AF7CFAE4C97BAFF0D27F25749BC"/>
          </w:pPr>
          <w:r w:rsidRPr="00E237E8">
            <w:t>$6,525</w:t>
          </w:r>
        </w:p>
      </w:docPartBody>
    </w:docPart>
    <w:docPart>
      <w:docPartPr>
        <w:name w:val="99593CB87FC448118573F63280E9CF06"/>
        <w:category>
          <w:name w:val="General"/>
          <w:gallery w:val="placeholder"/>
        </w:category>
        <w:types>
          <w:type w:val="bbPlcHdr"/>
        </w:types>
        <w:behaviors>
          <w:behavior w:val="content"/>
        </w:behaviors>
        <w:guid w:val="{B1C8860E-80FD-404F-84F9-0C8E9BAC8836}"/>
      </w:docPartPr>
      <w:docPartBody>
        <w:p w:rsidR="00CB7284" w:rsidRDefault="00000000">
          <w:pPr>
            <w:pStyle w:val="99593CB87FC448118573F63280E9CF06"/>
          </w:pPr>
          <w:r w:rsidRPr="00E237E8">
            <w:t>$5,575</w:t>
          </w:r>
        </w:p>
      </w:docPartBody>
    </w:docPart>
    <w:docPart>
      <w:docPartPr>
        <w:name w:val="74B901FEA68048418C7F4E29962915A5"/>
        <w:category>
          <w:name w:val="General"/>
          <w:gallery w:val="placeholder"/>
        </w:category>
        <w:types>
          <w:type w:val="bbPlcHdr"/>
        </w:types>
        <w:behaviors>
          <w:behavior w:val="content"/>
        </w:behaviors>
        <w:guid w:val="{1ECE486A-6390-43A8-9DB1-D38C790BB1ED}"/>
      </w:docPartPr>
      <w:docPartBody>
        <w:p w:rsidR="00CB7284" w:rsidRDefault="00000000">
          <w:pPr>
            <w:pStyle w:val="74B901FEA68048418C7F4E29962915A5"/>
          </w:pPr>
          <w:r w:rsidRPr="00E237E8">
            <w:t>$6,775</w:t>
          </w:r>
        </w:p>
      </w:docPartBody>
    </w:docPart>
    <w:docPart>
      <w:docPartPr>
        <w:name w:val="D4968C52D8E745EA9D93A12C50D13C12"/>
        <w:category>
          <w:name w:val="General"/>
          <w:gallery w:val="placeholder"/>
        </w:category>
        <w:types>
          <w:type w:val="bbPlcHdr"/>
        </w:types>
        <w:behaviors>
          <w:behavior w:val="content"/>
        </w:behaviors>
        <w:guid w:val="{0CD80175-AAD3-4592-97F2-4532B753BA45}"/>
      </w:docPartPr>
      <w:docPartBody>
        <w:p w:rsidR="00CB7284" w:rsidRDefault="00000000">
          <w:pPr>
            <w:pStyle w:val="D4968C52D8E745EA9D93A12C50D13C12"/>
          </w:pPr>
          <w:r w:rsidRPr="00E237E8">
            <w:t>$8,525</w:t>
          </w:r>
        </w:p>
      </w:docPartBody>
    </w:docPart>
    <w:docPart>
      <w:docPartPr>
        <w:name w:val="A825C199236E4AAC8E2C02A164BD525F"/>
        <w:category>
          <w:name w:val="General"/>
          <w:gallery w:val="placeholder"/>
        </w:category>
        <w:types>
          <w:type w:val="bbPlcHdr"/>
        </w:types>
        <w:behaviors>
          <w:behavior w:val="content"/>
        </w:behaviors>
        <w:guid w:val="{988BDFC8-28B4-4E2D-8AD1-87A3B06F6BDB}"/>
      </w:docPartPr>
      <w:docPartBody>
        <w:p w:rsidR="00CB7284" w:rsidRDefault="00000000">
          <w:pPr>
            <w:pStyle w:val="A825C199236E4AAC8E2C02A164BD525F"/>
          </w:pPr>
          <w:r w:rsidRPr="00E237E8">
            <w:t>$8,650</w:t>
          </w:r>
        </w:p>
      </w:docPartBody>
    </w:docPart>
    <w:docPart>
      <w:docPartPr>
        <w:name w:val="C112C73127AB44AE925CBFEFFFF43BF7"/>
        <w:category>
          <w:name w:val="General"/>
          <w:gallery w:val="placeholder"/>
        </w:category>
        <w:types>
          <w:type w:val="bbPlcHdr"/>
        </w:types>
        <w:behaviors>
          <w:behavior w:val="content"/>
        </w:behaviors>
        <w:guid w:val="{80A0CD85-8F23-469B-976F-C0CA56A22278}"/>
      </w:docPartPr>
      <w:docPartBody>
        <w:p w:rsidR="00CB7284" w:rsidRDefault="00000000">
          <w:pPr>
            <w:pStyle w:val="C112C73127AB44AE925CBFEFFFF43BF7"/>
          </w:pPr>
          <w:r w:rsidRPr="00E237E8">
            <w:t>$9,295</w:t>
          </w:r>
        </w:p>
      </w:docPartBody>
    </w:docPart>
    <w:docPart>
      <w:docPartPr>
        <w:name w:val="E66DCF6CA0C449519CDB05E18B4AC8E5"/>
        <w:category>
          <w:name w:val="General"/>
          <w:gallery w:val="placeholder"/>
        </w:category>
        <w:types>
          <w:type w:val="bbPlcHdr"/>
        </w:types>
        <w:behaviors>
          <w:behavior w:val="content"/>
        </w:behaviors>
        <w:guid w:val="{0F01C07A-1C0B-436D-9434-2CBE77200AD7}"/>
      </w:docPartPr>
      <w:docPartBody>
        <w:p w:rsidR="00CB7284" w:rsidRDefault="00000000">
          <w:pPr>
            <w:pStyle w:val="E66DCF6CA0C449519CDB05E18B4AC8E5"/>
          </w:pPr>
          <w:r w:rsidRPr="00E237E8">
            <w:t>$12,100</w:t>
          </w:r>
        </w:p>
      </w:docPartBody>
    </w:docPart>
    <w:docPart>
      <w:docPartPr>
        <w:name w:val="4AAF6B6529DF4052A44DEC9880B05868"/>
        <w:category>
          <w:name w:val="General"/>
          <w:gallery w:val="placeholder"/>
        </w:category>
        <w:types>
          <w:type w:val="bbPlcHdr"/>
        </w:types>
        <w:behaviors>
          <w:behavior w:val="content"/>
        </w:behaviors>
        <w:guid w:val="{D7CF03D1-FF59-4212-AD6B-13A4B8F85132}"/>
      </w:docPartPr>
      <w:docPartBody>
        <w:p w:rsidR="00CB7284" w:rsidRDefault="00000000">
          <w:pPr>
            <w:pStyle w:val="4AAF6B6529DF4052A44DEC9880B05868"/>
          </w:pPr>
          <w:r w:rsidRPr="00E237E8">
            <w:t>$13,131</w:t>
          </w:r>
        </w:p>
      </w:docPartBody>
    </w:docPart>
    <w:docPart>
      <w:docPartPr>
        <w:name w:val="A3B1DAE671CB46BBB0D0CDECA8DFFB49"/>
        <w:category>
          <w:name w:val="General"/>
          <w:gallery w:val="placeholder"/>
        </w:category>
        <w:types>
          <w:type w:val="bbPlcHdr"/>
        </w:types>
        <w:behaviors>
          <w:behavior w:val="content"/>
        </w:behaviors>
        <w:guid w:val="{790EBD93-565C-4A72-BC1F-9F1300D706CC}"/>
      </w:docPartPr>
      <w:docPartBody>
        <w:p w:rsidR="00CB7284" w:rsidRDefault="00000000">
          <w:pPr>
            <w:pStyle w:val="A3B1DAE671CB46BBB0D0CDECA8DFFB49"/>
          </w:pPr>
          <w:r w:rsidRPr="00E237E8">
            <w:t>$13,827</w:t>
          </w:r>
        </w:p>
      </w:docPartBody>
    </w:docPart>
    <w:docPart>
      <w:docPartPr>
        <w:name w:val="0102432217134073A867CF1271A6107D"/>
        <w:category>
          <w:name w:val="General"/>
          <w:gallery w:val="placeholder"/>
        </w:category>
        <w:types>
          <w:type w:val="bbPlcHdr"/>
        </w:types>
        <w:behaviors>
          <w:behavior w:val="content"/>
        </w:behaviors>
        <w:guid w:val="{17D0E6C4-A252-4307-A7A2-B080D9AAB388}"/>
      </w:docPartPr>
      <w:docPartBody>
        <w:p w:rsidR="00CB7284" w:rsidRDefault="00000000">
          <w:pPr>
            <w:pStyle w:val="0102432217134073A867CF1271A6107D"/>
          </w:pPr>
          <w:r w:rsidRPr="00E237E8">
            <w:t>$13,825</w:t>
          </w:r>
        </w:p>
      </w:docPartBody>
    </w:docPart>
    <w:docPart>
      <w:docPartPr>
        <w:name w:val="2C535C947E2E4FF8880BBD14B152E9FC"/>
        <w:category>
          <w:name w:val="General"/>
          <w:gallery w:val="placeholder"/>
        </w:category>
        <w:types>
          <w:type w:val="bbPlcHdr"/>
        </w:types>
        <w:behaviors>
          <w:behavior w:val="content"/>
        </w:behaviors>
        <w:guid w:val="{EC7F571B-5226-40F1-A65F-7740F5819CE5}"/>
      </w:docPartPr>
      <w:docPartBody>
        <w:p w:rsidR="00CB7284" w:rsidRDefault="00000000">
          <w:pPr>
            <w:pStyle w:val="2C535C947E2E4FF8880BBD14B152E9FC"/>
          </w:pPr>
          <w:r w:rsidRPr="00E237E8">
            <w:t>$13,575</w:t>
          </w:r>
        </w:p>
      </w:docPartBody>
    </w:docPart>
    <w:docPart>
      <w:docPartPr>
        <w:name w:val="5FAB8EFC62054499B870DFB121DE4BDC"/>
        <w:category>
          <w:name w:val="General"/>
          <w:gallery w:val="placeholder"/>
        </w:category>
        <w:types>
          <w:type w:val="bbPlcHdr"/>
        </w:types>
        <w:behaviors>
          <w:behavior w:val="content"/>
        </w:behaviors>
        <w:guid w:val="{8F1DB18A-AEF8-4136-985E-EDEEFE96AAA6}"/>
      </w:docPartPr>
      <w:docPartBody>
        <w:p w:rsidR="00CB7284" w:rsidRDefault="00000000">
          <w:pPr>
            <w:pStyle w:val="5FAB8EFC62054499B870DFB121DE4BDC"/>
          </w:pPr>
          <w:r w:rsidRPr="00E237E8">
            <w:t>$13,942</w:t>
          </w:r>
        </w:p>
      </w:docPartBody>
    </w:docPart>
    <w:docPart>
      <w:docPartPr>
        <w:name w:val="827C34C45F674B71B4143451B10DEAF2"/>
        <w:category>
          <w:name w:val="General"/>
          <w:gallery w:val="placeholder"/>
        </w:category>
        <w:types>
          <w:type w:val="bbPlcHdr"/>
        </w:types>
        <w:behaviors>
          <w:behavior w:val="content"/>
        </w:behaviors>
        <w:guid w:val="{41FE7D19-B5BA-45EA-BD30-041FBA2D004A}"/>
      </w:docPartPr>
      <w:docPartBody>
        <w:p w:rsidR="00CB7284" w:rsidRDefault="00000000">
          <w:pPr>
            <w:pStyle w:val="827C34C45F674B71B4143451B10DEAF2"/>
          </w:pPr>
          <w:r w:rsidRPr="00E237E8">
            <w:t>$125,746</w:t>
          </w:r>
        </w:p>
      </w:docPartBody>
    </w:docPart>
    <w:docPart>
      <w:docPartPr>
        <w:name w:val="8AD06EE853F94EEBAD4B3E2264288E48"/>
        <w:category>
          <w:name w:val="General"/>
          <w:gallery w:val="placeholder"/>
        </w:category>
        <w:types>
          <w:type w:val="bbPlcHdr"/>
        </w:types>
        <w:behaviors>
          <w:behavior w:val="content"/>
        </w:behaviors>
        <w:guid w:val="{8208C711-7B4D-41C0-BB44-0E19C23A0BE6}"/>
      </w:docPartPr>
      <w:docPartBody>
        <w:p w:rsidR="00CB7284" w:rsidRDefault="00000000">
          <w:pPr>
            <w:pStyle w:val="8AD06EE853F94EEBAD4B3E2264288E48"/>
          </w:pPr>
          <w:r w:rsidRPr="00E237E8">
            <w:t>Income Before Taxes</w:t>
          </w:r>
        </w:p>
      </w:docPartBody>
    </w:docPart>
    <w:docPart>
      <w:docPartPr>
        <w:name w:val="6B0BEB96313C47CA965741F6085B6D96"/>
        <w:category>
          <w:name w:val="General"/>
          <w:gallery w:val="placeholder"/>
        </w:category>
        <w:types>
          <w:type w:val="bbPlcHdr"/>
        </w:types>
        <w:behaviors>
          <w:behavior w:val="content"/>
        </w:behaviors>
        <w:guid w:val="{8CD4C925-2423-4517-8E28-81EDD5955D36}"/>
      </w:docPartPr>
      <w:docPartBody>
        <w:p w:rsidR="00CB7284" w:rsidRDefault="00000000">
          <w:pPr>
            <w:pStyle w:val="6B0BEB96313C47CA965741F6085B6D96"/>
          </w:pPr>
          <w:r w:rsidRPr="00E237E8">
            <w:t>($3,525)</w:t>
          </w:r>
        </w:p>
      </w:docPartBody>
    </w:docPart>
    <w:docPart>
      <w:docPartPr>
        <w:name w:val="436905BE4180427D8A9B3A3B38B8E118"/>
        <w:category>
          <w:name w:val="General"/>
          <w:gallery w:val="placeholder"/>
        </w:category>
        <w:types>
          <w:type w:val="bbPlcHdr"/>
        </w:types>
        <w:behaviors>
          <w:behavior w:val="content"/>
        </w:behaviors>
        <w:guid w:val="{E7F693AB-F35C-4803-89AB-571FE8C0FAB9}"/>
      </w:docPartPr>
      <w:docPartBody>
        <w:p w:rsidR="00CB7284" w:rsidRDefault="00000000">
          <w:pPr>
            <w:pStyle w:val="436905BE4180427D8A9B3A3B38B8E118"/>
          </w:pPr>
          <w:r w:rsidRPr="00E237E8">
            <w:t>$1,875</w:t>
          </w:r>
        </w:p>
      </w:docPartBody>
    </w:docPart>
    <w:docPart>
      <w:docPartPr>
        <w:name w:val="6F14C29A6AF6444A8C398DF720ECA342"/>
        <w:category>
          <w:name w:val="General"/>
          <w:gallery w:val="placeholder"/>
        </w:category>
        <w:types>
          <w:type w:val="bbPlcHdr"/>
        </w:types>
        <w:behaviors>
          <w:behavior w:val="content"/>
        </w:behaviors>
        <w:guid w:val="{28981C9D-0C56-4856-847C-4BC79C6AC251}"/>
      </w:docPartPr>
      <w:docPartBody>
        <w:p w:rsidR="00CB7284" w:rsidRDefault="00000000">
          <w:pPr>
            <w:pStyle w:val="6F14C29A6AF6444A8C398DF720ECA342"/>
          </w:pPr>
          <w:r w:rsidRPr="00E237E8">
            <w:t>$2,825</w:t>
          </w:r>
        </w:p>
      </w:docPartBody>
    </w:docPart>
    <w:docPart>
      <w:docPartPr>
        <w:name w:val="53E2FFFA94B74BAFA7E011DD95CE502F"/>
        <w:category>
          <w:name w:val="General"/>
          <w:gallery w:val="placeholder"/>
        </w:category>
        <w:types>
          <w:type w:val="bbPlcHdr"/>
        </w:types>
        <w:behaviors>
          <w:behavior w:val="content"/>
        </w:behaviors>
        <w:guid w:val="{2886E2D8-826D-42A6-8E1B-98670BEAD758}"/>
      </w:docPartPr>
      <w:docPartBody>
        <w:p w:rsidR="00CB7284" w:rsidRDefault="00000000">
          <w:pPr>
            <w:pStyle w:val="53E2FFFA94B74BAFA7E011DD95CE502F"/>
          </w:pPr>
          <w:r w:rsidRPr="00E237E8">
            <w:t>($4,531)</w:t>
          </w:r>
        </w:p>
      </w:docPartBody>
    </w:docPart>
    <w:docPart>
      <w:docPartPr>
        <w:name w:val="FD61FCC5CD2148F890F98C328B891204"/>
        <w:category>
          <w:name w:val="General"/>
          <w:gallery w:val="placeholder"/>
        </w:category>
        <w:types>
          <w:type w:val="bbPlcHdr"/>
        </w:types>
        <w:behaviors>
          <w:behavior w:val="content"/>
        </w:behaviors>
        <w:guid w:val="{9752D4ED-F1F2-4C3C-8043-29638A963626}"/>
      </w:docPartPr>
      <w:docPartBody>
        <w:p w:rsidR="00CB7284" w:rsidRDefault="00000000">
          <w:pPr>
            <w:pStyle w:val="FD61FCC5CD2148F890F98C328B891204"/>
          </w:pPr>
          <w:r w:rsidRPr="00E237E8">
            <w:t>($184)</w:t>
          </w:r>
        </w:p>
      </w:docPartBody>
    </w:docPart>
    <w:docPart>
      <w:docPartPr>
        <w:name w:val="7F45101071E34327A83A25164B3E10C2"/>
        <w:category>
          <w:name w:val="General"/>
          <w:gallery w:val="placeholder"/>
        </w:category>
        <w:types>
          <w:type w:val="bbPlcHdr"/>
        </w:types>
        <w:behaviors>
          <w:behavior w:val="content"/>
        </w:behaviors>
        <w:guid w:val="{223B8CDA-3653-4B01-8EF9-2591B58F1393}"/>
      </w:docPartPr>
      <w:docPartBody>
        <w:p w:rsidR="00CB7284" w:rsidRDefault="00000000">
          <w:pPr>
            <w:pStyle w:val="7F45101071E34327A83A25164B3E10C2"/>
          </w:pPr>
          <w:r w:rsidRPr="00E237E8">
            <w:t>$795</w:t>
          </w:r>
        </w:p>
      </w:docPartBody>
    </w:docPart>
    <w:docPart>
      <w:docPartPr>
        <w:name w:val="18965FBB8BB3407F9FF3B8EBEFF8B391"/>
        <w:category>
          <w:name w:val="General"/>
          <w:gallery w:val="placeholder"/>
        </w:category>
        <w:types>
          <w:type w:val="bbPlcHdr"/>
        </w:types>
        <w:behaviors>
          <w:behavior w:val="content"/>
        </w:behaviors>
        <w:guid w:val="{6364AAAD-51EA-4B57-8A47-DBB82388D873}"/>
      </w:docPartPr>
      <w:docPartBody>
        <w:p w:rsidR="00CB7284" w:rsidRDefault="00000000">
          <w:pPr>
            <w:pStyle w:val="18965FBB8BB3407F9FF3B8EBEFF8B391"/>
          </w:pPr>
          <w:r w:rsidRPr="00E237E8">
            <w:t>$1,750</w:t>
          </w:r>
        </w:p>
      </w:docPartBody>
    </w:docPart>
    <w:docPart>
      <w:docPartPr>
        <w:name w:val="76A4D31CE5D84893AC3DAD5543686E73"/>
        <w:category>
          <w:name w:val="General"/>
          <w:gallery w:val="placeholder"/>
        </w:category>
        <w:types>
          <w:type w:val="bbPlcHdr"/>
        </w:types>
        <w:behaviors>
          <w:behavior w:val="content"/>
        </w:behaviors>
        <w:guid w:val="{A1824F17-1154-4FF8-B363-90D1597A50BA}"/>
      </w:docPartPr>
      <w:docPartBody>
        <w:p w:rsidR="00CB7284" w:rsidRDefault="00000000">
          <w:pPr>
            <w:pStyle w:val="76A4D31CE5D84893AC3DAD5543686E73"/>
          </w:pPr>
          <w:r w:rsidRPr="00E237E8">
            <w:t>$2,064</w:t>
          </w:r>
        </w:p>
      </w:docPartBody>
    </w:docPart>
    <w:docPart>
      <w:docPartPr>
        <w:name w:val="8D020E9983BA41579AB4BB72E9D94DE5"/>
        <w:category>
          <w:name w:val="General"/>
          <w:gallery w:val="placeholder"/>
        </w:category>
        <w:types>
          <w:type w:val="bbPlcHdr"/>
        </w:types>
        <w:behaviors>
          <w:behavior w:val="content"/>
        </w:behaviors>
        <w:guid w:val="{B0451A32-63E6-42D8-B678-187C5A86C920}"/>
      </w:docPartPr>
      <w:docPartBody>
        <w:p w:rsidR="00CB7284" w:rsidRDefault="00000000">
          <w:pPr>
            <w:pStyle w:val="8D020E9983BA41579AB4BB72E9D94DE5"/>
          </w:pPr>
          <w:r w:rsidRPr="00E237E8">
            <w:t>($298)</w:t>
          </w:r>
        </w:p>
      </w:docPartBody>
    </w:docPart>
    <w:docPart>
      <w:docPartPr>
        <w:name w:val="A60EBBB483FE42689DD54BA4456EC40A"/>
        <w:category>
          <w:name w:val="General"/>
          <w:gallery w:val="placeholder"/>
        </w:category>
        <w:types>
          <w:type w:val="bbPlcHdr"/>
        </w:types>
        <w:behaviors>
          <w:behavior w:val="content"/>
        </w:behaviors>
        <w:guid w:val="{AB7586C0-E652-4D61-AC0D-4CA392C51B22}"/>
      </w:docPartPr>
      <w:docPartBody>
        <w:p w:rsidR="00CB7284" w:rsidRDefault="00000000">
          <w:pPr>
            <w:pStyle w:val="A60EBBB483FE42689DD54BA4456EC40A"/>
          </w:pPr>
          <w:r w:rsidRPr="00E237E8">
            <w:t>($2,225)</w:t>
          </w:r>
        </w:p>
      </w:docPartBody>
    </w:docPart>
    <w:docPart>
      <w:docPartPr>
        <w:name w:val="82B71595B2674AC8ADD5230849116538"/>
        <w:category>
          <w:name w:val="General"/>
          <w:gallery w:val="placeholder"/>
        </w:category>
        <w:types>
          <w:type w:val="bbPlcHdr"/>
        </w:types>
        <w:behaviors>
          <w:behavior w:val="content"/>
        </w:behaviors>
        <w:guid w:val="{11441FC7-07DF-4BE7-985C-63D51E3DC7F9}"/>
      </w:docPartPr>
      <w:docPartBody>
        <w:p w:rsidR="00CB7284" w:rsidRDefault="00000000">
          <w:pPr>
            <w:pStyle w:val="82B71595B2674AC8ADD5230849116538"/>
          </w:pPr>
          <w:r w:rsidRPr="00E237E8">
            <w:t>$2,670</w:t>
          </w:r>
        </w:p>
      </w:docPartBody>
    </w:docPart>
    <w:docPart>
      <w:docPartPr>
        <w:name w:val="DEE764A715A0425389447E16FB43ACC0"/>
        <w:category>
          <w:name w:val="General"/>
          <w:gallery w:val="placeholder"/>
        </w:category>
        <w:types>
          <w:type w:val="bbPlcHdr"/>
        </w:types>
        <w:behaviors>
          <w:behavior w:val="content"/>
        </w:behaviors>
        <w:guid w:val="{34CFBEF8-B251-45EB-8B17-8F1FB91C5CB8}"/>
      </w:docPartPr>
      <w:docPartBody>
        <w:p w:rsidR="00CB7284" w:rsidRDefault="00000000">
          <w:pPr>
            <w:pStyle w:val="DEE764A715A0425389447E16FB43ACC0"/>
          </w:pPr>
          <w:r w:rsidRPr="00E237E8">
            <w:t>$1,427</w:t>
          </w:r>
        </w:p>
      </w:docPartBody>
    </w:docPart>
    <w:docPart>
      <w:docPartPr>
        <w:name w:val="85D22EF7144A4D1C935ADE218E215E8D"/>
        <w:category>
          <w:name w:val="General"/>
          <w:gallery w:val="placeholder"/>
        </w:category>
        <w:types>
          <w:type w:val="bbPlcHdr"/>
        </w:types>
        <w:behaviors>
          <w:behavior w:val="content"/>
        </w:behaviors>
        <w:guid w:val="{61EC9D48-3DD1-4469-8C35-969B78D6EE32}"/>
      </w:docPartPr>
      <w:docPartBody>
        <w:p w:rsidR="00CB7284" w:rsidRDefault="00000000">
          <w:pPr>
            <w:pStyle w:val="85D22EF7144A4D1C935ADE218E215E8D"/>
          </w:pPr>
          <w:r w:rsidRPr="00E237E8">
            <w:t>$2,643</w:t>
          </w:r>
        </w:p>
      </w:docPartBody>
    </w:docPart>
    <w:docPart>
      <w:docPartPr>
        <w:name w:val="6EDB3E25ABFC4A6E89915A37C8890F28"/>
        <w:category>
          <w:name w:val="General"/>
          <w:gallery w:val="placeholder"/>
        </w:category>
        <w:types>
          <w:type w:val="bbPlcHdr"/>
        </w:types>
        <w:behaviors>
          <w:behavior w:val="content"/>
        </w:behaviors>
        <w:guid w:val="{86284FF0-52D9-4A4C-9869-F58A6E6F0743}"/>
      </w:docPartPr>
      <w:docPartBody>
        <w:p w:rsidR="00CB7284" w:rsidRDefault="00000000">
          <w:pPr>
            <w:pStyle w:val="6EDB3E25ABFC4A6E89915A37C8890F28"/>
          </w:pPr>
          <w:r w:rsidRPr="00E237E8">
            <w:t>Income Tax Expense</w:t>
          </w:r>
        </w:p>
      </w:docPartBody>
    </w:docPart>
    <w:docPart>
      <w:docPartPr>
        <w:name w:val="A6966738340D4246A2A15E4F88420B78"/>
        <w:category>
          <w:name w:val="General"/>
          <w:gallery w:val="placeholder"/>
        </w:category>
        <w:types>
          <w:type w:val="bbPlcHdr"/>
        </w:types>
        <w:behaviors>
          <w:behavior w:val="content"/>
        </w:behaviors>
        <w:guid w:val="{4B03D1A6-E9A2-4DC9-9F50-EB2B3947B51C}"/>
      </w:docPartPr>
      <w:docPartBody>
        <w:p w:rsidR="00CB7284" w:rsidRDefault="00000000">
          <w:pPr>
            <w:pStyle w:val="A6966738340D4246A2A15E4F88420B78"/>
          </w:pPr>
          <w:r w:rsidRPr="00E237E8">
            <w:t>($529)</w:t>
          </w:r>
        </w:p>
      </w:docPartBody>
    </w:docPart>
    <w:docPart>
      <w:docPartPr>
        <w:name w:val="9098A95AB2AA4DFA9F574BF7966259AA"/>
        <w:category>
          <w:name w:val="General"/>
          <w:gallery w:val="placeholder"/>
        </w:category>
        <w:types>
          <w:type w:val="bbPlcHdr"/>
        </w:types>
        <w:behaviors>
          <w:behavior w:val="content"/>
        </w:behaviors>
        <w:guid w:val="{471FD08F-73CF-4646-8E47-15A199704713}"/>
      </w:docPartPr>
      <w:docPartBody>
        <w:p w:rsidR="00CB7284" w:rsidRDefault="00000000">
          <w:pPr>
            <w:pStyle w:val="9098A95AB2AA4DFA9F574BF7966259AA"/>
          </w:pPr>
          <w:r w:rsidRPr="00E237E8">
            <w:t>$281</w:t>
          </w:r>
        </w:p>
      </w:docPartBody>
    </w:docPart>
    <w:docPart>
      <w:docPartPr>
        <w:name w:val="AFEC21F0CC61443CB8061862719877C3"/>
        <w:category>
          <w:name w:val="General"/>
          <w:gallery w:val="placeholder"/>
        </w:category>
        <w:types>
          <w:type w:val="bbPlcHdr"/>
        </w:types>
        <w:behaviors>
          <w:behavior w:val="content"/>
        </w:behaviors>
        <w:guid w:val="{097FCCAE-7202-4B03-85F6-6F8810159AB2}"/>
      </w:docPartPr>
      <w:docPartBody>
        <w:p w:rsidR="00CB7284" w:rsidRDefault="00000000">
          <w:pPr>
            <w:pStyle w:val="AFEC21F0CC61443CB8061862719877C3"/>
          </w:pPr>
          <w:r w:rsidRPr="00E237E8">
            <w:t>$424</w:t>
          </w:r>
        </w:p>
      </w:docPartBody>
    </w:docPart>
    <w:docPart>
      <w:docPartPr>
        <w:name w:val="1675DC390B2B4158A00CDAC6DBC877AC"/>
        <w:category>
          <w:name w:val="General"/>
          <w:gallery w:val="placeholder"/>
        </w:category>
        <w:types>
          <w:type w:val="bbPlcHdr"/>
        </w:types>
        <w:behaviors>
          <w:behavior w:val="content"/>
        </w:behaviors>
        <w:guid w:val="{B1C5B1DA-57A2-4DB0-8A73-A07E5CC353EC}"/>
      </w:docPartPr>
      <w:docPartBody>
        <w:p w:rsidR="00CB7284" w:rsidRDefault="00000000">
          <w:pPr>
            <w:pStyle w:val="1675DC390B2B4158A00CDAC6DBC877AC"/>
          </w:pPr>
          <w:r w:rsidRPr="00E237E8">
            <w:t>($680)</w:t>
          </w:r>
        </w:p>
      </w:docPartBody>
    </w:docPart>
    <w:docPart>
      <w:docPartPr>
        <w:name w:val="EC768C89097A4D10B123D98FF5C3C2B9"/>
        <w:category>
          <w:name w:val="General"/>
          <w:gallery w:val="placeholder"/>
        </w:category>
        <w:types>
          <w:type w:val="bbPlcHdr"/>
        </w:types>
        <w:behaviors>
          <w:behavior w:val="content"/>
        </w:behaviors>
        <w:guid w:val="{2CC80E80-F34B-47DC-8E7D-5B15E29BB3A6}"/>
      </w:docPartPr>
      <w:docPartBody>
        <w:p w:rsidR="00CB7284" w:rsidRDefault="00000000">
          <w:pPr>
            <w:pStyle w:val="EC768C89097A4D10B123D98FF5C3C2B9"/>
          </w:pPr>
          <w:r w:rsidRPr="00E237E8">
            <w:t>($28)</w:t>
          </w:r>
        </w:p>
      </w:docPartBody>
    </w:docPart>
    <w:docPart>
      <w:docPartPr>
        <w:name w:val="D1EB4E751D7D486890D0BEE9D16A26B6"/>
        <w:category>
          <w:name w:val="General"/>
          <w:gallery w:val="placeholder"/>
        </w:category>
        <w:types>
          <w:type w:val="bbPlcHdr"/>
        </w:types>
        <w:behaviors>
          <w:behavior w:val="content"/>
        </w:behaviors>
        <w:guid w:val="{8064408A-57B0-4AD4-A9BB-FDBBD4621F94}"/>
      </w:docPartPr>
      <w:docPartBody>
        <w:p w:rsidR="00CB7284" w:rsidRDefault="00000000">
          <w:pPr>
            <w:pStyle w:val="D1EB4E751D7D486890D0BEE9D16A26B6"/>
          </w:pPr>
          <w:r w:rsidRPr="00E237E8">
            <w:t>$119</w:t>
          </w:r>
        </w:p>
      </w:docPartBody>
    </w:docPart>
    <w:docPart>
      <w:docPartPr>
        <w:name w:val="638C460DA0AF4FEF99A9D735E69922EA"/>
        <w:category>
          <w:name w:val="General"/>
          <w:gallery w:val="placeholder"/>
        </w:category>
        <w:types>
          <w:type w:val="bbPlcHdr"/>
        </w:types>
        <w:behaviors>
          <w:behavior w:val="content"/>
        </w:behaviors>
        <w:guid w:val="{C555FE6A-EC3F-40A3-8D6A-C90F5E4E28D2}"/>
      </w:docPartPr>
      <w:docPartBody>
        <w:p w:rsidR="00CB7284" w:rsidRDefault="00000000">
          <w:pPr>
            <w:pStyle w:val="638C460DA0AF4FEF99A9D735E69922EA"/>
          </w:pPr>
          <w:r w:rsidRPr="00E237E8">
            <w:t>$263</w:t>
          </w:r>
        </w:p>
      </w:docPartBody>
    </w:docPart>
    <w:docPart>
      <w:docPartPr>
        <w:name w:val="AD035008DE5D45C7BEE9C0D122349C49"/>
        <w:category>
          <w:name w:val="General"/>
          <w:gallery w:val="placeholder"/>
        </w:category>
        <w:types>
          <w:type w:val="bbPlcHdr"/>
        </w:types>
        <w:behaviors>
          <w:behavior w:val="content"/>
        </w:behaviors>
        <w:guid w:val="{826A2677-8EFB-4AF2-B5AB-400CBD9C7494}"/>
      </w:docPartPr>
      <w:docPartBody>
        <w:p w:rsidR="00CB7284" w:rsidRDefault="00000000">
          <w:pPr>
            <w:pStyle w:val="AD035008DE5D45C7BEE9C0D122349C49"/>
          </w:pPr>
          <w:r w:rsidRPr="00E237E8">
            <w:t>$310</w:t>
          </w:r>
        </w:p>
      </w:docPartBody>
    </w:docPart>
    <w:docPart>
      <w:docPartPr>
        <w:name w:val="644A370491D844329D70BE33F42FDF9E"/>
        <w:category>
          <w:name w:val="General"/>
          <w:gallery w:val="placeholder"/>
        </w:category>
        <w:types>
          <w:type w:val="bbPlcHdr"/>
        </w:types>
        <w:behaviors>
          <w:behavior w:val="content"/>
        </w:behaviors>
        <w:guid w:val="{7E372BC6-5A03-4C4B-8A4A-D369E8AFB49E}"/>
      </w:docPartPr>
      <w:docPartBody>
        <w:p w:rsidR="00CB7284" w:rsidRDefault="00000000">
          <w:pPr>
            <w:pStyle w:val="644A370491D844329D70BE33F42FDF9E"/>
          </w:pPr>
          <w:r w:rsidRPr="00E237E8">
            <w:t>($45)</w:t>
          </w:r>
        </w:p>
      </w:docPartBody>
    </w:docPart>
    <w:docPart>
      <w:docPartPr>
        <w:name w:val="249C3506055B476995534803C7D218A4"/>
        <w:category>
          <w:name w:val="General"/>
          <w:gallery w:val="placeholder"/>
        </w:category>
        <w:types>
          <w:type w:val="bbPlcHdr"/>
        </w:types>
        <w:behaviors>
          <w:behavior w:val="content"/>
        </w:behaviors>
        <w:guid w:val="{CDA8363B-E172-4DD7-AF29-3FD4F3B89D59}"/>
      </w:docPartPr>
      <w:docPartBody>
        <w:p w:rsidR="00CB7284" w:rsidRDefault="00000000">
          <w:pPr>
            <w:pStyle w:val="249C3506055B476995534803C7D218A4"/>
          </w:pPr>
          <w:r w:rsidRPr="00E237E8">
            <w:t>($334)</w:t>
          </w:r>
        </w:p>
      </w:docPartBody>
    </w:docPart>
    <w:docPart>
      <w:docPartPr>
        <w:name w:val="1E629305A6E14A94A1C014F3E1AD6AF8"/>
        <w:category>
          <w:name w:val="General"/>
          <w:gallery w:val="placeholder"/>
        </w:category>
        <w:types>
          <w:type w:val="bbPlcHdr"/>
        </w:types>
        <w:behaviors>
          <w:behavior w:val="content"/>
        </w:behaviors>
        <w:guid w:val="{20D8B89E-2198-4DBE-9618-293121DC6F6C}"/>
      </w:docPartPr>
      <w:docPartBody>
        <w:p w:rsidR="00CB7284" w:rsidRDefault="00000000">
          <w:pPr>
            <w:pStyle w:val="1E629305A6E14A94A1C014F3E1AD6AF8"/>
          </w:pPr>
          <w:r w:rsidRPr="00E237E8">
            <w:t>$401</w:t>
          </w:r>
        </w:p>
      </w:docPartBody>
    </w:docPart>
    <w:docPart>
      <w:docPartPr>
        <w:name w:val="8D6DE04D68C746FCABC95C217765461B"/>
        <w:category>
          <w:name w:val="General"/>
          <w:gallery w:val="placeholder"/>
        </w:category>
        <w:types>
          <w:type w:val="bbPlcHdr"/>
        </w:types>
        <w:behaviors>
          <w:behavior w:val="content"/>
        </w:behaviors>
        <w:guid w:val="{9F39C4F7-EE9E-4618-A238-7671F0BD3361}"/>
      </w:docPartPr>
      <w:docPartBody>
        <w:p w:rsidR="00CB7284" w:rsidRDefault="00000000">
          <w:pPr>
            <w:pStyle w:val="8D6DE04D68C746FCABC95C217765461B"/>
          </w:pPr>
          <w:r w:rsidRPr="00E237E8">
            <w:t>$214</w:t>
          </w:r>
        </w:p>
      </w:docPartBody>
    </w:docPart>
    <w:docPart>
      <w:docPartPr>
        <w:name w:val="97AAB7DB98964A3BA5D61401F56B77E2"/>
        <w:category>
          <w:name w:val="General"/>
          <w:gallery w:val="placeholder"/>
        </w:category>
        <w:types>
          <w:type w:val="bbPlcHdr"/>
        </w:types>
        <w:behaviors>
          <w:behavior w:val="content"/>
        </w:behaviors>
        <w:guid w:val="{A48512D4-3A4B-4BFD-96A4-D00F3366CF16}"/>
      </w:docPartPr>
      <w:docPartBody>
        <w:p w:rsidR="00CB7284" w:rsidRDefault="00000000">
          <w:pPr>
            <w:pStyle w:val="97AAB7DB98964A3BA5D61401F56B77E2"/>
          </w:pPr>
          <w:r w:rsidRPr="00E237E8">
            <w:t>$396</w:t>
          </w:r>
        </w:p>
      </w:docPartBody>
    </w:docPart>
    <w:docPart>
      <w:docPartPr>
        <w:name w:val="8BB21BD0651640FAA3C1E173AE370C9F"/>
        <w:category>
          <w:name w:val="General"/>
          <w:gallery w:val="placeholder"/>
        </w:category>
        <w:types>
          <w:type w:val="bbPlcHdr"/>
        </w:types>
        <w:behaviors>
          <w:behavior w:val="content"/>
        </w:behaviors>
        <w:guid w:val="{28845A36-99DA-46C5-BD1E-C43A643A1428}"/>
      </w:docPartPr>
      <w:docPartBody>
        <w:p w:rsidR="00CB7284" w:rsidRDefault="00000000">
          <w:pPr>
            <w:pStyle w:val="8BB21BD0651640FAA3C1E173AE370C9F"/>
          </w:pPr>
          <w:r w:rsidRPr="00E237E8">
            <w:rPr>
              <w:rStyle w:val="Bold"/>
            </w:rPr>
            <w:t>NET INCOME</w:t>
          </w:r>
        </w:p>
      </w:docPartBody>
    </w:docPart>
    <w:docPart>
      <w:docPartPr>
        <w:name w:val="610D3B08345447DEB357160AD65AAC40"/>
        <w:category>
          <w:name w:val="General"/>
          <w:gallery w:val="placeholder"/>
        </w:category>
        <w:types>
          <w:type w:val="bbPlcHdr"/>
        </w:types>
        <w:behaviors>
          <w:behavior w:val="content"/>
        </w:behaviors>
        <w:guid w:val="{1FA29E79-6494-4005-8500-0CD20B1AF61F}"/>
      </w:docPartPr>
      <w:docPartBody>
        <w:p w:rsidR="00CB7284" w:rsidRDefault="00000000">
          <w:pPr>
            <w:pStyle w:val="610D3B08345447DEB357160AD65AAC40"/>
          </w:pPr>
          <w:r w:rsidRPr="00E237E8">
            <w:rPr>
              <w:rStyle w:val="Bold"/>
            </w:rPr>
            <w:t>($2,996)</w:t>
          </w:r>
        </w:p>
      </w:docPartBody>
    </w:docPart>
    <w:docPart>
      <w:docPartPr>
        <w:name w:val="5E2396AC4AC94AE7915AB24DC16FC53E"/>
        <w:category>
          <w:name w:val="General"/>
          <w:gallery w:val="placeholder"/>
        </w:category>
        <w:types>
          <w:type w:val="bbPlcHdr"/>
        </w:types>
        <w:behaviors>
          <w:behavior w:val="content"/>
        </w:behaviors>
        <w:guid w:val="{5E457726-216E-4D7C-A163-F9CF7FC2F929}"/>
      </w:docPartPr>
      <w:docPartBody>
        <w:p w:rsidR="00CB7284" w:rsidRDefault="00000000">
          <w:pPr>
            <w:pStyle w:val="5E2396AC4AC94AE7915AB24DC16FC53E"/>
          </w:pPr>
          <w:r w:rsidRPr="00E237E8">
            <w:rPr>
              <w:rStyle w:val="Bold"/>
            </w:rPr>
            <w:t>$1,594</w:t>
          </w:r>
        </w:p>
      </w:docPartBody>
    </w:docPart>
    <w:docPart>
      <w:docPartPr>
        <w:name w:val="3EA16D4FA0334FF09E780A0561BF49CB"/>
        <w:category>
          <w:name w:val="General"/>
          <w:gallery w:val="placeholder"/>
        </w:category>
        <w:types>
          <w:type w:val="bbPlcHdr"/>
        </w:types>
        <w:behaviors>
          <w:behavior w:val="content"/>
        </w:behaviors>
        <w:guid w:val="{188A647E-6E44-4FB1-BAB3-44863EDBB256}"/>
      </w:docPartPr>
      <w:docPartBody>
        <w:p w:rsidR="00CB7284" w:rsidRDefault="00000000">
          <w:pPr>
            <w:pStyle w:val="3EA16D4FA0334FF09E780A0561BF49CB"/>
          </w:pPr>
          <w:r w:rsidRPr="00E237E8">
            <w:rPr>
              <w:rStyle w:val="Bold"/>
            </w:rPr>
            <w:t>$2,401</w:t>
          </w:r>
        </w:p>
      </w:docPartBody>
    </w:docPart>
    <w:docPart>
      <w:docPartPr>
        <w:name w:val="6A84185722DD440EAB439FCF976EF55B"/>
        <w:category>
          <w:name w:val="General"/>
          <w:gallery w:val="placeholder"/>
        </w:category>
        <w:types>
          <w:type w:val="bbPlcHdr"/>
        </w:types>
        <w:behaviors>
          <w:behavior w:val="content"/>
        </w:behaviors>
        <w:guid w:val="{A2D71E2E-2176-4DE0-A4C7-4777F8F2C331}"/>
      </w:docPartPr>
      <w:docPartBody>
        <w:p w:rsidR="00CB7284" w:rsidRDefault="00000000">
          <w:pPr>
            <w:pStyle w:val="6A84185722DD440EAB439FCF976EF55B"/>
          </w:pPr>
          <w:r w:rsidRPr="00E237E8">
            <w:rPr>
              <w:rStyle w:val="Bold"/>
            </w:rPr>
            <w:t>($3,851)</w:t>
          </w:r>
        </w:p>
      </w:docPartBody>
    </w:docPart>
    <w:docPart>
      <w:docPartPr>
        <w:name w:val="D497CE4BD78C422EBDFF1D97AF4C8C11"/>
        <w:category>
          <w:name w:val="General"/>
          <w:gallery w:val="placeholder"/>
        </w:category>
        <w:types>
          <w:type w:val="bbPlcHdr"/>
        </w:types>
        <w:behaviors>
          <w:behavior w:val="content"/>
        </w:behaviors>
        <w:guid w:val="{8EB11051-963C-41B1-BBE0-3E1FC77F5DC8}"/>
      </w:docPartPr>
      <w:docPartBody>
        <w:p w:rsidR="00CB7284" w:rsidRDefault="00000000">
          <w:pPr>
            <w:pStyle w:val="D497CE4BD78C422EBDFF1D97AF4C8C11"/>
          </w:pPr>
          <w:r w:rsidRPr="00E237E8">
            <w:rPr>
              <w:rStyle w:val="Bold"/>
            </w:rPr>
            <w:t>($156)</w:t>
          </w:r>
        </w:p>
      </w:docPartBody>
    </w:docPart>
    <w:docPart>
      <w:docPartPr>
        <w:name w:val="4033C8D68EDD408B92E7197544F85542"/>
        <w:category>
          <w:name w:val="General"/>
          <w:gallery w:val="placeholder"/>
        </w:category>
        <w:types>
          <w:type w:val="bbPlcHdr"/>
        </w:types>
        <w:behaviors>
          <w:behavior w:val="content"/>
        </w:behaviors>
        <w:guid w:val="{99364F51-4A7D-4B3A-8C3B-EB09907AD501}"/>
      </w:docPartPr>
      <w:docPartBody>
        <w:p w:rsidR="00CB7284" w:rsidRDefault="00000000">
          <w:pPr>
            <w:pStyle w:val="4033C8D68EDD408B92E7197544F85542"/>
          </w:pPr>
          <w:r w:rsidRPr="00E237E8">
            <w:rPr>
              <w:rStyle w:val="Bold"/>
            </w:rPr>
            <w:t>$676</w:t>
          </w:r>
        </w:p>
      </w:docPartBody>
    </w:docPart>
    <w:docPart>
      <w:docPartPr>
        <w:name w:val="80D7BCA946414A77B8F5661A8CA2D709"/>
        <w:category>
          <w:name w:val="General"/>
          <w:gallery w:val="placeholder"/>
        </w:category>
        <w:types>
          <w:type w:val="bbPlcHdr"/>
        </w:types>
        <w:behaviors>
          <w:behavior w:val="content"/>
        </w:behaviors>
        <w:guid w:val="{2B97562B-6EF4-4D6D-B106-40B92BAAEFB5}"/>
      </w:docPartPr>
      <w:docPartBody>
        <w:p w:rsidR="00CB7284" w:rsidRDefault="00000000">
          <w:pPr>
            <w:pStyle w:val="80D7BCA946414A77B8F5661A8CA2D709"/>
          </w:pPr>
          <w:r w:rsidRPr="00E237E8">
            <w:rPr>
              <w:rStyle w:val="Bold"/>
            </w:rPr>
            <w:t>$1,488</w:t>
          </w:r>
        </w:p>
      </w:docPartBody>
    </w:docPart>
    <w:docPart>
      <w:docPartPr>
        <w:name w:val="4D4F67EF08FF49CBB88A8CA558D27DBF"/>
        <w:category>
          <w:name w:val="General"/>
          <w:gallery w:val="placeholder"/>
        </w:category>
        <w:types>
          <w:type w:val="bbPlcHdr"/>
        </w:types>
        <w:behaviors>
          <w:behavior w:val="content"/>
        </w:behaviors>
        <w:guid w:val="{4AFF02E9-CFBF-46EC-8376-757BDD84BA1A}"/>
      </w:docPartPr>
      <w:docPartBody>
        <w:p w:rsidR="00CB7284" w:rsidRDefault="00000000">
          <w:pPr>
            <w:pStyle w:val="4D4F67EF08FF49CBB88A8CA558D27DBF"/>
          </w:pPr>
          <w:r w:rsidRPr="00E237E8">
            <w:rPr>
              <w:rStyle w:val="Bold"/>
            </w:rPr>
            <w:t>$1,754</w:t>
          </w:r>
        </w:p>
      </w:docPartBody>
    </w:docPart>
    <w:docPart>
      <w:docPartPr>
        <w:name w:val="6AB5865DB98542A1BD9DF6029396D82D"/>
        <w:category>
          <w:name w:val="General"/>
          <w:gallery w:val="placeholder"/>
        </w:category>
        <w:types>
          <w:type w:val="bbPlcHdr"/>
        </w:types>
        <w:behaviors>
          <w:behavior w:val="content"/>
        </w:behaviors>
        <w:guid w:val="{AA9479B4-3D3C-42ED-8016-1C3A5B8E4167}"/>
      </w:docPartPr>
      <w:docPartBody>
        <w:p w:rsidR="00CB7284" w:rsidRDefault="00000000">
          <w:pPr>
            <w:pStyle w:val="6AB5865DB98542A1BD9DF6029396D82D"/>
          </w:pPr>
          <w:r w:rsidRPr="00E237E8">
            <w:rPr>
              <w:rStyle w:val="Bold"/>
            </w:rPr>
            <w:t>($253)</w:t>
          </w:r>
        </w:p>
      </w:docPartBody>
    </w:docPart>
    <w:docPart>
      <w:docPartPr>
        <w:name w:val="6E6DC1BB6F54494FA711FCDAF7097EC2"/>
        <w:category>
          <w:name w:val="General"/>
          <w:gallery w:val="placeholder"/>
        </w:category>
        <w:types>
          <w:type w:val="bbPlcHdr"/>
        </w:types>
        <w:behaviors>
          <w:behavior w:val="content"/>
        </w:behaviors>
        <w:guid w:val="{265E732F-16B6-459F-B727-BF975C5745EB}"/>
      </w:docPartPr>
      <w:docPartBody>
        <w:p w:rsidR="00CB7284" w:rsidRDefault="00000000">
          <w:pPr>
            <w:pStyle w:val="6E6DC1BB6F54494FA711FCDAF7097EC2"/>
          </w:pPr>
          <w:r w:rsidRPr="00E237E8">
            <w:rPr>
              <w:rStyle w:val="Bold"/>
            </w:rPr>
            <w:t>($1,891)</w:t>
          </w:r>
        </w:p>
      </w:docPartBody>
    </w:docPart>
    <w:docPart>
      <w:docPartPr>
        <w:name w:val="240BD0D93E73456F91775498FED5878E"/>
        <w:category>
          <w:name w:val="General"/>
          <w:gallery w:val="placeholder"/>
        </w:category>
        <w:types>
          <w:type w:val="bbPlcHdr"/>
        </w:types>
        <w:behaviors>
          <w:behavior w:val="content"/>
        </w:behaviors>
        <w:guid w:val="{ECEA69A3-54F0-4C1E-9A48-8861FCC20F8F}"/>
      </w:docPartPr>
      <w:docPartBody>
        <w:p w:rsidR="00CB7284" w:rsidRDefault="00000000">
          <w:pPr>
            <w:pStyle w:val="240BD0D93E73456F91775498FED5878E"/>
          </w:pPr>
          <w:r w:rsidRPr="00E237E8">
            <w:rPr>
              <w:rStyle w:val="Bold"/>
            </w:rPr>
            <w:t>$2,270</w:t>
          </w:r>
        </w:p>
      </w:docPartBody>
    </w:docPart>
    <w:docPart>
      <w:docPartPr>
        <w:name w:val="722B575E6204408C93F094E98F60F04F"/>
        <w:category>
          <w:name w:val="General"/>
          <w:gallery w:val="placeholder"/>
        </w:category>
        <w:types>
          <w:type w:val="bbPlcHdr"/>
        </w:types>
        <w:behaviors>
          <w:behavior w:val="content"/>
        </w:behaviors>
        <w:guid w:val="{A8877A26-B9E8-4C32-85E4-7678E821B09E}"/>
      </w:docPartPr>
      <w:docPartBody>
        <w:p w:rsidR="00CB7284" w:rsidRDefault="00000000">
          <w:pPr>
            <w:pStyle w:val="722B575E6204408C93F094E98F60F04F"/>
          </w:pPr>
          <w:r w:rsidRPr="00E237E8">
            <w:rPr>
              <w:rStyle w:val="Bold"/>
            </w:rPr>
            <w:t>$1,213</w:t>
          </w:r>
        </w:p>
      </w:docPartBody>
    </w:docPart>
    <w:docPart>
      <w:docPartPr>
        <w:name w:val="C3B1F9E01F274B99B77439D5ADB0E3E7"/>
        <w:category>
          <w:name w:val="General"/>
          <w:gallery w:val="placeholder"/>
        </w:category>
        <w:types>
          <w:type w:val="bbPlcHdr"/>
        </w:types>
        <w:behaviors>
          <w:behavior w:val="content"/>
        </w:behaviors>
        <w:guid w:val="{CA5BB96C-5884-4DDE-8A6E-8D09616FC2C8}"/>
      </w:docPartPr>
      <w:docPartBody>
        <w:p w:rsidR="00CB7284" w:rsidRDefault="00000000">
          <w:pPr>
            <w:pStyle w:val="C3B1F9E01F274B99B77439D5ADB0E3E7"/>
          </w:pPr>
          <w:r w:rsidRPr="00E237E8">
            <w:rPr>
              <w:rStyle w:val="Bold"/>
            </w:rPr>
            <w:t>$2,246</w:t>
          </w:r>
        </w:p>
      </w:docPartBody>
    </w:docPart>
    <w:docPart>
      <w:docPartPr>
        <w:name w:val="96A4BCE2B72D4E4DB3700B88B741B53D"/>
        <w:category>
          <w:name w:val="General"/>
          <w:gallery w:val="placeholder"/>
        </w:category>
        <w:types>
          <w:type w:val="bbPlcHdr"/>
        </w:types>
        <w:behaviors>
          <w:behavior w:val="content"/>
        </w:behaviors>
        <w:guid w:val="{BA1E892A-4D0A-4B41-9920-0337395282C7}"/>
      </w:docPartPr>
      <w:docPartBody>
        <w:p w:rsidR="00CB7284" w:rsidRDefault="00000000">
          <w:pPr>
            <w:pStyle w:val="96A4BCE2B72D4E4DB3700B88B741B53D"/>
          </w:pPr>
          <w:r w:rsidRPr="00E237E8">
            <w:t>*In the service industry, Cost of Goods Sold is the monetized value of the time spent on the client.</w:t>
          </w:r>
        </w:p>
      </w:docPartBody>
    </w:docPart>
    <w:docPart>
      <w:docPartPr>
        <w:name w:val="4F259C9DE685434582AB2C982A89219F"/>
        <w:category>
          <w:name w:val="General"/>
          <w:gallery w:val="placeholder"/>
        </w:category>
        <w:types>
          <w:type w:val="bbPlcHdr"/>
        </w:types>
        <w:behaviors>
          <w:behavior w:val="content"/>
        </w:behaviors>
        <w:guid w:val="{242A70DD-8581-406E-92E9-425D4A027BD5}"/>
      </w:docPartPr>
      <w:docPartBody>
        <w:p w:rsidR="00CB7284" w:rsidRDefault="00000000">
          <w:pPr>
            <w:pStyle w:val="4F259C9DE685434582AB2C982A89219F"/>
          </w:pPr>
          <w:r w:rsidRPr="00E237E8">
            <w:t>Appendix</w:t>
          </w:r>
        </w:p>
      </w:docPartBody>
    </w:docPart>
    <w:docPart>
      <w:docPartPr>
        <w:name w:val="87D6149E5EAB46F7A1A1B4D4519A4A92"/>
        <w:category>
          <w:name w:val="General"/>
          <w:gallery w:val="placeholder"/>
        </w:category>
        <w:types>
          <w:type w:val="bbPlcHdr"/>
        </w:types>
        <w:behaviors>
          <w:behavior w:val="content"/>
        </w:behaviors>
        <w:guid w:val="{EB0F4ED1-23EA-4778-A6A2-39C9FBD072DB}"/>
      </w:docPartPr>
      <w:docPartBody>
        <w:p w:rsidR="00CB7284" w:rsidRDefault="00000000">
          <w:pPr>
            <w:pStyle w:val="87D6149E5EAB46F7A1A1B4D4519A4A92"/>
          </w:pPr>
          <w:r w:rsidRPr="00E237E8">
            <w:t>START-UP COSTS</w:t>
          </w:r>
        </w:p>
      </w:docPartBody>
    </w:docPart>
    <w:docPart>
      <w:docPartPr>
        <w:name w:val="952176ED2387419DBBE6E703DB6DF817"/>
        <w:category>
          <w:name w:val="General"/>
          <w:gallery w:val="placeholder"/>
        </w:category>
        <w:types>
          <w:type w:val="bbPlcHdr"/>
        </w:types>
        <w:behaviors>
          <w:behavior w:val="content"/>
        </w:behaviors>
        <w:guid w:val="{ACB34EB4-3758-44F1-A4F5-5D770EAD6A57}"/>
      </w:docPartPr>
      <w:docPartBody>
        <w:p w:rsidR="00CB7284" w:rsidRDefault="00000000">
          <w:pPr>
            <w:pStyle w:val="952176ED2387419DBBE6E703DB6DF817"/>
          </w:pPr>
          <w:r w:rsidRPr="00E237E8">
            <w:t>Your Office-Based Agency</w:t>
          </w:r>
        </w:p>
      </w:docPartBody>
    </w:docPart>
    <w:docPart>
      <w:docPartPr>
        <w:name w:val="5317D7D46B8E4DF88EC0B45226D8FCDF"/>
        <w:category>
          <w:name w:val="General"/>
          <w:gallery w:val="placeholder"/>
        </w:category>
        <w:types>
          <w:type w:val="bbPlcHdr"/>
        </w:types>
        <w:behaviors>
          <w:behavior w:val="content"/>
        </w:behaviors>
        <w:guid w:val="{D97E2758-7E27-4DCA-9BA6-C9316D564F59}"/>
      </w:docPartPr>
      <w:docPartBody>
        <w:p w:rsidR="00CB7284" w:rsidRDefault="00000000">
          <w:pPr>
            <w:pStyle w:val="5317D7D46B8E4DF88EC0B45226D8FCDF"/>
          </w:pPr>
          <w:r w:rsidRPr="00E237E8">
            <w:t>January 1, 20xx</w:t>
          </w:r>
        </w:p>
      </w:docPartBody>
    </w:docPart>
    <w:docPart>
      <w:docPartPr>
        <w:name w:val="EEC9C447B64F48E691E7FE963953F598"/>
        <w:category>
          <w:name w:val="General"/>
          <w:gallery w:val="placeholder"/>
        </w:category>
        <w:types>
          <w:type w:val="bbPlcHdr"/>
        </w:types>
        <w:behaviors>
          <w:behavior w:val="content"/>
        </w:behaviors>
        <w:guid w:val="{7FC3CF3E-BA3C-452A-8FCC-7EB9DAC9DF4E}"/>
      </w:docPartPr>
      <w:docPartBody>
        <w:p w:rsidR="00CB7284" w:rsidRDefault="00000000">
          <w:pPr>
            <w:pStyle w:val="EEC9C447B64F48E691E7FE963953F598"/>
          </w:pPr>
          <w:r w:rsidRPr="00E237E8">
            <w:rPr>
              <w:rStyle w:val="Bold"/>
            </w:rPr>
            <w:t>COST ITEMS</w:t>
          </w:r>
        </w:p>
      </w:docPartBody>
    </w:docPart>
    <w:docPart>
      <w:docPartPr>
        <w:name w:val="AE1088EFB9EA4422888E37FAC448CD29"/>
        <w:category>
          <w:name w:val="General"/>
          <w:gallery w:val="placeholder"/>
        </w:category>
        <w:types>
          <w:type w:val="bbPlcHdr"/>
        </w:types>
        <w:behaviors>
          <w:behavior w:val="content"/>
        </w:behaviors>
        <w:guid w:val="{CEE6055A-EF45-4BEF-840F-525E565B6B15}"/>
      </w:docPartPr>
      <w:docPartBody>
        <w:p w:rsidR="00CB7284" w:rsidRDefault="00000000">
          <w:pPr>
            <w:pStyle w:val="AE1088EFB9EA4422888E37FAC448CD29"/>
          </w:pPr>
          <w:r w:rsidRPr="00E237E8">
            <w:rPr>
              <w:rStyle w:val="Bold"/>
            </w:rPr>
            <w:t>MONTHS</w:t>
          </w:r>
        </w:p>
      </w:docPartBody>
    </w:docPart>
    <w:docPart>
      <w:docPartPr>
        <w:name w:val="F97783F8E23A41DAA42C4C7F2459FC40"/>
        <w:category>
          <w:name w:val="General"/>
          <w:gallery w:val="placeholder"/>
        </w:category>
        <w:types>
          <w:type w:val="bbPlcHdr"/>
        </w:types>
        <w:behaviors>
          <w:behavior w:val="content"/>
        </w:behaviors>
        <w:guid w:val="{8841C957-52CD-4A4F-8054-268C3ECBAC8A}"/>
      </w:docPartPr>
      <w:docPartBody>
        <w:p w:rsidR="00CB7284" w:rsidRDefault="00000000">
          <w:pPr>
            <w:pStyle w:val="F97783F8E23A41DAA42C4C7F2459FC40"/>
          </w:pPr>
          <w:r w:rsidRPr="00E237E8">
            <w:rPr>
              <w:rStyle w:val="Bold"/>
            </w:rPr>
            <w:t>COST/ MONTH</w:t>
          </w:r>
        </w:p>
      </w:docPartBody>
    </w:docPart>
    <w:docPart>
      <w:docPartPr>
        <w:name w:val="AEFE87E80DD047D0B835B883593C072B"/>
        <w:category>
          <w:name w:val="General"/>
          <w:gallery w:val="placeholder"/>
        </w:category>
        <w:types>
          <w:type w:val="bbPlcHdr"/>
        </w:types>
        <w:behaviors>
          <w:behavior w:val="content"/>
        </w:behaviors>
        <w:guid w:val="{95BCE854-9FE7-40E8-8DBF-30D42584A93C}"/>
      </w:docPartPr>
      <w:docPartBody>
        <w:p w:rsidR="00CB7284" w:rsidRDefault="00000000">
          <w:pPr>
            <w:pStyle w:val="AEFE87E80DD047D0B835B883593C072B"/>
          </w:pPr>
          <w:r w:rsidRPr="00E237E8">
            <w:rPr>
              <w:rStyle w:val="Bold"/>
            </w:rPr>
            <w:t>ONE-TIME COST</w:t>
          </w:r>
        </w:p>
      </w:docPartBody>
    </w:docPart>
    <w:docPart>
      <w:docPartPr>
        <w:name w:val="0198BFBE6B1542F4B5BBEF3A87132AB5"/>
        <w:category>
          <w:name w:val="General"/>
          <w:gallery w:val="placeholder"/>
        </w:category>
        <w:types>
          <w:type w:val="bbPlcHdr"/>
        </w:types>
        <w:behaviors>
          <w:behavior w:val="content"/>
        </w:behaviors>
        <w:guid w:val="{7E8F5650-38E7-4E9D-88A4-7DE1B9780A85}"/>
      </w:docPartPr>
      <w:docPartBody>
        <w:p w:rsidR="00CB7284" w:rsidRDefault="00000000">
          <w:pPr>
            <w:pStyle w:val="0198BFBE6B1542F4B5BBEF3A87132AB5"/>
          </w:pPr>
          <w:r w:rsidRPr="00E237E8">
            <w:rPr>
              <w:rStyle w:val="Bold"/>
            </w:rPr>
            <w:t>TOTAL COST</w:t>
          </w:r>
        </w:p>
      </w:docPartBody>
    </w:docPart>
    <w:docPart>
      <w:docPartPr>
        <w:name w:val="D9310BFAEF6649F8B4FC1557AAC8EDDD"/>
        <w:category>
          <w:name w:val="General"/>
          <w:gallery w:val="placeholder"/>
        </w:category>
        <w:types>
          <w:type w:val="bbPlcHdr"/>
        </w:types>
        <w:behaviors>
          <w:behavior w:val="content"/>
        </w:behaviors>
        <w:guid w:val="{A21DCE62-A31D-4BF4-8E67-8403FC8D93A5}"/>
      </w:docPartPr>
      <w:docPartBody>
        <w:p w:rsidR="00CB7284" w:rsidRDefault="00000000">
          <w:pPr>
            <w:pStyle w:val="D9310BFAEF6649F8B4FC1557AAC8EDDD"/>
          </w:pPr>
          <w:r w:rsidRPr="00E237E8">
            <w:t>Advertising/Marketing</w:t>
          </w:r>
        </w:p>
      </w:docPartBody>
    </w:docPart>
    <w:docPart>
      <w:docPartPr>
        <w:name w:val="3DC5959BE5984AF79B95BBA017486A66"/>
        <w:category>
          <w:name w:val="General"/>
          <w:gallery w:val="placeholder"/>
        </w:category>
        <w:types>
          <w:type w:val="bbPlcHdr"/>
        </w:types>
        <w:behaviors>
          <w:behavior w:val="content"/>
        </w:behaviors>
        <w:guid w:val="{8C8B24E8-BD69-4F8B-9DA8-CB101EACFEA1}"/>
      </w:docPartPr>
      <w:docPartBody>
        <w:p w:rsidR="00CB7284" w:rsidRDefault="00000000">
          <w:pPr>
            <w:pStyle w:val="3DC5959BE5984AF79B95BBA017486A66"/>
          </w:pPr>
          <w:r w:rsidRPr="00E237E8">
            <w:t>Employee Salaries</w:t>
          </w:r>
        </w:p>
      </w:docPartBody>
    </w:docPart>
    <w:docPart>
      <w:docPartPr>
        <w:name w:val="440724B08BA94649A56E27528B602F81"/>
        <w:category>
          <w:name w:val="General"/>
          <w:gallery w:val="placeholder"/>
        </w:category>
        <w:types>
          <w:type w:val="bbPlcHdr"/>
        </w:types>
        <w:behaviors>
          <w:behavior w:val="content"/>
        </w:behaviors>
        <w:guid w:val="{0D556EA5-4130-411C-B183-0CC0FFF25DBF}"/>
      </w:docPartPr>
      <w:docPartBody>
        <w:p w:rsidR="00CB7284" w:rsidRDefault="00000000">
          <w:pPr>
            <w:pStyle w:val="440724B08BA94649A56E27528B602F81"/>
          </w:pPr>
          <w:r w:rsidRPr="00E237E8">
            <w:t>Employee Payroll Taxes and Benefits</w:t>
          </w:r>
        </w:p>
      </w:docPartBody>
    </w:docPart>
    <w:docPart>
      <w:docPartPr>
        <w:name w:val="B50A8755109843A9AED95EDF6182635B"/>
        <w:category>
          <w:name w:val="General"/>
          <w:gallery w:val="placeholder"/>
        </w:category>
        <w:types>
          <w:type w:val="bbPlcHdr"/>
        </w:types>
        <w:behaviors>
          <w:behavior w:val="content"/>
        </w:behaviors>
        <w:guid w:val="{B3614E70-6328-4D0F-A30A-1526523B9FD0}"/>
      </w:docPartPr>
      <w:docPartBody>
        <w:p w:rsidR="00CB7284" w:rsidRDefault="00000000">
          <w:pPr>
            <w:pStyle w:val="B50A8755109843A9AED95EDF6182635B"/>
          </w:pPr>
          <w:r w:rsidRPr="00E237E8">
            <w:t>Rent/Lease Payments/Utilities</w:t>
          </w:r>
        </w:p>
      </w:docPartBody>
    </w:docPart>
    <w:docPart>
      <w:docPartPr>
        <w:name w:val="B379C18EBBD445568A0DED42EB211E64"/>
        <w:category>
          <w:name w:val="General"/>
          <w:gallery w:val="placeholder"/>
        </w:category>
        <w:types>
          <w:type w:val="bbPlcHdr"/>
        </w:types>
        <w:behaviors>
          <w:behavior w:val="content"/>
        </w:behaviors>
        <w:guid w:val="{6535399B-7DD8-4A4E-97C2-5614DD5F03C1}"/>
      </w:docPartPr>
      <w:docPartBody>
        <w:p w:rsidR="00CB7284" w:rsidRDefault="00000000">
          <w:pPr>
            <w:pStyle w:val="B379C18EBBD445568A0DED42EB211E64"/>
          </w:pPr>
          <w:r w:rsidRPr="00E237E8">
            <w:t>Postage/Shipping</w:t>
          </w:r>
        </w:p>
      </w:docPartBody>
    </w:docPart>
    <w:docPart>
      <w:docPartPr>
        <w:name w:val="9D3F958D50BD428490EB07896430A9A4"/>
        <w:category>
          <w:name w:val="General"/>
          <w:gallery w:val="placeholder"/>
        </w:category>
        <w:types>
          <w:type w:val="bbPlcHdr"/>
        </w:types>
        <w:behaviors>
          <w:behavior w:val="content"/>
        </w:behaviors>
        <w:guid w:val="{69D2EE18-E508-452C-B59B-B569B7F3296E}"/>
      </w:docPartPr>
      <w:docPartBody>
        <w:p w:rsidR="00CB7284" w:rsidRDefault="00000000">
          <w:pPr>
            <w:pStyle w:val="9D3F958D50BD428490EB07896430A9A4"/>
          </w:pPr>
          <w:r w:rsidRPr="00E237E8">
            <w:t>Communication/Telephone</w:t>
          </w:r>
        </w:p>
      </w:docPartBody>
    </w:docPart>
    <w:docPart>
      <w:docPartPr>
        <w:name w:val="331E1D6F989D45D69FAE72FA9D9F5492"/>
        <w:category>
          <w:name w:val="General"/>
          <w:gallery w:val="placeholder"/>
        </w:category>
        <w:types>
          <w:type w:val="bbPlcHdr"/>
        </w:types>
        <w:behaviors>
          <w:behavior w:val="content"/>
        </w:behaviors>
        <w:guid w:val="{3912EE58-6CBB-4182-B561-02335AED3C76}"/>
      </w:docPartPr>
      <w:docPartBody>
        <w:p w:rsidR="00CB7284" w:rsidRDefault="00000000">
          <w:pPr>
            <w:pStyle w:val="331E1D6F989D45D69FAE72FA9D9F5492"/>
          </w:pPr>
          <w:r w:rsidRPr="00E237E8">
            <w:t>Computer Equipment</w:t>
          </w:r>
        </w:p>
      </w:docPartBody>
    </w:docPart>
    <w:docPart>
      <w:docPartPr>
        <w:name w:val="C4AABDB266D145BD85F627BA57F3D681"/>
        <w:category>
          <w:name w:val="General"/>
          <w:gallery w:val="placeholder"/>
        </w:category>
        <w:types>
          <w:type w:val="bbPlcHdr"/>
        </w:types>
        <w:behaviors>
          <w:behavior w:val="content"/>
        </w:behaviors>
        <w:guid w:val="{B8F594EF-57D2-4D1E-BFFF-E048D6DFF155}"/>
      </w:docPartPr>
      <w:docPartBody>
        <w:p w:rsidR="00CB7284" w:rsidRDefault="00000000">
          <w:pPr>
            <w:pStyle w:val="C4AABDB266D145BD85F627BA57F3D681"/>
          </w:pPr>
          <w:r w:rsidRPr="00E237E8">
            <w:t>Computer Software</w:t>
          </w:r>
        </w:p>
      </w:docPartBody>
    </w:docPart>
    <w:docPart>
      <w:docPartPr>
        <w:name w:val="11F65D73D4D04D7A80ED06AFB9F4BDF3"/>
        <w:category>
          <w:name w:val="General"/>
          <w:gallery w:val="placeholder"/>
        </w:category>
        <w:types>
          <w:type w:val="bbPlcHdr"/>
        </w:types>
        <w:behaviors>
          <w:behavior w:val="content"/>
        </w:behaviors>
        <w:guid w:val="{CCAA4614-6EB6-49FD-BF08-9A05993A9E01}"/>
      </w:docPartPr>
      <w:docPartBody>
        <w:p w:rsidR="00CB7284" w:rsidRDefault="00000000">
          <w:pPr>
            <w:pStyle w:val="11F65D73D4D04D7A80ED06AFB9F4BDF3"/>
          </w:pPr>
          <w:r w:rsidRPr="00E237E8">
            <w:t>Insurance</w:t>
          </w:r>
        </w:p>
      </w:docPartBody>
    </w:docPart>
    <w:docPart>
      <w:docPartPr>
        <w:name w:val="11EFF85F4E9D479D802941BA3A7F2E7B"/>
        <w:category>
          <w:name w:val="General"/>
          <w:gallery w:val="placeholder"/>
        </w:category>
        <w:types>
          <w:type w:val="bbPlcHdr"/>
        </w:types>
        <w:behaviors>
          <w:behavior w:val="content"/>
        </w:behaviors>
        <w:guid w:val="{F6C9834D-88F9-40D3-B133-9988D0047D8F}"/>
      </w:docPartPr>
      <w:docPartBody>
        <w:p w:rsidR="00CB7284" w:rsidRDefault="00000000">
          <w:pPr>
            <w:pStyle w:val="11EFF85F4E9D479D802941BA3A7F2E7B"/>
          </w:pPr>
          <w:r w:rsidRPr="00E237E8">
            <w:t>Interest Expense</w:t>
          </w:r>
        </w:p>
      </w:docPartBody>
    </w:docPart>
    <w:docPart>
      <w:docPartPr>
        <w:name w:val="1AAB9835B3A94BDE9E7018454B5D6721"/>
        <w:category>
          <w:name w:val="General"/>
          <w:gallery w:val="placeholder"/>
        </w:category>
        <w:types>
          <w:type w:val="bbPlcHdr"/>
        </w:types>
        <w:behaviors>
          <w:behavior w:val="content"/>
        </w:behaviors>
        <w:guid w:val="{0B3E001C-0590-41D7-A3AB-BD23A3677E9E}"/>
      </w:docPartPr>
      <w:docPartBody>
        <w:p w:rsidR="00CB7284" w:rsidRDefault="00000000">
          <w:pPr>
            <w:pStyle w:val="1AAB9835B3A94BDE9E7018454B5D6721"/>
          </w:pPr>
          <w:r w:rsidRPr="00E237E8">
            <w:t>Bank Service Charges</w:t>
          </w:r>
        </w:p>
      </w:docPartBody>
    </w:docPart>
    <w:docPart>
      <w:docPartPr>
        <w:name w:val="CF03CB247ABC477E8A1B045EC6459CCB"/>
        <w:category>
          <w:name w:val="General"/>
          <w:gallery w:val="placeholder"/>
        </w:category>
        <w:types>
          <w:type w:val="bbPlcHdr"/>
        </w:types>
        <w:behaviors>
          <w:behavior w:val="content"/>
        </w:behaviors>
        <w:guid w:val="{E78BFF22-BA45-4B54-997D-255A79C3A107}"/>
      </w:docPartPr>
      <w:docPartBody>
        <w:p w:rsidR="00CB7284" w:rsidRDefault="00000000">
          <w:pPr>
            <w:pStyle w:val="CF03CB247ABC477E8A1B045EC6459CCB"/>
          </w:pPr>
          <w:r w:rsidRPr="00E237E8">
            <w:t>Supplies</w:t>
          </w:r>
        </w:p>
      </w:docPartBody>
    </w:docPart>
    <w:docPart>
      <w:docPartPr>
        <w:name w:val="2601A387FEB04AB39D883899F2387967"/>
        <w:category>
          <w:name w:val="General"/>
          <w:gallery w:val="placeholder"/>
        </w:category>
        <w:types>
          <w:type w:val="bbPlcHdr"/>
        </w:types>
        <w:behaviors>
          <w:behavior w:val="content"/>
        </w:behaviors>
        <w:guid w:val="{FA0DB2D2-CF03-4ED9-A7BD-481EB4B52FED}"/>
      </w:docPartPr>
      <w:docPartBody>
        <w:p w:rsidR="00CB7284" w:rsidRDefault="00000000">
          <w:pPr>
            <w:pStyle w:val="2601A387FEB04AB39D883899F2387967"/>
          </w:pPr>
          <w:r w:rsidRPr="00E237E8">
            <w:t>Travel &amp; Entertainment</w:t>
          </w:r>
        </w:p>
      </w:docPartBody>
    </w:docPart>
    <w:docPart>
      <w:docPartPr>
        <w:name w:val="F23C8A31782E4872B14D548460D03832"/>
        <w:category>
          <w:name w:val="General"/>
          <w:gallery w:val="placeholder"/>
        </w:category>
        <w:types>
          <w:type w:val="bbPlcHdr"/>
        </w:types>
        <w:behaviors>
          <w:behavior w:val="content"/>
        </w:behaviors>
        <w:guid w:val="{89A3BF88-B795-4BEC-BC34-1803509B251F}"/>
      </w:docPartPr>
      <w:docPartBody>
        <w:p w:rsidR="00CB7284" w:rsidRDefault="00000000">
          <w:pPr>
            <w:pStyle w:val="F23C8A31782E4872B14D548460D03832"/>
          </w:pPr>
          <w:r w:rsidRPr="00E237E8">
            <w:t>Equipment</w:t>
          </w:r>
        </w:p>
      </w:docPartBody>
    </w:docPart>
    <w:docPart>
      <w:docPartPr>
        <w:name w:val="8FA01A1D7B924949B0EE4988D4E27249"/>
        <w:category>
          <w:name w:val="General"/>
          <w:gallery w:val="placeholder"/>
        </w:category>
        <w:types>
          <w:type w:val="bbPlcHdr"/>
        </w:types>
        <w:behaviors>
          <w:behavior w:val="content"/>
        </w:behaviors>
        <w:guid w:val="{79A24856-EE9C-4E51-A305-7EA055A59F83}"/>
      </w:docPartPr>
      <w:docPartBody>
        <w:p w:rsidR="00CB7284" w:rsidRDefault="00000000">
          <w:pPr>
            <w:pStyle w:val="8FA01A1D7B924949B0EE4988D4E27249"/>
          </w:pPr>
          <w:r w:rsidRPr="00E237E8">
            <w:t>Furniture &amp; Fixtures</w:t>
          </w:r>
        </w:p>
      </w:docPartBody>
    </w:docPart>
    <w:docPart>
      <w:docPartPr>
        <w:name w:val="7743DD002F024C31971B96286A55848F"/>
        <w:category>
          <w:name w:val="General"/>
          <w:gallery w:val="placeholder"/>
        </w:category>
        <w:types>
          <w:type w:val="bbPlcHdr"/>
        </w:types>
        <w:behaviors>
          <w:behavior w:val="content"/>
        </w:behaviors>
        <w:guid w:val="{9BFA904A-782E-4EBC-A151-B6641C1E80D6}"/>
      </w:docPartPr>
      <w:docPartBody>
        <w:p w:rsidR="00CB7284" w:rsidRDefault="00000000">
          <w:pPr>
            <w:pStyle w:val="7743DD002F024C31971B96286A55848F"/>
          </w:pPr>
          <w:r w:rsidRPr="00E237E8">
            <w:t>Leasehold Improvements</w:t>
          </w:r>
        </w:p>
      </w:docPartBody>
    </w:docPart>
    <w:docPart>
      <w:docPartPr>
        <w:name w:val="8D860E1851674B53BBEA44F27C34D2F6"/>
        <w:category>
          <w:name w:val="General"/>
          <w:gallery w:val="placeholder"/>
        </w:category>
        <w:types>
          <w:type w:val="bbPlcHdr"/>
        </w:types>
        <w:behaviors>
          <w:behavior w:val="content"/>
        </w:behaviors>
        <w:guid w:val="{26EC0E6B-D81C-44F5-A5E7-D9CE8C82D36B}"/>
      </w:docPartPr>
      <w:docPartBody>
        <w:p w:rsidR="00CB7284" w:rsidRDefault="00000000">
          <w:pPr>
            <w:pStyle w:val="8D860E1851674B53BBEA44F27C34D2F6"/>
          </w:pPr>
          <w:r w:rsidRPr="00E237E8">
            <w:t>Security Deposit(s)</w:t>
          </w:r>
        </w:p>
      </w:docPartBody>
    </w:docPart>
    <w:docPart>
      <w:docPartPr>
        <w:name w:val="888AF8639A764BFE88823EB693BC7A8C"/>
        <w:category>
          <w:name w:val="General"/>
          <w:gallery w:val="placeholder"/>
        </w:category>
        <w:types>
          <w:type w:val="bbPlcHdr"/>
        </w:types>
        <w:behaviors>
          <w:behavior w:val="content"/>
        </w:behaviors>
        <w:guid w:val="{9CE74749-517C-4203-8781-446E3E2138D6}"/>
      </w:docPartPr>
      <w:docPartBody>
        <w:p w:rsidR="00CB7284" w:rsidRDefault="00000000">
          <w:pPr>
            <w:pStyle w:val="888AF8639A764BFE88823EB693BC7A8C"/>
          </w:pPr>
          <w:r w:rsidRPr="00E237E8">
            <w:t>Business Licenses/Permits/Fees</w:t>
          </w:r>
        </w:p>
      </w:docPartBody>
    </w:docPart>
    <w:docPart>
      <w:docPartPr>
        <w:name w:val="B3FB4BDB06154A5DB520787EE2DA23C0"/>
        <w:category>
          <w:name w:val="General"/>
          <w:gallery w:val="placeholder"/>
        </w:category>
        <w:types>
          <w:type w:val="bbPlcHdr"/>
        </w:types>
        <w:behaviors>
          <w:behavior w:val="content"/>
        </w:behaviors>
        <w:guid w:val="{1A0A5523-D45D-4BB8-9933-1326F0B312E1}"/>
      </w:docPartPr>
      <w:docPartBody>
        <w:p w:rsidR="00CB7284" w:rsidRDefault="00000000">
          <w:pPr>
            <w:pStyle w:val="B3FB4BDB06154A5DB520787EE2DA23C0"/>
          </w:pPr>
          <w:r w:rsidRPr="00E237E8">
            <w:t>Professional Services - Legal, Accounting</w:t>
          </w:r>
        </w:p>
      </w:docPartBody>
    </w:docPart>
    <w:docPart>
      <w:docPartPr>
        <w:name w:val="54D1BF0D0F8C4CC0BB67405D9903C3A9"/>
        <w:category>
          <w:name w:val="General"/>
          <w:gallery w:val="placeholder"/>
        </w:category>
        <w:types>
          <w:type w:val="bbPlcHdr"/>
        </w:types>
        <w:behaviors>
          <w:behavior w:val="content"/>
        </w:behaviors>
        <w:guid w:val="{10C5B38B-E039-4197-B74D-872EAEE24080}"/>
      </w:docPartPr>
      <w:docPartBody>
        <w:p w:rsidR="00CB7284" w:rsidRDefault="00000000">
          <w:pPr>
            <w:pStyle w:val="54D1BF0D0F8C4CC0BB67405D9903C3A9"/>
          </w:pPr>
          <w:r w:rsidRPr="00E237E8">
            <w:t>Consultant(s)</w:t>
          </w:r>
        </w:p>
      </w:docPartBody>
    </w:docPart>
    <w:docPart>
      <w:docPartPr>
        <w:name w:val="20F004A0A26C456DB36B921515AA00B4"/>
        <w:category>
          <w:name w:val="General"/>
          <w:gallery w:val="placeholder"/>
        </w:category>
        <w:types>
          <w:type w:val="bbPlcHdr"/>
        </w:types>
        <w:behaviors>
          <w:behavior w:val="content"/>
        </w:behaviors>
        <w:guid w:val="{F58A4514-A884-40AE-8EE0-4C438A7DE4F4}"/>
      </w:docPartPr>
      <w:docPartBody>
        <w:p w:rsidR="00CB7284" w:rsidRDefault="00000000">
          <w:pPr>
            <w:pStyle w:val="20F004A0A26C456DB36B921515AA00B4"/>
          </w:pPr>
          <w:r w:rsidRPr="00E237E8">
            <w:t>Inventory</w:t>
          </w:r>
        </w:p>
      </w:docPartBody>
    </w:docPart>
    <w:docPart>
      <w:docPartPr>
        <w:name w:val="84DA67E09AFD491D81CFA9EC4ACD2B97"/>
        <w:category>
          <w:name w:val="General"/>
          <w:gallery w:val="placeholder"/>
        </w:category>
        <w:types>
          <w:type w:val="bbPlcHdr"/>
        </w:types>
        <w:behaviors>
          <w:behavior w:val="content"/>
        </w:behaviors>
        <w:guid w:val="{25A021C1-1E74-4E21-BF19-07852F7C8B7D}"/>
      </w:docPartPr>
      <w:docPartBody>
        <w:p w:rsidR="00CB7284" w:rsidRDefault="00000000">
          <w:pPr>
            <w:pStyle w:val="84DA67E09AFD491D81CFA9EC4ACD2B97"/>
          </w:pPr>
          <w:r w:rsidRPr="00E237E8">
            <w:t>Cash-On-Hand (Working Capital)</w:t>
          </w:r>
        </w:p>
      </w:docPartBody>
    </w:docPart>
    <w:docPart>
      <w:docPartPr>
        <w:name w:val="6EC6485590F2402A8FA142169608713C"/>
        <w:category>
          <w:name w:val="General"/>
          <w:gallery w:val="placeholder"/>
        </w:category>
        <w:types>
          <w:type w:val="bbPlcHdr"/>
        </w:types>
        <w:behaviors>
          <w:behavior w:val="content"/>
        </w:behaviors>
        <w:guid w:val="{4039DDA9-7A6D-4E07-AA16-87D1BF227449}"/>
      </w:docPartPr>
      <w:docPartBody>
        <w:p w:rsidR="00CB7284" w:rsidRDefault="00000000">
          <w:pPr>
            <w:pStyle w:val="6EC6485590F2402A8FA142169608713C"/>
          </w:pPr>
          <w:r w:rsidRPr="00E237E8">
            <w:t>Miscellaneous</w:t>
          </w:r>
        </w:p>
      </w:docPartBody>
    </w:docPart>
    <w:docPart>
      <w:docPartPr>
        <w:name w:val="2C3B35416AEF496395DABDA005A5AD53"/>
        <w:category>
          <w:name w:val="General"/>
          <w:gallery w:val="placeholder"/>
        </w:category>
        <w:types>
          <w:type w:val="bbPlcHdr"/>
        </w:types>
        <w:behaviors>
          <w:behavior w:val="content"/>
        </w:behaviors>
        <w:guid w:val="{6A5D3634-DAB7-4B4B-9420-DFE382E430CE}"/>
      </w:docPartPr>
      <w:docPartBody>
        <w:p w:rsidR="00CB7284" w:rsidRDefault="00000000">
          <w:pPr>
            <w:pStyle w:val="2C3B35416AEF496395DABDA005A5AD53"/>
          </w:pPr>
          <w:r w:rsidRPr="00E237E8">
            <w:rPr>
              <w:rStyle w:val="Bold"/>
            </w:rPr>
            <w:t>ESTIMATED START-UP BUDGET</w:t>
          </w:r>
        </w:p>
      </w:docPartBody>
    </w:docPart>
    <w:docPart>
      <w:docPartPr>
        <w:name w:val="579D479FBE7249BD822AF7F535E27411"/>
        <w:category>
          <w:name w:val="General"/>
          <w:gallery w:val="placeholder"/>
        </w:category>
        <w:types>
          <w:type w:val="bbPlcHdr"/>
        </w:types>
        <w:behaviors>
          <w:behavior w:val="content"/>
        </w:behaviors>
        <w:guid w:val="{FDA519D7-B2DF-454A-A62B-7F5CD8ACC5C1}"/>
      </w:docPartPr>
      <w:docPartBody>
        <w:p w:rsidR="00CB7284" w:rsidRDefault="00000000">
          <w:pPr>
            <w:pStyle w:val="579D479FBE7249BD822AF7F535E27411"/>
          </w:pPr>
          <w:r w:rsidRPr="00E237E8">
            <w:t>Instructions for Getting Started with Estimated Start-Up Costs</w:t>
          </w:r>
        </w:p>
      </w:docPartBody>
    </w:docPart>
    <w:docPart>
      <w:docPartPr>
        <w:name w:val="68C681045C784EE1B539929FCF0D7CC7"/>
        <w:category>
          <w:name w:val="General"/>
          <w:gallery w:val="placeholder"/>
        </w:category>
        <w:types>
          <w:type w:val="bbPlcHdr"/>
        </w:types>
        <w:behaviors>
          <w:behavior w:val="content"/>
        </w:behaviors>
        <w:guid w:val="{CABF77AA-4F12-49EF-9D33-905E54DCEB23}"/>
      </w:docPartPr>
      <w:docPartBody>
        <w:p w:rsidR="00CB7284" w:rsidRDefault="00000000">
          <w:pPr>
            <w:pStyle w:val="68C681045C784EE1B539929FCF0D7CC7"/>
          </w:pPr>
          <w:r w:rsidRPr="00E237E8">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docPartBody>
    </w:docPart>
    <w:docPart>
      <w:docPartPr>
        <w:name w:val="2241062C33DD4D62ACE309F0DA8519A5"/>
        <w:category>
          <w:name w:val="General"/>
          <w:gallery w:val="placeholder"/>
        </w:category>
        <w:types>
          <w:type w:val="bbPlcHdr"/>
        </w:types>
        <w:behaviors>
          <w:behavior w:val="content"/>
        </w:behaviors>
        <w:guid w:val="{ED42E971-B96A-42A9-AB4E-B25EADD0E241}"/>
      </w:docPartPr>
      <w:docPartBody>
        <w:p w:rsidR="00CB7284" w:rsidRDefault="00000000">
          <w:pPr>
            <w:pStyle w:val="2241062C33DD4D62ACE309F0DA8519A5"/>
          </w:pPr>
          <w:r w:rsidRPr="00E237E8">
            <w:rPr>
              <w:rStyle w:val="Bold"/>
            </w:rPr>
            <w:t>Steps for preparation:</w:t>
          </w:r>
        </w:p>
      </w:docPartBody>
    </w:docPart>
    <w:docPart>
      <w:docPartPr>
        <w:name w:val="7B72D55B781045E7B1ADEEA3AB6851A2"/>
        <w:category>
          <w:name w:val="General"/>
          <w:gallery w:val="placeholder"/>
        </w:category>
        <w:types>
          <w:type w:val="bbPlcHdr"/>
        </w:types>
        <w:behaviors>
          <w:behavior w:val="content"/>
        </w:behaviors>
        <w:guid w:val="{701D36FC-5CB0-48D5-B28B-6CAAE1D8A782}"/>
      </w:docPartPr>
      <w:docPartBody>
        <w:p w:rsidR="00CB7284" w:rsidRDefault="00000000">
          <w:pPr>
            <w:pStyle w:val="7B72D55B781045E7B1ADEEA3AB6851A2"/>
          </w:pPr>
          <w:r w:rsidRPr="00E237E8">
            <w:rPr>
              <w:rStyle w:val="Bold"/>
            </w:rPr>
            <w:t>Step 1:</w:t>
          </w:r>
        </w:p>
      </w:docPartBody>
    </w:docPart>
    <w:docPart>
      <w:docPartPr>
        <w:name w:val="9C11F5540C944E0AB97C32E00BB01E46"/>
        <w:category>
          <w:name w:val="General"/>
          <w:gallery w:val="placeholder"/>
        </w:category>
        <w:types>
          <w:type w:val="bbPlcHdr"/>
        </w:types>
        <w:behaviors>
          <w:behavior w:val="content"/>
        </w:behaviors>
        <w:guid w:val="{A00D78B5-9130-4032-99F8-F92E9FE68AFF}"/>
      </w:docPartPr>
      <w:docPartBody>
        <w:p w:rsidR="00CB7284" w:rsidRDefault="00000000">
          <w:pPr>
            <w:pStyle w:val="9C11F5540C944E0AB97C32E00BB01E46"/>
          </w:pPr>
          <w:r w:rsidRPr="00E237E8">
            <w:t>Enter the company name and the date this estimate is being prepared.</w:t>
          </w:r>
        </w:p>
      </w:docPartBody>
    </w:docPart>
    <w:docPart>
      <w:docPartPr>
        <w:name w:val="4753DBBEE5944019A1E3AF00E3D7E686"/>
        <w:category>
          <w:name w:val="General"/>
          <w:gallery w:val="placeholder"/>
        </w:category>
        <w:types>
          <w:type w:val="bbPlcHdr"/>
        </w:types>
        <w:behaviors>
          <w:behavior w:val="content"/>
        </w:behaviors>
        <w:guid w:val="{2A5A119F-5E22-4AB2-8A97-B591244A26F9}"/>
      </w:docPartPr>
      <w:docPartBody>
        <w:p w:rsidR="00CB7284" w:rsidRDefault="00000000">
          <w:pPr>
            <w:pStyle w:val="4753DBBEE5944019A1E3AF00E3D7E686"/>
          </w:pPr>
          <w:r w:rsidRPr="00E237E8">
            <w:rPr>
              <w:rStyle w:val="Bold"/>
            </w:rPr>
            <w:t>Step 2:</w:t>
          </w:r>
        </w:p>
      </w:docPartBody>
    </w:docPart>
    <w:docPart>
      <w:docPartPr>
        <w:name w:val="469BDC47949D46D784A27BEB9D73384F"/>
        <w:category>
          <w:name w:val="General"/>
          <w:gallery w:val="placeholder"/>
        </w:category>
        <w:types>
          <w:type w:val="bbPlcHdr"/>
        </w:types>
        <w:behaviors>
          <w:behavior w:val="content"/>
        </w:behaviors>
        <w:guid w:val="{5C2080BA-66EF-4051-B2DB-FADF184D0D93}"/>
      </w:docPartPr>
      <w:docPartBody>
        <w:p w:rsidR="00CB7284" w:rsidRDefault="00000000">
          <w:pPr>
            <w:pStyle w:val="469BDC47949D46D784A27BEB9D73384F"/>
          </w:pPr>
          <w:r w:rsidRPr="00E237E8">
            <w:t>Enter the number of months and the monthly cost for each cost item that is recurring. For one-time costs only, skip the monthly costs. If there are cost items that have both recurring and one-time amounts, enter those as well. The total cost will calculate automatically in the far-right column.</w:t>
          </w:r>
        </w:p>
      </w:docPartBody>
    </w:docPart>
    <w:docPart>
      <w:docPartPr>
        <w:name w:val="D23E871177294B0896239B198CEFFA56"/>
        <w:category>
          <w:name w:val="General"/>
          <w:gallery w:val="placeholder"/>
        </w:category>
        <w:types>
          <w:type w:val="bbPlcHdr"/>
        </w:types>
        <w:behaviors>
          <w:behavior w:val="content"/>
        </w:behaviors>
        <w:guid w:val="{C44A4CBD-5711-4531-85A7-C86149098732}"/>
      </w:docPartPr>
      <w:docPartBody>
        <w:p w:rsidR="00CB7284" w:rsidRDefault="00000000">
          <w:pPr>
            <w:pStyle w:val="D23E871177294B0896239B198CEFFA56"/>
          </w:pPr>
          <w:r w:rsidRPr="00E237E8">
            <w:rPr>
              <w:rStyle w:val="Bold"/>
            </w:rPr>
            <w:t>Step 3:</w:t>
          </w:r>
        </w:p>
      </w:docPartBody>
    </w:docPart>
    <w:docPart>
      <w:docPartPr>
        <w:name w:val="DDC2331AC5C04BB6BC5FCD60309C1460"/>
        <w:category>
          <w:name w:val="General"/>
          <w:gallery w:val="placeholder"/>
        </w:category>
        <w:types>
          <w:type w:val="bbPlcHdr"/>
        </w:types>
        <w:behaviors>
          <w:behavior w:val="content"/>
        </w:behaviors>
        <w:guid w:val="{B3139639-C8A4-4E7C-B6D3-CCB5A5D2AC5A}"/>
      </w:docPartPr>
      <w:docPartBody>
        <w:p w:rsidR="00CB7284" w:rsidRDefault="00000000">
          <w:pPr>
            <w:pStyle w:val="DDC2331AC5C04BB6BC5FCD60309C1460"/>
          </w:pPr>
          <w:r w:rsidRPr="00E237E8">
            <w:t>Once all of the costs are entered, review the individual items and total amount to see where the budget can be fine-tuned or move something out into the future when more revenue is coming in.</w:t>
          </w:r>
        </w:p>
      </w:docPartBody>
    </w:docPart>
    <w:docPart>
      <w:docPartPr>
        <w:name w:val="C11D52AED21E4CF989D6ED4A20B37BE4"/>
        <w:category>
          <w:name w:val="General"/>
          <w:gallery w:val="placeholder"/>
        </w:category>
        <w:types>
          <w:type w:val="bbPlcHdr"/>
        </w:types>
        <w:behaviors>
          <w:behavior w:val="content"/>
        </w:behaviors>
        <w:guid w:val="{37C9C5E9-3921-43D8-96BE-FC78D7A1BE92}"/>
      </w:docPartPr>
      <w:docPartBody>
        <w:p w:rsidR="00CB7284" w:rsidRDefault="00000000">
          <w:pPr>
            <w:pStyle w:val="C11D52AED21E4CF989D6ED4A20B37BE4"/>
          </w:pPr>
          <w:r w:rsidRPr="00E237E8">
            <w:t>START-UP COSTS</w:t>
          </w:r>
        </w:p>
      </w:docPartBody>
    </w:docPart>
    <w:docPart>
      <w:docPartPr>
        <w:name w:val="B36E5F996FD94FB18F464F3C3C59AB7C"/>
        <w:category>
          <w:name w:val="General"/>
          <w:gallery w:val="placeholder"/>
        </w:category>
        <w:types>
          <w:type w:val="bbPlcHdr"/>
        </w:types>
        <w:behaviors>
          <w:behavior w:val="content"/>
        </w:behaviors>
        <w:guid w:val="{9DA779DA-4283-490C-A066-38B592A64BA9}"/>
      </w:docPartPr>
      <w:docPartBody>
        <w:p w:rsidR="00CB7284" w:rsidRDefault="00000000">
          <w:pPr>
            <w:pStyle w:val="B36E5F996FD94FB18F464F3C3C59AB7C"/>
          </w:pPr>
          <w:r w:rsidRPr="00E237E8">
            <w:t>Your Office-Based Agency</w:t>
          </w:r>
        </w:p>
      </w:docPartBody>
    </w:docPart>
    <w:docPart>
      <w:docPartPr>
        <w:name w:val="4B141EE806F74741BF01BE820447FE61"/>
        <w:category>
          <w:name w:val="General"/>
          <w:gallery w:val="placeholder"/>
        </w:category>
        <w:types>
          <w:type w:val="bbPlcHdr"/>
        </w:types>
        <w:behaviors>
          <w:behavior w:val="content"/>
        </w:behaviors>
        <w:guid w:val="{685FC5AA-1884-4D5C-A05B-6D9B0AB87912}"/>
      </w:docPartPr>
      <w:docPartBody>
        <w:p w:rsidR="00CB7284" w:rsidRDefault="00000000">
          <w:pPr>
            <w:pStyle w:val="4B141EE806F74741BF01BE820447FE61"/>
          </w:pPr>
          <w:r w:rsidRPr="00E237E8">
            <w:t>January 1, 20xx</w:t>
          </w:r>
        </w:p>
      </w:docPartBody>
    </w:docPart>
    <w:docPart>
      <w:docPartPr>
        <w:name w:val="59B4CCC4EC2E443484F90FC6D2671413"/>
        <w:category>
          <w:name w:val="General"/>
          <w:gallery w:val="placeholder"/>
        </w:category>
        <w:types>
          <w:type w:val="bbPlcHdr"/>
        </w:types>
        <w:behaviors>
          <w:behavior w:val="content"/>
        </w:behaviors>
        <w:guid w:val="{6B437491-93CC-4071-B1EC-1F5A424DD46D}"/>
      </w:docPartPr>
      <w:docPartBody>
        <w:p w:rsidR="00CB7284" w:rsidRDefault="00000000">
          <w:pPr>
            <w:pStyle w:val="59B4CCC4EC2E443484F90FC6D2671413"/>
          </w:pPr>
          <w:r w:rsidRPr="00E237E8">
            <w:rPr>
              <w:rStyle w:val="Bold"/>
            </w:rPr>
            <w:t>REVENUE</w:t>
          </w:r>
        </w:p>
      </w:docPartBody>
    </w:docPart>
    <w:docPart>
      <w:docPartPr>
        <w:name w:val="25B4A9CF932A4BD994AAC5497E75D114"/>
        <w:category>
          <w:name w:val="General"/>
          <w:gallery w:val="placeholder"/>
        </w:category>
        <w:types>
          <w:type w:val="bbPlcHdr"/>
        </w:types>
        <w:behaviors>
          <w:behavior w:val="content"/>
        </w:behaviors>
        <w:guid w:val="{F3235EEE-6C0F-490F-8782-85264FD941C6}"/>
      </w:docPartPr>
      <w:docPartBody>
        <w:p w:rsidR="00CB7284" w:rsidRDefault="00000000">
          <w:pPr>
            <w:pStyle w:val="25B4A9CF932A4BD994AAC5497E75D114"/>
          </w:pPr>
          <w:r w:rsidRPr="00E237E8">
            <w:rPr>
              <w:rStyle w:val="Bold"/>
            </w:rPr>
            <w:t>JAN</w:t>
          </w:r>
        </w:p>
      </w:docPartBody>
    </w:docPart>
    <w:docPart>
      <w:docPartPr>
        <w:name w:val="DF9D8E6D34174B8EA310A6AAEC4A38C5"/>
        <w:category>
          <w:name w:val="General"/>
          <w:gallery w:val="placeholder"/>
        </w:category>
        <w:types>
          <w:type w:val="bbPlcHdr"/>
        </w:types>
        <w:behaviors>
          <w:behavior w:val="content"/>
        </w:behaviors>
        <w:guid w:val="{B8C67169-E03E-4341-9810-9E497130A4AD}"/>
      </w:docPartPr>
      <w:docPartBody>
        <w:p w:rsidR="00CB7284" w:rsidRDefault="00000000">
          <w:pPr>
            <w:pStyle w:val="DF9D8E6D34174B8EA310A6AAEC4A38C5"/>
          </w:pPr>
          <w:r w:rsidRPr="00E237E8">
            <w:rPr>
              <w:rStyle w:val="Bold"/>
            </w:rPr>
            <w:t>FEB</w:t>
          </w:r>
        </w:p>
      </w:docPartBody>
    </w:docPart>
    <w:docPart>
      <w:docPartPr>
        <w:name w:val="739061931F8746FAB6BDBF8712623392"/>
        <w:category>
          <w:name w:val="General"/>
          <w:gallery w:val="placeholder"/>
        </w:category>
        <w:types>
          <w:type w:val="bbPlcHdr"/>
        </w:types>
        <w:behaviors>
          <w:behavior w:val="content"/>
        </w:behaviors>
        <w:guid w:val="{1B58300E-A10E-49C3-8D3D-8270ABC6AE19}"/>
      </w:docPartPr>
      <w:docPartBody>
        <w:p w:rsidR="00CB7284" w:rsidRDefault="00000000">
          <w:pPr>
            <w:pStyle w:val="739061931F8746FAB6BDBF8712623392"/>
          </w:pPr>
          <w:r w:rsidRPr="00E237E8">
            <w:rPr>
              <w:rStyle w:val="Bold"/>
            </w:rPr>
            <w:t>MAR</w:t>
          </w:r>
        </w:p>
      </w:docPartBody>
    </w:docPart>
    <w:docPart>
      <w:docPartPr>
        <w:name w:val="E81441D4C4604D4A8AEB851E9FC7916B"/>
        <w:category>
          <w:name w:val="General"/>
          <w:gallery w:val="placeholder"/>
        </w:category>
        <w:types>
          <w:type w:val="bbPlcHdr"/>
        </w:types>
        <w:behaviors>
          <w:behavior w:val="content"/>
        </w:behaviors>
        <w:guid w:val="{07BA028A-1E38-4C56-ACFA-0849B33A2E99}"/>
      </w:docPartPr>
      <w:docPartBody>
        <w:p w:rsidR="00CB7284" w:rsidRDefault="00000000">
          <w:pPr>
            <w:pStyle w:val="E81441D4C4604D4A8AEB851E9FC7916B"/>
          </w:pPr>
          <w:r w:rsidRPr="00E237E8">
            <w:rPr>
              <w:rStyle w:val="Bold"/>
            </w:rPr>
            <w:t>APR</w:t>
          </w:r>
        </w:p>
      </w:docPartBody>
    </w:docPart>
    <w:docPart>
      <w:docPartPr>
        <w:name w:val="2283F379C6CB473381CC13CC47A705E9"/>
        <w:category>
          <w:name w:val="General"/>
          <w:gallery w:val="placeholder"/>
        </w:category>
        <w:types>
          <w:type w:val="bbPlcHdr"/>
        </w:types>
        <w:behaviors>
          <w:behavior w:val="content"/>
        </w:behaviors>
        <w:guid w:val="{A7DB4C6E-8BF1-4D5D-92F0-FADCCFDDF996}"/>
      </w:docPartPr>
      <w:docPartBody>
        <w:p w:rsidR="00CB7284" w:rsidRDefault="00000000">
          <w:pPr>
            <w:pStyle w:val="2283F379C6CB473381CC13CC47A705E9"/>
          </w:pPr>
          <w:r w:rsidRPr="00E237E8">
            <w:rPr>
              <w:rStyle w:val="Bold"/>
            </w:rPr>
            <w:t>MAY</w:t>
          </w:r>
        </w:p>
      </w:docPartBody>
    </w:docPart>
    <w:docPart>
      <w:docPartPr>
        <w:name w:val="546F74FF46C24A36BE8A728A92B47608"/>
        <w:category>
          <w:name w:val="General"/>
          <w:gallery w:val="placeholder"/>
        </w:category>
        <w:types>
          <w:type w:val="bbPlcHdr"/>
        </w:types>
        <w:behaviors>
          <w:behavior w:val="content"/>
        </w:behaviors>
        <w:guid w:val="{EA10CA2D-457E-4EF7-AA93-C70EE3CDE751}"/>
      </w:docPartPr>
      <w:docPartBody>
        <w:p w:rsidR="00CB7284" w:rsidRDefault="00000000">
          <w:pPr>
            <w:pStyle w:val="546F74FF46C24A36BE8A728A92B47608"/>
          </w:pPr>
          <w:r w:rsidRPr="00E237E8">
            <w:rPr>
              <w:rStyle w:val="Bold"/>
            </w:rPr>
            <w:t>JUN</w:t>
          </w:r>
        </w:p>
      </w:docPartBody>
    </w:docPart>
    <w:docPart>
      <w:docPartPr>
        <w:name w:val="DA3032E8C8A14D5282AF4F74DC2536DD"/>
        <w:category>
          <w:name w:val="General"/>
          <w:gallery w:val="placeholder"/>
        </w:category>
        <w:types>
          <w:type w:val="bbPlcHdr"/>
        </w:types>
        <w:behaviors>
          <w:behavior w:val="content"/>
        </w:behaviors>
        <w:guid w:val="{F38B9066-8E5B-4263-8EAB-327ACB50ABB0}"/>
      </w:docPartPr>
      <w:docPartBody>
        <w:p w:rsidR="00CB7284" w:rsidRDefault="00000000">
          <w:pPr>
            <w:pStyle w:val="DA3032E8C8A14D5282AF4F74DC2536DD"/>
          </w:pPr>
          <w:r w:rsidRPr="00E237E8">
            <w:rPr>
              <w:rStyle w:val="Bold"/>
            </w:rPr>
            <w:t>JUL</w:t>
          </w:r>
        </w:p>
      </w:docPartBody>
    </w:docPart>
    <w:docPart>
      <w:docPartPr>
        <w:name w:val="A7A583FC5C284B839FBF56F601A95084"/>
        <w:category>
          <w:name w:val="General"/>
          <w:gallery w:val="placeholder"/>
        </w:category>
        <w:types>
          <w:type w:val="bbPlcHdr"/>
        </w:types>
        <w:behaviors>
          <w:behavior w:val="content"/>
        </w:behaviors>
        <w:guid w:val="{9E6EABFC-8459-4CBF-9582-57420AE70C50}"/>
      </w:docPartPr>
      <w:docPartBody>
        <w:p w:rsidR="00CB7284" w:rsidRDefault="00000000">
          <w:pPr>
            <w:pStyle w:val="A7A583FC5C284B839FBF56F601A95084"/>
          </w:pPr>
          <w:r w:rsidRPr="00E237E8">
            <w:rPr>
              <w:rStyle w:val="Bold"/>
            </w:rPr>
            <w:t>AUG</w:t>
          </w:r>
        </w:p>
      </w:docPartBody>
    </w:docPart>
    <w:docPart>
      <w:docPartPr>
        <w:name w:val="B7FAE3C2D38341B59B76711DE085542F"/>
        <w:category>
          <w:name w:val="General"/>
          <w:gallery w:val="placeholder"/>
        </w:category>
        <w:types>
          <w:type w:val="bbPlcHdr"/>
        </w:types>
        <w:behaviors>
          <w:behavior w:val="content"/>
        </w:behaviors>
        <w:guid w:val="{77969F3F-6C4E-421D-BB86-CFBA3BA44598}"/>
      </w:docPartPr>
      <w:docPartBody>
        <w:p w:rsidR="00CB7284" w:rsidRDefault="00000000">
          <w:pPr>
            <w:pStyle w:val="B7FAE3C2D38341B59B76711DE085542F"/>
          </w:pPr>
          <w:r w:rsidRPr="00E237E8">
            <w:rPr>
              <w:rStyle w:val="Bold"/>
            </w:rPr>
            <w:t>SEP</w:t>
          </w:r>
        </w:p>
      </w:docPartBody>
    </w:docPart>
    <w:docPart>
      <w:docPartPr>
        <w:name w:val="819C6AA54C1D44779060B3EA72FF596F"/>
        <w:category>
          <w:name w:val="General"/>
          <w:gallery w:val="placeholder"/>
        </w:category>
        <w:types>
          <w:type w:val="bbPlcHdr"/>
        </w:types>
        <w:behaviors>
          <w:behavior w:val="content"/>
        </w:behaviors>
        <w:guid w:val="{64F929E0-FF3F-47BC-82DD-414687F4BB0C}"/>
      </w:docPartPr>
      <w:docPartBody>
        <w:p w:rsidR="00CB7284" w:rsidRDefault="00000000">
          <w:pPr>
            <w:pStyle w:val="819C6AA54C1D44779060B3EA72FF596F"/>
          </w:pPr>
          <w:r w:rsidRPr="00E237E8">
            <w:rPr>
              <w:rStyle w:val="Bold"/>
            </w:rPr>
            <w:t>OCT</w:t>
          </w:r>
        </w:p>
      </w:docPartBody>
    </w:docPart>
    <w:docPart>
      <w:docPartPr>
        <w:name w:val="0F9F0109FF56455F9265DE1901D3A528"/>
        <w:category>
          <w:name w:val="General"/>
          <w:gallery w:val="placeholder"/>
        </w:category>
        <w:types>
          <w:type w:val="bbPlcHdr"/>
        </w:types>
        <w:behaviors>
          <w:behavior w:val="content"/>
        </w:behaviors>
        <w:guid w:val="{17BAA5C2-A21E-48C6-A326-FA33D247EBBE}"/>
      </w:docPartPr>
      <w:docPartBody>
        <w:p w:rsidR="00CB7284" w:rsidRDefault="00000000">
          <w:pPr>
            <w:pStyle w:val="0F9F0109FF56455F9265DE1901D3A528"/>
          </w:pPr>
          <w:r w:rsidRPr="00E237E8">
            <w:rPr>
              <w:rStyle w:val="Bold"/>
            </w:rPr>
            <w:t>NOV</w:t>
          </w:r>
        </w:p>
      </w:docPartBody>
    </w:docPart>
    <w:docPart>
      <w:docPartPr>
        <w:name w:val="4D54745D56A0466DA9EC22766578880D"/>
        <w:category>
          <w:name w:val="General"/>
          <w:gallery w:val="placeholder"/>
        </w:category>
        <w:types>
          <w:type w:val="bbPlcHdr"/>
        </w:types>
        <w:behaviors>
          <w:behavior w:val="content"/>
        </w:behaviors>
        <w:guid w:val="{19DD0F18-2340-4E31-A086-03DA6F71EB10}"/>
      </w:docPartPr>
      <w:docPartBody>
        <w:p w:rsidR="00CB7284" w:rsidRDefault="00000000">
          <w:pPr>
            <w:pStyle w:val="4D54745D56A0466DA9EC22766578880D"/>
          </w:pPr>
          <w:r w:rsidRPr="00E237E8">
            <w:rPr>
              <w:rStyle w:val="Bold"/>
            </w:rPr>
            <w:t>DEC</w:t>
          </w:r>
        </w:p>
      </w:docPartBody>
    </w:docPart>
    <w:docPart>
      <w:docPartPr>
        <w:name w:val="0977A793C91D411D8286321E64F36356"/>
        <w:category>
          <w:name w:val="General"/>
          <w:gallery w:val="placeholder"/>
        </w:category>
        <w:types>
          <w:type w:val="bbPlcHdr"/>
        </w:types>
        <w:behaviors>
          <w:behavior w:val="content"/>
        </w:behaviors>
        <w:guid w:val="{150ABFC6-8A5D-4564-AE6B-3C1AE6A0BF0F}"/>
      </w:docPartPr>
      <w:docPartBody>
        <w:p w:rsidR="00CB7284" w:rsidRDefault="00000000">
          <w:pPr>
            <w:pStyle w:val="0977A793C91D411D8286321E64F36356"/>
          </w:pPr>
          <w:r w:rsidRPr="00E237E8">
            <w:rPr>
              <w:rStyle w:val="Bold"/>
            </w:rPr>
            <w:t>YTD</w:t>
          </w:r>
        </w:p>
      </w:docPartBody>
    </w:docPart>
    <w:docPart>
      <w:docPartPr>
        <w:name w:val="39A4BD70AC274749ACC0F07B741E3270"/>
        <w:category>
          <w:name w:val="General"/>
          <w:gallery w:val="placeholder"/>
        </w:category>
        <w:types>
          <w:type w:val="bbPlcHdr"/>
        </w:types>
        <w:behaviors>
          <w:behavior w:val="content"/>
        </w:behaviors>
        <w:guid w:val="{50BC2A51-01CC-4A7D-B164-55E004B5DE77}"/>
      </w:docPartPr>
      <w:docPartBody>
        <w:p w:rsidR="00CB7284" w:rsidRDefault="00000000">
          <w:pPr>
            <w:pStyle w:val="39A4BD70AC274749ACC0F07B741E3270"/>
          </w:pPr>
          <w:r w:rsidRPr="00E237E8">
            <w:t>Estimated Product Sales</w:t>
          </w:r>
        </w:p>
      </w:docPartBody>
    </w:docPart>
    <w:docPart>
      <w:docPartPr>
        <w:name w:val="861FDCBEFCDF4F55BB3F474239A2093A"/>
        <w:category>
          <w:name w:val="General"/>
          <w:gallery w:val="placeholder"/>
        </w:category>
        <w:types>
          <w:type w:val="bbPlcHdr"/>
        </w:types>
        <w:behaviors>
          <w:behavior w:val="content"/>
        </w:behaviors>
        <w:guid w:val="{AC121323-FE68-4365-986F-35A0AB0A76D1}"/>
      </w:docPartPr>
      <w:docPartBody>
        <w:p w:rsidR="00CB7284" w:rsidRDefault="00000000">
          <w:pPr>
            <w:pStyle w:val="861FDCBEFCDF4F55BB3F474239A2093A"/>
          </w:pPr>
          <w:r w:rsidRPr="00E237E8">
            <w:t>Less Sales Returns &amp; Discounts</w:t>
          </w:r>
        </w:p>
      </w:docPartBody>
    </w:docPart>
    <w:docPart>
      <w:docPartPr>
        <w:name w:val="44D42E634CD1412580CE9AE2FB91D466"/>
        <w:category>
          <w:name w:val="General"/>
          <w:gallery w:val="placeholder"/>
        </w:category>
        <w:types>
          <w:type w:val="bbPlcHdr"/>
        </w:types>
        <w:behaviors>
          <w:behavior w:val="content"/>
        </w:behaviors>
        <w:guid w:val="{EDF9DB37-7F32-476B-B2E7-2DB526B43FF9}"/>
      </w:docPartPr>
      <w:docPartBody>
        <w:p w:rsidR="00CB7284" w:rsidRDefault="00000000">
          <w:pPr>
            <w:pStyle w:val="44D42E634CD1412580CE9AE2FB91D466"/>
          </w:pPr>
          <w:r w:rsidRPr="00E237E8">
            <w:t>Service Revenue</w:t>
          </w:r>
        </w:p>
      </w:docPartBody>
    </w:docPart>
    <w:docPart>
      <w:docPartPr>
        <w:name w:val="2B850DA58CE74D988C717368CAF76C0B"/>
        <w:category>
          <w:name w:val="General"/>
          <w:gallery w:val="placeholder"/>
        </w:category>
        <w:types>
          <w:type w:val="bbPlcHdr"/>
        </w:types>
        <w:behaviors>
          <w:behavior w:val="content"/>
        </w:behaviors>
        <w:guid w:val="{EF95AFCB-53AE-4E3B-9000-4F16A8E8398B}"/>
      </w:docPartPr>
      <w:docPartBody>
        <w:p w:rsidR="00CB7284" w:rsidRDefault="00000000">
          <w:pPr>
            <w:pStyle w:val="2B850DA58CE74D988C717368CAF76C0B"/>
          </w:pPr>
          <w:r w:rsidRPr="00E237E8">
            <w:t>Other Revenue</w:t>
          </w:r>
        </w:p>
      </w:docPartBody>
    </w:docPart>
    <w:docPart>
      <w:docPartPr>
        <w:name w:val="1DD6879F8BFD4181996547C9EE4A8DA5"/>
        <w:category>
          <w:name w:val="General"/>
          <w:gallery w:val="placeholder"/>
        </w:category>
        <w:types>
          <w:type w:val="bbPlcHdr"/>
        </w:types>
        <w:behaviors>
          <w:behavior w:val="content"/>
        </w:behaviors>
        <w:guid w:val="{F3436EC9-93F5-40B3-A33F-AB3DD4F3536C}"/>
      </w:docPartPr>
      <w:docPartBody>
        <w:p w:rsidR="00CB7284" w:rsidRDefault="00000000">
          <w:pPr>
            <w:pStyle w:val="1DD6879F8BFD4181996547C9EE4A8DA5"/>
          </w:pPr>
          <w:r w:rsidRPr="00E237E8">
            <w:rPr>
              <w:rStyle w:val="Bold"/>
            </w:rPr>
            <w:t>Net Sales</w:t>
          </w:r>
        </w:p>
      </w:docPartBody>
    </w:docPart>
    <w:docPart>
      <w:docPartPr>
        <w:name w:val="EC20D68157694F378F9320C46B1CBF32"/>
        <w:category>
          <w:name w:val="General"/>
          <w:gallery w:val="placeholder"/>
        </w:category>
        <w:types>
          <w:type w:val="bbPlcHdr"/>
        </w:types>
        <w:behaviors>
          <w:behavior w:val="content"/>
        </w:behaviors>
        <w:guid w:val="{889BD9AF-469D-4C46-8E0D-E11B01AE2663}"/>
      </w:docPartPr>
      <w:docPartBody>
        <w:p w:rsidR="00CB7284" w:rsidRDefault="00000000">
          <w:pPr>
            <w:pStyle w:val="EC20D68157694F378F9320C46B1CBF32"/>
          </w:pPr>
          <w:r w:rsidRPr="00E237E8">
            <w:rPr>
              <w:rStyle w:val="Bold"/>
            </w:rPr>
            <w:t>Cost of Goods Sold</w:t>
          </w:r>
        </w:p>
      </w:docPartBody>
    </w:docPart>
    <w:docPart>
      <w:docPartPr>
        <w:name w:val="D6001C95099347AA9CD3E9CC0B3FBAA7"/>
        <w:category>
          <w:name w:val="General"/>
          <w:gallery w:val="placeholder"/>
        </w:category>
        <w:types>
          <w:type w:val="bbPlcHdr"/>
        </w:types>
        <w:behaviors>
          <w:behavior w:val="content"/>
        </w:behaviors>
        <w:guid w:val="{D83A36D3-FB5A-4414-B3CC-B1F80E74B056}"/>
      </w:docPartPr>
      <w:docPartBody>
        <w:p w:rsidR="00CB7284" w:rsidRDefault="00000000">
          <w:pPr>
            <w:pStyle w:val="D6001C95099347AA9CD3E9CC0B3FBAA7"/>
          </w:pPr>
          <w:r w:rsidRPr="00E237E8">
            <w:rPr>
              <w:rStyle w:val="Bold"/>
            </w:rPr>
            <w:t>Gross Profit</w:t>
          </w:r>
        </w:p>
      </w:docPartBody>
    </w:docPart>
    <w:docPart>
      <w:docPartPr>
        <w:name w:val="E293D12ED8CF4FEC85BB9CBA1423A2B2"/>
        <w:category>
          <w:name w:val="General"/>
          <w:gallery w:val="placeholder"/>
        </w:category>
        <w:types>
          <w:type w:val="bbPlcHdr"/>
        </w:types>
        <w:behaviors>
          <w:behavior w:val="content"/>
        </w:behaviors>
        <w:guid w:val="{B8A7EB81-C59E-4930-9A23-47254CDCFC16}"/>
      </w:docPartPr>
      <w:docPartBody>
        <w:p w:rsidR="00CB7284" w:rsidRDefault="00000000">
          <w:pPr>
            <w:pStyle w:val="E293D12ED8CF4FEC85BB9CBA1423A2B2"/>
          </w:pPr>
          <w:r w:rsidRPr="00E237E8">
            <w:rPr>
              <w:rStyle w:val="Bold"/>
            </w:rPr>
            <w:t>EXPENSES</w:t>
          </w:r>
        </w:p>
      </w:docPartBody>
    </w:docPart>
    <w:docPart>
      <w:docPartPr>
        <w:name w:val="22DC9795DDE74ED39CB7AA05AC80318B"/>
        <w:category>
          <w:name w:val="General"/>
          <w:gallery w:val="placeholder"/>
        </w:category>
        <w:types>
          <w:type w:val="bbPlcHdr"/>
        </w:types>
        <w:behaviors>
          <w:behavior w:val="content"/>
        </w:behaviors>
        <w:guid w:val="{C2110DDD-B257-41E4-BD04-EB6BDFF87E78}"/>
      </w:docPartPr>
      <w:docPartBody>
        <w:p w:rsidR="00CB7284" w:rsidRDefault="00000000">
          <w:pPr>
            <w:pStyle w:val="22DC9795DDE74ED39CB7AA05AC80318B"/>
          </w:pPr>
          <w:r w:rsidRPr="00E237E8">
            <w:rPr>
              <w:rStyle w:val="Bold"/>
            </w:rPr>
            <w:t>JAN</w:t>
          </w:r>
        </w:p>
      </w:docPartBody>
    </w:docPart>
    <w:docPart>
      <w:docPartPr>
        <w:name w:val="A0667490D5864C2598A90C98FD7B2434"/>
        <w:category>
          <w:name w:val="General"/>
          <w:gallery w:val="placeholder"/>
        </w:category>
        <w:types>
          <w:type w:val="bbPlcHdr"/>
        </w:types>
        <w:behaviors>
          <w:behavior w:val="content"/>
        </w:behaviors>
        <w:guid w:val="{A48DDC02-74B2-47FE-B721-C9A1F59C723D}"/>
      </w:docPartPr>
      <w:docPartBody>
        <w:p w:rsidR="00CB7284" w:rsidRDefault="00000000">
          <w:pPr>
            <w:pStyle w:val="A0667490D5864C2598A90C98FD7B2434"/>
          </w:pPr>
          <w:r w:rsidRPr="00E237E8">
            <w:rPr>
              <w:rStyle w:val="Bold"/>
            </w:rPr>
            <w:t>FEB</w:t>
          </w:r>
        </w:p>
      </w:docPartBody>
    </w:docPart>
    <w:docPart>
      <w:docPartPr>
        <w:name w:val="DD82E7D006A245608B7050EFF444D315"/>
        <w:category>
          <w:name w:val="General"/>
          <w:gallery w:val="placeholder"/>
        </w:category>
        <w:types>
          <w:type w:val="bbPlcHdr"/>
        </w:types>
        <w:behaviors>
          <w:behavior w:val="content"/>
        </w:behaviors>
        <w:guid w:val="{947A2317-2999-4308-B6EB-E7E0D1FF58C6}"/>
      </w:docPartPr>
      <w:docPartBody>
        <w:p w:rsidR="00CB7284" w:rsidRDefault="00000000">
          <w:pPr>
            <w:pStyle w:val="DD82E7D006A245608B7050EFF444D315"/>
          </w:pPr>
          <w:r w:rsidRPr="00E237E8">
            <w:rPr>
              <w:rStyle w:val="Bold"/>
            </w:rPr>
            <w:t>MAR</w:t>
          </w:r>
        </w:p>
      </w:docPartBody>
    </w:docPart>
    <w:docPart>
      <w:docPartPr>
        <w:name w:val="76487A5C366D4D9D8CF2942E45FB3995"/>
        <w:category>
          <w:name w:val="General"/>
          <w:gallery w:val="placeholder"/>
        </w:category>
        <w:types>
          <w:type w:val="bbPlcHdr"/>
        </w:types>
        <w:behaviors>
          <w:behavior w:val="content"/>
        </w:behaviors>
        <w:guid w:val="{F7170E64-CB01-4110-827F-B1BD35A04DFD}"/>
      </w:docPartPr>
      <w:docPartBody>
        <w:p w:rsidR="00CB7284" w:rsidRDefault="00000000">
          <w:pPr>
            <w:pStyle w:val="76487A5C366D4D9D8CF2942E45FB3995"/>
          </w:pPr>
          <w:r w:rsidRPr="00E237E8">
            <w:rPr>
              <w:rStyle w:val="Bold"/>
            </w:rPr>
            <w:t>APR</w:t>
          </w:r>
        </w:p>
      </w:docPartBody>
    </w:docPart>
    <w:docPart>
      <w:docPartPr>
        <w:name w:val="D03A99352FF0446086768BA0ACD753B3"/>
        <w:category>
          <w:name w:val="General"/>
          <w:gallery w:val="placeholder"/>
        </w:category>
        <w:types>
          <w:type w:val="bbPlcHdr"/>
        </w:types>
        <w:behaviors>
          <w:behavior w:val="content"/>
        </w:behaviors>
        <w:guid w:val="{6DF96359-8CB2-41EF-95B5-F2B334EADF79}"/>
      </w:docPartPr>
      <w:docPartBody>
        <w:p w:rsidR="00CB7284" w:rsidRDefault="00000000">
          <w:pPr>
            <w:pStyle w:val="D03A99352FF0446086768BA0ACD753B3"/>
          </w:pPr>
          <w:r w:rsidRPr="00E237E8">
            <w:rPr>
              <w:rStyle w:val="Bold"/>
            </w:rPr>
            <w:t>MAY</w:t>
          </w:r>
        </w:p>
      </w:docPartBody>
    </w:docPart>
    <w:docPart>
      <w:docPartPr>
        <w:name w:val="0D194AD5076843BEB28CFA90CA5901A1"/>
        <w:category>
          <w:name w:val="General"/>
          <w:gallery w:val="placeholder"/>
        </w:category>
        <w:types>
          <w:type w:val="bbPlcHdr"/>
        </w:types>
        <w:behaviors>
          <w:behavior w:val="content"/>
        </w:behaviors>
        <w:guid w:val="{6706127F-9CF9-47A0-AAD9-A96A10255486}"/>
      </w:docPartPr>
      <w:docPartBody>
        <w:p w:rsidR="00CB7284" w:rsidRDefault="00000000">
          <w:pPr>
            <w:pStyle w:val="0D194AD5076843BEB28CFA90CA5901A1"/>
          </w:pPr>
          <w:r w:rsidRPr="00E237E8">
            <w:rPr>
              <w:rStyle w:val="Bold"/>
            </w:rPr>
            <w:t>JUN</w:t>
          </w:r>
        </w:p>
      </w:docPartBody>
    </w:docPart>
    <w:docPart>
      <w:docPartPr>
        <w:name w:val="A095EC1CEAC4487BB7FE4627BF1DCF38"/>
        <w:category>
          <w:name w:val="General"/>
          <w:gallery w:val="placeholder"/>
        </w:category>
        <w:types>
          <w:type w:val="bbPlcHdr"/>
        </w:types>
        <w:behaviors>
          <w:behavior w:val="content"/>
        </w:behaviors>
        <w:guid w:val="{4F288031-76E1-4841-8EDA-3A3B3C0B104E}"/>
      </w:docPartPr>
      <w:docPartBody>
        <w:p w:rsidR="00CB7284" w:rsidRDefault="00000000">
          <w:pPr>
            <w:pStyle w:val="A095EC1CEAC4487BB7FE4627BF1DCF38"/>
          </w:pPr>
          <w:r w:rsidRPr="00E237E8">
            <w:rPr>
              <w:rStyle w:val="Bold"/>
            </w:rPr>
            <w:t>JUL</w:t>
          </w:r>
        </w:p>
      </w:docPartBody>
    </w:docPart>
    <w:docPart>
      <w:docPartPr>
        <w:name w:val="5DC82E4922F744249CE81A4D9B908821"/>
        <w:category>
          <w:name w:val="General"/>
          <w:gallery w:val="placeholder"/>
        </w:category>
        <w:types>
          <w:type w:val="bbPlcHdr"/>
        </w:types>
        <w:behaviors>
          <w:behavior w:val="content"/>
        </w:behaviors>
        <w:guid w:val="{C880788F-B0A3-450C-9A68-ED6A563F88E0}"/>
      </w:docPartPr>
      <w:docPartBody>
        <w:p w:rsidR="00CB7284" w:rsidRDefault="00000000">
          <w:pPr>
            <w:pStyle w:val="5DC82E4922F744249CE81A4D9B908821"/>
          </w:pPr>
          <w:r w:rsidRPr="00E237E8">
            <w:rPr>
              <w:rStyle w:val="Bold"/>
            </w:rPr>
            <w:t>AUG</w:t>
          </w:r>
        </w:p>
      </w:docPartBody>
    </w:docPart>
    <w:docPart>
      <w:docPartPr>
        <w:name w:val="F5CA888A105F4C429BCC23AB0765B4AA"/>
        <w:category>
          <w:name w:val="General"/>
          <w:gallery w:val="placeholder"/>
        </w:category>
        <w:types>
          <w:type w:val="bbPlcHdr"/>
        </w:types>
        <w:behaviors>
          <w:behavior w:val="content"/>
        </w:behaviors>
        <w:guid w:val="{55981580-DDFF-49D2-8B7B-99294135F9E5}"/>
      </w:docPartPr>
      <w:docPartBody>
        <w:p w:rsidR="00CB7284" w:rsidRDefault="00000000">
          <w:pPr>
            <w:pStyle w:val="F5CA888A105F4C429BCC23AB0765B4AA"/>
          </w:pPr>
          <w:r w:rsidRPr="00E237E8">
            <w:rPr>
              <w:rStyle w:val="Bold"/>
            </w:rPr>
            <w:t>SEP</w:t>
          </w:r>
        </w:p>
      </w:docPartBody>
    </w:docPart>
    <w:docPart>
      <w:docPartPr>
        <w:name w:val="17519869F5B7456DB555D8E2D7346B9A"/>
        <w:category>
          <w:name w:val="General"/>
          <w:gallery w:val="placeholder"/>
        </w:category>
        <w:types>
          <w:type w:val="bbPlcHdr"/>
        </w:types>
        <w:behaviors>
          <w:behavior w:val="content"/>
        </w:behaviors>
        <w:guid w:val="{1D1534DA-16C2-479C-8FB4-45A42FBC4C41}"/>
      </w:docPartPr>
      <w:docPartBody>
        <w:p w:rsidR="00CB7284" w:rsidRDefault="00000000">
          <w:pPr>
            <w:pStyle w:val="17519869F5B7456DB555D8E2D7346B9A"/>
          </w:pPr>
          <w:r w:rsidRPr="00E237E8">
            <w:rPr>
              <w:rStyle w:val="Bold"/>
            </w:rPr>
            <w:t>OCT</w:t>
          </w:r>
        </w:p>
      </w:docPartBody>
    </w:docPart>
    <w:docPart>
      <w:docPartPr>
        <w:name w:val="7F205E876714426FAF8E03926C7AB997"/>
        <w:category>
          <w:name w:val="General"/>
          <w:gallery w:val="placeholder"/>
        </w:category>
        <w:types>
          <w:type w:val="bbPlcHdr"/>
        </w:types>
        <w:behaviors>
          <w:behavior w:val="content"/>
        </w:behaviors>
        <w:guid w:val="{E3917759-3C9C-43FE-9DCC-6A95BBBBB850}"/>
      </w:docPartPr>
      <w:docPartBody>
        <w:p w:rsidR="00CB7284" w:rsidRDefault="00000000">
          <w:pPr>
            <w:pStyle w:val="7F205E876714426FAF8E03926C7AB997"/>
          </w:pPr>
          <w:r w:rsidRPr="00E237E8">
            <w:rPr>
              <w:rStyle w:val="Bold"/>
            </w:rPr>
            <w:t>NOV</w:t>
          </w:r>
        </w:p>
      </w:docPartBody>
    </w:docPart>
    <w:docPart>
      <w:docPartPr>
        <w:name w:val="2397A445684F41EFBEC10C7DAD754349"/>
        <w:category>
          <w:name w:val="General"/>
          <w:gallery w:val="placeholder"/>
        </w:category>
        <w:types>
          <w:type w:val="bbPlcHdr"/>
        </w:types>
        <w:behaviors>
          <w:behavior w:val="content"/>
        </w:behaviors>
        <w:guid w:val="{08D0F923-0971-48AE-A434-788A27F1B17C}"/>
      </w:docPartPr>
      <w:docPartBody>
        <w:p w:rsidR="00CB7284" w:rsidRDefault="00000000">
          <w:pPr>
            <w:pStyle w:val="2397A445684F41EFBEC10C7DAD754349"/>
          </w:pPr>
          <w:r w:rsidRPr="00E237E8">
            <w:rPr>
              <w:rStyle w:val="Bold"/>
            </w:rPr>
            <w:t>DEC</w:t>
          </w:r>
        </w:p>
      </w:docPartBody>
    </w:docPart>
    <w:docPart>
      <w:docPartPr>
        <w:name w:val="75440C59B69040C6B7336E8EA217AD05"/>
        <w:category>
          <w:name w:val="General"/>
          <w:gallery w:val="placeholder"/>
        </w:category>
        <w:types>
          <w:type w:val="bbPlcHdr"/>
        </w:types>
        <w:behaviors>
          <w:behavior w:val="content"/>
        </w:behaviors>
        <w:guid w:val="{F3B90B52-F695-446F-BE36-F4C91D1DA98E}"/>
      </w:docPartPr>
      <w:docPartBody>
        <w:p w:rsidR="00CB7284" w:rsidRDefault="00000000">
          <w:pPr>
            <w:pStyle w:val="75440C59B69040C6B7336E8EA217AD05"/>
          </w:pPr>
          <w:r w:rsidRPr="00E237E8">
            <w:rPr>
              <w:rStyle w:val="Bold"/>
            </w:rPr>
            <w:t>YTD</w:t>
          </w:r>
        </w:p>
      </w:docPartBody>
    </w:docPart>
    <w:docPart>
      <w:docPartPr>
        <w:name w:val="DBFE4063C3B14314874F47CD0B215325"/>
        <w:category>
          <w:name w:val="General"/>
          <w:gallery w:val="placeholder"/>
        </w:category>
        <w:types>
          <w:type w:val="bbPlcHdr"/>
        </w:types>
        <w:behaviors>
          <w:behavior w:val="content"/>
        </w:behaviors>
        <w:guid w:val="{B0C4002D-D917-4C99-AD67-7E37EF5E7AAC}"/>
      </w:docPartPr>
      <w:docPartBody>
        <w:p w:rsidR="00CB7284" w:rsidRDefault="00000000">
          <w:pPr>
            <w:pStyle w:val="DBFE4063C3B14314874F47CD0B215325"/>
          </w:pPr>
          <w:r w:rsidRPr="00E237E8">
            <w:t>Salaries &amp; Wages</w:t>
          </w:r>
        </w:p>
      </w:docPartBody>
    </w:docPart>
    <w:docPart>
      <w:docPartPr>
        <w:name w:val="749DC3A355B6479C91C5B8D31A268F26"/>
        <w:category>
          <w:name w:val="General"/>
          <w:gallery w:val="placeholder"/>
        </w:category>
        <w:types>
          <w:type w:val="bbPlcHdr"/>
        </w:types>
        <w:behaviors>
          <w:behavior w:val="content"/>
        </w:behaviors>
        <w:guid w:val="{C13080DF-5FFD-4A9F-9439-EAD038A5D706}"/>
      </w:docPartPr>
      <w:docPartBody>
        <w:p w:rsidR="00CB7284" w:rsidRDefault="00000000">
          <w:pPr>
            <w:pStyle w:val="749DC3A355B6479C91C5B8D31A268F26"/>
          </w:pPr>
          <w:r w:rsidRPr="00E237E8">
            <w:t>Marketing/Advertising</w:t>
          </w:r>
        </w:p>
      </w:docPartBody>
    </w:docPart>
    <w:docPart>
      <w:docPartPr>
        <w:name w:val="0564C04D9B834E90B6853F65181AEFAA"/>
        <w:category>
          <w:name w:val="General"/>
          <w:gallery w:val="placeholder"/>
        </w:category>
        <w:types>
          <w:type w:val="bbPlcHdr"/>
        </w:types>
        <w:behaviors>
          <w:behavior w:val="content"/>
        </w:behaviors>
        <w:guid w:val="{54E03B5C-3B62-45C7-9EF5-328FA7A7AA3B}"/>
      </w:docPartPr>
      <w:docPartBody>
        <w:p w:rsidR="00CB7284" w:rsidRDefault="00000000">
          <w:pPr>
            <w:pStyle w:val="0564C04D9B834E90B6853F65181AEFAA"/>
          </w:pPr>
          <w:r w:rsidRPr="00E237E8">
            <w:t>Sales Commissions</w:t>
          </w:r>
        </w:p>
      </w:docPartBody>
    </w:docPart>
    <w:docPart>
      <w:docPartPr>
        <w:name w:val="2626D23E8B3A4F10B8BBD1373363E12F"/>
        <w:category>
          <w:name w:val="General"/>
          <w:gallery w:val="placeholder"/>
        </w:category>
        <w:types>
          <w:type w:val="bbPlcHdr"/>
        </w:types>
        <w:behaviors>
          <w:behavior w:val="content"/>
        </w:behaviors>
        <w:guid w:val="{856D6A99-DCDD-469B-B97B-B7BBC1D4EEAE}"/>
      </w:docPartPr>
      <w:docPartBody>
        <w:p w:rsidR="00CB7284" w:rsidRDefault="00000000">
          <w:pPr>
            <w:pStyle w:val="2626D23E8B3A4F10B8BBD1373363E12F"/>
          </w:pPr>
          <w:r w:rsidRPr="00E237E8">
            <w:t>Rent</w:t>
          </w:r>
        </w:p>
      </w:docPartBody>
    </w:docPart>
    <w:docPart>
      <w:docPartPr>
        <w:name w:val="90D80393E3F646AEA2A366E0AC5CACAA"/>
        <w:category>
          <w:name w:val="General"/>
          <w:gallery w:val="placeholder"/>
        </w:category>
        <w:types>
          <w:type w:val="bbPlcHdr"/>
        </w:types>
        <w:behaviors>
          <w:behavior w:val="content"/>
        </w:behaviors>
        <w:guid w:val="{67F9F0A2-47B2-40FF-BF7B-9E119AAE3785}"/>
      </w:docPartPr>
      <w:docPartBody>
        <w:p w:rsidR="00CB7284" w:rsidRDefault="00000000">
          <w:pPr>
            <w:pStyle w:val="90D80393E3F646AEA2A366E0AC5CACAA"/>
          </w:pPr>
          <w:r w:rsidRPr="00E237E8">
            <w:t>Utilities</w:t>
          </w:r>
        </w:p>
      </w:docPartBody>
    </w:docPart>
    <w:docPart>
      <w:docPartPr>
        <w:name w:val="D7D490AF51124DCFB4767B6C185C58EB"/>
        <w:category>
          <w:name w:val="General"/>
          <w:gallery w:val="placeholder"/>
        </w:category>
        <w:types>
          <w:type w:val="bbPlcHdr"/>
        </w:types>
        <w:behaviors>
          <w:behavior w:val="content"/>
        </w:behaviors>
        <w:guid w:val="{42A75CE2-43B0-487D-9351-351297DB7EF3}"/>
      </w:docPartPr>
      <w:docPartBody>
        <w:p w:rsidR="00CB7284" w:rsidRDefault="00000000">
          <w:pPr>
            <w:pStyle w:val="D7D490AF51124DCFB4767B6C185C58EB"/>
          </w:pPr>
          <w:r w:rsidRPr="00E237E8">
            <w:t>Website Expenses</w:t>
          </w:r>
        </w:p>
      </w:docPartBody>
    </w:docPart>
    <w:docPart>
      <w:docPartPr>
        <w:name w:val="EEC9E8686AB9487DB60D3C8317DB24C9"/>
        <w:category>
          <w:name w:val="General"/>
          <w:gallery w:val="placeholder"/>
        </w:category>
        <w:types>
          <w:type w:val="bbPlcHdr"/>
        </w:types>
        <w:behaviors>
          <w:behavior w:val="content"/>
        </w:behaviors>
        <w:guid w:val="{50C38810-72FC-4932-B83B-559549F2DED8}"/>
      </w:docPartPr>
      <w:docPartBody>
        <w:p w:rsidR="00CB7284" w:rsidRDefault="00000000">
          <w:pPr>
            <w:pStyle w:val="EEC9E8686AB9487DB60D3C8317DB24C9"/>
          </w:pPr>
          <w:r w:rsidRPr="00E237E8">
            <w:t>Internet/Phone</w:t>
          </w:r>
        </w:p>
      </w:docPartBody>
    </w:docPart>
    <w:docPart>
      <w:docPartPr>
        <w:name w:val="413A9EFEA10041BAA3C83F21A090777F"/>
        <w:category>
          <w:name w:val="General"/>
          <w:gallery w:val="placeholder"/>
        </w:category>
        <w:types>
          <w:type w:val="bbPlcHdr"/>
        </w:types>
        <w:behaviors>
          <w:behavior w:val="content"/>
        </w:behaviors>
        <w:guid w:val="{26EAFC1E-97E9-4924-AD34-AAFB2D61492F}"/>
      </w:docPartPr>
      <w:docPartBody>
        <w:p w:rsidR="00CB7284" w:rsidRDefault="00000000">
          <w:pPr>
            <w:pStyle w:val="413A9EFEA10041BAA3C83F21A090777F"/>
          </w:pPr>
          <w:r w:rsidRPr="00E237E8">
            <w:t>Insurance</w:t>
          </w:r>
        </w:p>
      </w:docPartBody>
    </w:docPart>
    <w:docPart>
      <w:docPartPr>
        <w:name w:val="4591D913A4984C549EC41AC69D7B867B"/>
        <w:category>
          <w:name w:val="General"/>
          <w:gallery w:val="placeholder"/>
        </w:category>
        <w:types>
          <w:type w:val="bbPlcHdr"/>
        </w:types>
        <w:behaviors>
          <w:behavior w:val="content"/>
        </w:behaviors>
        <w:guid w:val="{AF764AE5-74AA-40DD-AB96-4E7B4A75B6C4}"/>
      </w:docPartPr>
      <w:docPartBody>
        <w:p w:rsidR="00CB7284" w:rsidRDefault="00000000">
          <w:pPr>
            <w:pStyle w:val="4591D913A4984C549EC41AC69D7B867B"/>
          </w:pPr>
          <w:r w:rsidRPr="00E237E8">
            <w:t>Travel</w:t>
          </w:r>
        </w:p>
      </w:docPartBody>
    </w:docPart>
    <w:docPart>
      <w:docPartPr>
        <w:name w:val="BB424B42EBA54D8DB156712041327A24"/>
        <w:category>
          <w:name w:val="General"/>
          <w:gallery w:val="placeholder"/>
        </w:category>
        <w:types>
          <w:type w:val="bbPlcHdr"/>
        </w:types>
        <w:behaviors>
          <w:behavior w:val="content"/>
        </w:behaviors>
        <w:guid w:val="{80566F2B-E615-4A1D-9859-6139233E1589}"/>
      </w:docPartPr>
      <w:docPartBody>
        <w:p w:rsidR="00CB7284" w:rsidRDefault="00000000">
          <w:pPr>
            <w:pStyle w:val="BB424B42EBA54D8DB156712041327A24"/>
          </w:pPr>
          <w:r w:rsidRPr="00E237E8">
            <w:t>Legal/Accounting</w:t>
          </w:r>
        </w:p>
      </w:docPartBody>
    </w:docPart>
    <w:docPart>
      <w:docPartPr>
        <w:name w:val="2707EEC16CE94948BA4D4311B12AF36D"/>
        <w:category>
          <w:name w:val="General"/>
          <w:gallery w:val="placeholder"/>
        </w:category>
        <w:types>
          <w:type w:val="bbPlcHdr"/>
        </w:types>
        <w:behaviors>
          <w:behavior w:val="content"/>
        </w:behaviors>
        <w:guid w:val="{E64844C5-7CEC-402B-9C36-1A5C584F9783}"/>
      </w:docPartPr>
      <w:docPartBody>
        <w:p w:rsidR="00CB7284" w:rsidRDefault="00000000">
          <w:pPr>
            <w:pStyle w:val="2707EEC16CE94948BA4D4311B12AF36D"/>
          </w:pPr>
          <w:r w:rsidRPr="00E237E8">
            <w:t>Office Supplies</w:t>
          </w:r>
        </w:p>
      </w:docPartBody>
    </w:docPart>
    <w:docPart>
      <w:docPartPr>
        <w:name w:val="0D7C1FDE92CD49DF828C013652312700"/>
        <w:category>
          <w:name w:val="General"/>
          <w:gallery w:val="placeholder"/>
        </w:category>
        <w:types>
          <w:type w:val="bbPlcHdr"/>
        </w:types>
        <w:behaviors>
          <w:behavior w:val="content"/>
        </w:behaviors>
        <w:guid w:val="{4631EE5B-61A1-46CD-9670-9265D8E07FB4}"/>
      </w:docPartPr>
      <w:docPartBody>
        <w:p w:rsidR="00CB7284" w:rsidRDefault="00000000">
          <w:pPr>
            <w:pStyle w:val="0D7C1FDE92CD49DF828C013652312700"/>
          </w:pPr>
          <w:r w:rsidRPr="00E237E8">
            <w:t>Interest Expense</w:t>
          </w:r>
        </w:p>
      </w:docPartBody>
    </w:docPart>
    <w:docPart>
      <w:docPartPr>
        <w:name w:val="E7CC258AAA8C498C8302610E81DC1555"/>
        <w:category>
          <w:name w:val="General"/>
          <w:gallery w:val="placeholder"/>
        </w:category>
        <w:types>
          <w:type w:val="bbPlcHdr"/>
        </w:types>
        <w:behaviors>
          <w:behavior w:val="content"/>
        </w:behaviors>
        <w:guid w:val="{D23DFFDB-1CFB-43F4-8DFE-CE9DDD35C119}"/>
      </w:docPartPr>
      <w:docPartBody>
        <w:p w:rsidR="00CB7284" w:rsidRDefault="00000000">
          <w:pPr>
            <w:pStyle w:val="E7CC258AAA8C498C8302610E81DC1555"/>
          </w:pPr>
          <w:r w:rsidRPr="00E237E8">
            <w:t>Other 1</w:t>
          </w:r>
        </w:p>
      </w:docPartBody>
    </w:docPart>
    <w:docPart>
      <w:docPartPr>
        <w:name w:val="A9CE4A2D71954B1883C12F1C996E4C49"/>
        <w:category>
          <w:name w:val="General"/>
          <w:gallery w:val="placeholder"/>
        </w:category>
        <w:types>
          <w:type w:val="bbPlcHdr"/>
        </w:types>
        <w:behaviors>
          <w:behavior w:val="content"/>
        </w:behaviors>
        <w:guid w:val="{FCCAC6FA-AE85-4034-8BDD-2878D250CDF1}"/>
      </w:docPartPr>
      <w:docPartBody>
        <w:p w:rsidR="00CB7284" w:rsidRDefault="00000000">
          <w:pPr>
            <w:pStyle w:val="A9CE4A2D71954B1883C12F1C996E4C49"/>
          </w:pPr>
          <w:r w:rsidRPr="00E237E8">
            <w:rPr>
              <w:rStyle w:val="Bold"/>
            </w:rPr>
            <w:t>Total Expenses</w:t>
          </w:r>
        </w:p>
      </w:docPartBody>
    </w:docPart>
    <w:docPart>
      <w:docPartPr>
        <w:name w:val="3B416E117674448ABF1DAD23FBF548E3"/>
        <w:category>
          <w:name w:val="General"/>
          <w:gallery w:val="placeholder"/>
        </w:category>
        <w:types>
          <w:type w:val="bbPlcHdr"/>
        </w:types>
        <w:behaviors>
          <w:behavior w:val="content"/>
        </w:behaviors>
        <w:guid w:val="{1711AA43-B3C5-4735-879E-1BB7E7903706}"/>
      </w:docPartPr>
      <w:docPartBody>
        <w:p w:rsidR="00CB7284" w:rsidRDefault="00000000">
          <w:pPr>
            <w:pStyle w:val="3B416E117674448ABF1DAD23FBF548E3"/>
          </w:pPr>
          <w:r w:rsidRPr="00E237E8">
            <w:rPr>
              <w:rStyle w:val="Bold"/>
            </w:rPr>
            <w:t>Income Before Taxes</w:t>
          </w:r>
        </w:p>
      </w:docPartBody>
    </w:docPart>
    <w:docPart>
      <w:docPartPr>
        <w:name w:val="CDCDE3FFEFD542AEAB286379411221A2"/>
        <w:category>
          <w:name w:val="General"/>
          <w:gallery w:val="placeholder"/>
        </w:category>
        <w:types>
          <w:type w:val="bbPlcHdr"/>
        </w:types>
        <w:behaviors>
          <w:behavior w:val="content"/>
        </w:behaviors>
        <w:guid w:val="{8F341027-74C6-44D3-80C2-4D6390E94C71}"/>
      </w:docPartPr>
      <w:docPartBody>
        <w:p w:rsidR="00CB7284" w:rsidRDefault="00000000">
          <w:pPr>
            <w:pStyle w:val="CDCDE3FFEFD542AEAB286379411221A2"/>
          </w:pPr>
          <w:r w:rsidRPr="00E237E8">
            <w:rPr>
              <w:rStyle w:val="Bold"/>
            </w:rPr>
            <w:t>Income Tax Expense</w:t>
          </w:r>
        </w:p>
      </w:docPartBody>
    </w:docPart>
    <w:docPart>
      <w:docPartPr>
        <w:name w:val="6AE59848053147C3AAFE1F62F29182E6"/>
        <w:category>
          <w:name w:val="General"/>
          <w:gallery w:val="placeholder"/>
        </w:category>
        <w:types>
          <w:type w:val="bbPlcHdr"/>
        </w:types>
        <w:behaviors>
          <w:behavior w:val="content"/>
        </w:behaviors>
        <w:guid w:val="{4998FC86-39E5-4672-95EB-213F37292A4C}"/>
      </w:docPartPr>
      <w:docPartBody>
        <w:p w:rsidR="00CB7284" w:rsidRDefault="00000000">
          <w:pPr>
            <w:pStyle w:val="6AE59848053147C3AAFE1F62F29182E6"/>
          </w:pPr>
          <w:r w:rsidRPr="00E237E8">
            <w:rPr>
              <w:rStyle w:val="Bold"/>
            </w:rPr>
            <w:t>NET INCOME</w:t>
          </w:r>
        </w:p>
      </w:docPartBody>
    </w:docPart>
    <w:docPart>
      <w:docPartPr>
        <w:name w:val="7F6A8425736544CF9B4E9EE211F4B061"/>
        <w:category>
          <w:name w:val="General"/>
          <w:gallery w:val="placeholder"/>
        </w:category>
        <w:types>
          <w:type w:val="bbPlcHdr"/>
        </w:types>
        <w:behaviors>
          <w:behavior w:val="content"/>
        </w:behaviors>
        <w:guid w:val="{AE580389-82B8-4BC6-9B17-FBC37AB79465}"/>
      </w:docPartPr>
      <w:docPartBody>
        <w:p w:rsidR="00CB7284" w:rsidRDefault="00000000">
          <w:pPr>
            <w:pStyle w:val="7F6A8425736544CF9B4E9EE211F4B061"/>
          </w:pPr>
          <w:r w:rsidRPr="00E237E8">
            <w:t>* In the service industry, Cost of Goods Sold is the monetized value of the time spent on the client.</w:t>
          </w:r>
        </w:p>
      </w:docPartBody>
    </w:docPart>
    <w:docPart>
      <w:docPartPr>
        <w:name w:val="8A61A2A40DCB47039BDB82ACA03A4662"/>
        <w:category>
          <w:name w:val="General"/>
          <w:gallery w:val="placeholder"/>
        </w:category>
        <w:types>
          <w:type w:val="bbPlcHdr"/>
        </w:types>
        <w:behaviors>
          <w:behavior w:val="content"/>
        </w:behaviors>
        <w:guid w:val="{9D5A7DDF-BD3E-4FEB-90F6-396A31D37126}"/>
      </w:docPartPr>
      <w:docPartBody>
        <w:p w:rsidR="00CB7284" w:rsidRDefault="00000000">
          <w:pPr>
            <w:pStyle w:val="8A61A2A40DCB47039BDB82ACA03A4662"/>
          </w:pPr>
          <w:r w:rsidRPr="00E237E8">
            <w:t>Instructions for Getting Started on Profit &amp; Loss Projections</w:t>
          </w:r>
        </w:p>
      </w:docPartBody>
    </w:docPart>
    <w:docPart>
      <w:docPartPr>
        <w:name w:val="AC56E12F11E347D783CC3306FF2154B4"/>
        <w:category>
          <w:name w:val="General"/>
          <w:gallery w:val="placeholder"/>
        </w:category>
        <w:types>
          <w:type w:val="bbPlcHdr"/>
        </w:types>
        <w:behaviors>
          <w:behavior w:val="content"/>
        </w:behaviors>
        <w:guid w:val="{AE7626EC-5F7E-4A30-9A93-39ABB6FE2123}"/>
      </w:docPartPr>
      <w:docPartBody>
        <w:p w:rsidR="00CB7284" w:rsidRDefault="00000000">
          <w:pPr>
            <w:pStyle w:val="AC56E12F11E347D783CC3306FF2154B4"/>
          </w:pPr>
          <w:r w:rsidRPr="00E237E8">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docPartBody>
    </w:docPart>
    <w:docPart>
      <w:docPartPr>
        <w:name w:val="25C86C3DB81F482E849B1F7AB8584FDF"/>
        <w:category>
          <w:name w:val="General"/>
          <w:gallery w:val="placeholder"/>
        </w:category>
        <w:types>
          <w:type w:val="bbPlcHdr"/>
        </w:types>
        <w:behaviors>
          <w:behavior w:val="content"/>
        </w:behaviors>
        <w:guid w:val="{00F88616-FCDD-4035-8B6A-75EFD27ACAD4}"/>
      </w:docPartPr>
      <w:docPartBody>
        <w:p w:rsidR="00CB7284" w:rsidRDefault="00000000">
          <w:pPr>
            <w:pStyle w:val="25C86C3DB81F482E849B1F7AB8584FDF"/>
          </w:pPr>
          <w:r w:rsidRPr="00E237E8">
            <w:rPr>
              <w:rStyle w:val="Bold"/>
            </w:rPr>
            <w:t>Steps for preparation:</w:t>
          </w:r>
        </w:p>
      </w:docPartBody>
    </w:docPart>
    <w:docPart>
      <w:docPartPr>
        <w:name w:val="A6BE169C96E241278786CFBFDA67147B"/>
        <w:category>
          <w:name w:val="General"/>
          <w:gallery w:val="placeholder"/>
        </w:category>
        <w:types>
          <w:type w:val="bbPlcHdr"/>
        </w:types>
        <w:behaviors>
          <w:behavior w:val="content"/>
        </w:behaviors>
        <w:guid w:val="{2B1AC129-1A42-4C41-B322-414C60D41178}"/>
      </w:docPartPr>
      <w:docPartBody>
        <w:p w:rsidR="00CB7284" w:rsidRDefault="00000000">
          <w:pPr>
            <w:pStyle w:val="A6BE169C96E241278786CFBFDA67147B"/>
          </w:pPr>
          <w:r w:rsidRPr="00E237E8">
            <w:rPr>
              <w:b/>
              <w:bCs/>
            </w:rPr>
            <w:t>Step 1:</w:t>
          </w:r>
        </w:p>
      </w:docPartBody>
    </w:docPart>
    <w:docPart>
      <w:docPartPr>
        <w:name w:val="C638A7253FA347F7BADDC613B75416AA"/>
        <w:category>
          <w:name w:val="General"/>
          <w:gallery w:val="placeholder"/>
        </w:category>
        <w:types>
          <w:type w:val="bbPlcHdr"/>
        </w:types>
        <w:behaviors>
          <w:behavior w:val="content"/>
        </w:behaviors>
        <w:guid w:val="{3054F638-3C96-45EB-9AED-0650252CA487}"/>
      </w:docPartPr>
      <w:docPartBody>
        <w:p w:rsidR="00CB7284" w:rsidRDefault="00000000">
          <w:pPr>
            <w:pStyle w:val="C638A7253FA347F7BADDC613B75416AA"/>
          </w:pPr>
          <w:r w:rsidRPr="00E237E8">
            <w:t>Enter the company name and the date this projection is being prepared.</w:t>
          </w:r>
        </w:p>
      </w:docPartBody>
    </w:docPart>
    <w:docPart>
      <w:docPartPr>
        <w:name w:val="E5BDCBB5F3274721AC4E98AAF948F8A4"/>
        <w:category>
          <w:name w:val="General"/>
          <w:gallery w:val="placeholder"/>
        </w:category>
        <w:types>
          <w:type w:val="bbPlcHdr"/>
        </w:types>
        <w:behaviors>
          <w:behavior w:val="content"/>
        </w:behaviors>
        <w:guid w:val="{BC64EA16-4477-4D6B-A580-6A091A85445F}"/>
      </w:docPartPr>
      <w:docPartBody>
        <w:p w:rsidR="00CB7284" w:rsidRDefault="00000000">
          <w:pPr>
            <w:pStyle w:val="E5BDCBB5F3274721AC4E98AAF948F8A4"/>
          </w:pPr>
          <w:r w:rsidRPr="00E237E8">
            <w:rPr>
              <w:b/>
              <w:bCs/>
            </w:rPr>
            <w:t>Step 2:</w:t>
          </w:r>
        </w:p>
      </w:docPartBody>
    </w:docPart>
    <w:docPart>
      <w:docPartPr>
        <w:name w:val="461D274665584D8F9B0124981D3D710D"/>
        <w:category>
          <w:name w:val="General"/>
          <w:gallery w:val="placeholder"/>
        </w:category>
        <w:types>
          <w:type w:val="bbPlcHdr"/>
        </w:types>
        <w:behaviors>
          <w:behavior w:val="content"/>
        </w:behaviors>
        <w:guid w:val="{22B07929-C9AF-4430-976A-373C56B3D5C5}"/>
      </w:docPartPr>
      <w:docPartBody>
        <w:p w:rsidR="00CB7284" w:rsidRDefault="00000000">
          <w:pPr>
            <w:pStyle w:val="461D274665584D8F9B0124981D3D710D"/>
          </w:pPr>
          <w:r w:rsidRPr="00E237E8">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monetized value of the time spent on a particular client.</w:t>
          </w:r>
        </w:p>
      </w:docPartBody>
    </w:docPart>
    <w:docPart>
      <w:docPartPr>
        <w:name w:val="B6C5AE8170D640DEB36FCF040FB5BC6D"/>
        <w:category>
          <w:name w:val="General"/>
          <w:gallery w:val="placeholder"/>
        </w:category>
        <w:types>
          <w:type w:val="bbPlcHdr"/>
        </w:types>
        <w:behaviors>
          <w:behavior w:val="content"/>
        </w:behaviors>
        <w:guid w:val="{D0BF70F2-BC52-4DF1-9D15-AC3857D98899}"/>
      </w:docPartPr>
      <w:docPartBody>
        <w:p w:rsidR="00CB7284" w:rsidRDefault="00000000">
          <w:pPr>
            <w:pStyle w:val="B6C5AE8170D640DEB36FCF040FB5BC6D"/>
          </w:pPr>
          <w:r w:rsidRPr="00E237E8">
            <w:rPr>
              <w:b/>
              <w:bCs/>
            </w:rPr>
            <w:t>Step 3:</w:t>
          </w:r>
        </w:p>
      </w:docPartBody>
    </w:docPart>
    <w:docPart>
      <w:docPartPr>
        <w:name w:val="2E54E310E9A24D9DB6B6D98EF390D3DE"/>
        <w:category>
          <w:name w:val="General"/>
          <w:gallery w:val="placeholder"/>
        </w:category>
        <w:types>
          <w:type w:val="bbPlcHdr"/>
        </w:types>
        <w:behaviors>
          <w:behavior w:val="content"/>
        </w:behaviors>
        <w:guid w:val="{629FCAFB-4DF1-44F1-9472-C76DDD9988B5}"/>
      </w:docPartPr>
      <w:docPartBody>
        <w:p w:rsidR="00CB7284" w:rsidRDefault="00000000">
          <w:pPr>
            <w:pStyle w:val="2E54E310E9A24D9DB6B6D98EF390D3DE"/>
          </w:pPr>
          <w:r w:rsidRPr="00E237E8">
            <w:t>For each month, enter the estimated salaries, marketing, utilities, and other items that are projected.</w:t>
          </w:r>
        </w:p>
      </w:docPartBody>
    </w:docPart>
    <w:docPart>
      <w:docPartPr>
        <w:name w:val="035BD776993943E99C93CC817508516B"/>
        <w:category>
          <w:name w:val="General"/>
          <w:gallery w:val="placeholder"/>
        </w:category>
        <w:types>
          <w:type w:val="bbPlcHdr"/>
        </w:types>
        <w:behaviors>
          <w:behavior w:val="content"/>
        </w:behaviors>
        <w:guid w:val="{43AE2280-5F14-4A15-B3DB-C42AF1199DB3}"/>
      </w:docPartPr>
      <w:docPartBody>
        <w:p w:rsidR="00CB7284" w:rsidRDefault="00000000">
          <w:pPr>
            <w:pStyle w:val="035BD776993943E99C93CC817508516B"/>
          </w:pPr>
          <w:r w:rsidRPr="00E237E8">
            <w:rPr>
              <w:b/>
              <w:bCs/>
            </w:rPr>
            <w:t>Step 4:</w:t>
          </w:r>
        </w:p>
      </w:docPartBody>
    </w:docPart>
    <w:docPart>
      <w:docPartPr>
        <w:name w:val="B7E762C9C3404A0FA5BF58518B7A902C"/>
        <w:category>
          <w:name w:val="General"/>
          <w:gallery w:val="placeholder"/>
        </w:category>
        <w:types>
          <w:type w:val="bbPlcHdr"/>
        </w:types>
        <w:behaviors>
          <w:behavior w:val="content"/>
        </w:behaviors>
        <w:guid w:val="{9F6C89C6-82D6-4004-B197-5495F9BE26DF}"/>
      </w:docPartPr>
      <w:docPartBody>
        <w:p w:rsidR="00CB7284" w:rsidRDefault="00000000">
          <w:pPr>
            <w:pStyle w:val="B7E762C9C3404A0FA5BF58518B7A902C"/>
          </w:pPr>
          <w:r w:rsidRPr="00E237E8">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3995462">
    <w:abstractNumId w:val="3"/>
  </w:num>
  <w:num w:numId="2" w16cid:durableId="1682003259">
    <w:abstractNumId w:val="6"/>
  </w:num>
  <w:num w:numId="3" w16cid:durableId="1370759845">
    <w:abstractNumId w:val="4"/>
  </w:num>
  <w:num w:numId="4" w16cid:durableId="568268231">
    <w:abstractNumId w:val="5"/>
  </w:num>
  <w:num w:numId="5" w16cid:durableId="1863395358">
    <w:abstractNumId w:val="2"/>
  </w:num>
  <w:num w:numId="6" w16cid:durableId="418992021">
    <w:abstractNumId w:val="1"/>
  </w:num>
  <w:num w:numId="7" w16cid:durableId="211151181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A6"/>
    <w:rsid w:val="000A7AA6"/>
    <w:rsid w:val="00370419"/>
    <w:rsid w:val="007D065F"/>
    <w:rsid w:val="00CB728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07CDA945FD448981BC173B2558F30F">
    <w:name w:val="2307CDA945FD448981BC173B2558F30F"/>
  </w:style>
  <w:style w:type="paragraph" w:customStyle="1" w:styleId="3E4400E7A6A44226AB8207B2FB2C87D4">
    <w:name w:val="3E4400E7A6A44226AB8207B2FB2C87D4"/>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kern w:val="0"/>
      <w:sz w:val="24"/>
      <w:lang w:val="en-US" w:eastAsia="en-US"/>
      <w14:ligatures w14:val="none"/>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kern w:val="0"/>
      <w:sz w:val="24"/>
      <w:lang w:val="en-US" w:eastAsia="en-US"/>
      <w14:ligatures w14:val="none"/>
    </w:rPr>
  </w:style>
  <w:style w:type="character" w:customStyle="1" w:styleId="Bold">
    <w:name w:val="Bold"/>
    <w:uiPriority w:val="1"/>
    <w:qFormat/>
    <w:rPr>
      <w:b/>
      <w:bCs/>
    </w:rPr>
  </w:style>
  <w:style w:type="paragraph" w:customStyle="1" w:styleId="33299FA586E54DD6BF3E4CCB553BA237">
    <w:name w:val="33299FA586E54DD6BF3E4CCB553BA237"/>
  </w:style>
  <w:style w:type="paragraph" w:customStyle="1" w:styleId="16FD5427C5F34EB9B1978A6801F90E85">
    <w:name w:val="16FD5427C5F34EB9B1978A6801F90E85"/>
  </w:style>
  <w:style w:type="paragraph" w:customStyle="1" w:styleId="51CD2109B8314F5089716BC8DC97EA5B">
    <w:name w:val="51CD2109B8314F5089716BC8DC97EA5B"/>
  </w:style>
  <w:style w:type="paragraph" w:styleId="ListBullet2">
    <w:name w:val="List Bullet 2"/>
    <w:basedOn w:val="Normal"/>
    <w:uiPriority w:val="99"/>
    <w:pPr>
      <w:numPr>
        <w:numId w:val="7"/>
      </w:numPr>
      <w:spacing w:after="120" w:line="288" w:lineRule="auto"/>
    </w:pPr>
    <w:rPr>
      <w:rFonts w:eastAsiaTheme="minorHAnsi"/>
      <w:color w:val="595959" w:themeColor="text1" w:themeTint="A6"/>
      <w:kern w:val="0"/>
      <w:sz w:val="24"/>
      <w:lang w:val="en-US" w:eastAsia="en-US"/>
      <w14:ligatures w14:val="none"/>
    </w:rPr>
  </w:style>
  <w:style w:type="paragraph" w:customStyle="1" w:styleId="CEDEE9878A91459EAA4FFEECB4FDE8EC">
    <w:name w:val="CEDEE9878A91459EAA4FFEECB4FDE8EC"/>
  </w:style>
  <w:style w:type="paragraph" w:customStyle="1" w:styleId="2092C39F2140401389015E6615BEC4BF">
    <w:name w:val="2092C39F2140401389015E6615BEC4BF"/>
  </w:style>
  <w:style w:type="paragraph" w:customStyle="1" w:styleId="90D01E639FC54B3FA6E6B75C49E8C5FF">
    <w:name w:val="90D01E639FC54B3FA6E6B75C49E8C5FF"/>
  </w:style>
  <w:style w:type="paragraph" w:customStyle="1" w:styleId="79324056FF1B478E986D429223ECAA4E">
    <w:name w:val="79324056FF1B478E986D429223ECAA4E"/>
  </w:style>
  <w:style w:type="paragraph" w:customStyle="1" w:styleId="6F9ADBD37F1D4E6C8C7AD99381CF6E95">
    <w:name w:val="6F9ADBD37F1D4E6C8C7AD99381CF6E95"/>
  </w:style>
  <w:style w:type="paragraph" w:customStyle="1" w:styleId="1494AB2007784B589D27A5AF9B1EA5A0">
    <w:name w:val="1494AB2007784B589D27A5AF9B1EA5A0"/>
  </w:style>
  <w:style w:type="paragraph" w:customStyle="1" w:styleId="3D7DBACAC4084D9F955053B73ABFB074">
    <w:name w:val="3D7DBACAC4084D9F955053B73ABFB074"/>
  </w:style>
  <w:style w:type="paragraph" w:customStyle="1" w:styleId="96A2F9A8B2C746958A2026E5BCD03649">
    <w:name w:val="96A2F9A8B2C746958A2026E5BCD03649"/>
  </w:style>
  <w:style w:type="paragraph" w:customStyle="1" w:styleId="9EB0ED8CB8DD4BED935843CC2666241B">
    <w:name w:val="9EB0ED8CB8DD4BED935843CC2666241B"/>
  </w:style>
  <w:style w:type="paragraph" w:customStyle="1" w:styleId="0E5829CB601641378AEB7DEAA43566E7">
    <w:name w:val="0E5829CB601641378AEB7DEAA43566E7"/>
  </w:style>
  <w:style w:type="paragraph" w:customStyle="1" w:styleId="216E8C69A9504B128D5CE655F8C6F326">
    <w:name w:val="216E8C69A9504B128D5CE655F8C6F326"/>
  </w:style>
  <w:style w:type="paragraph" w:customStyle="1" w:styleId="2B79869ED0644FA88CF97DF826735649">
    <w:name w:val="2B79869ED0644FA88CF97DF826735649"/>
  </w:style>
  <w:style w:type="paragraph" w:customStyle="1" w:styleId="1E0D98B2B9774FD4B67C3118EFDE13E2">
    <w:name w:val="1E0D98B2B9774FD4B67C3118EFDE13E2"/>
  </w:style>
  <w:style w:type="paragraph" w:customStyle="1" w:styleId="56AF3DB8428E41C8AAE010FC7B37546B">
    <w:name w:val="56AF3DB8428E41C8AAE010FC7B37546B"/>
  </w:style>
  <w:style w:type="paragraph" w:customStyle="1" w:styleId="2BE5292822394909B4E8FDE78F3484E6">
    <w:name w:val="2BE5292822394909B4E8FDE78F3484E6"/>
  </w:style>
  <w:style w:type="paragraph" w:customStyle="1" w:styleId="A409B42CEA114FC8A2EC29771BFD3E28">
    <w:name w:val="A409B42CEA114FC8A2EC29771BFD3E28"/>
  </w:style>
  <w:style w:type="paragraph" w:customStyle="1" w:styleId="6CE1EC045A0D4A75A04284F9C38B4237">
    <w:name w:val="6CE1EC045A0D4A75A04284F9C38B4237"/>
  </w:style>
  <w:style w:type="paragraph" w:customStyle="1" w:styleId="E5889C4D2DC94BC685BC83C8F5A85058">
    <w:name w:val="E5889C4D2DC94BC685BC83C8F5A85058"/>
  </w:style>
  <w:style w:type="paragraph" w:customStyle="1" w:styleId="687854D20E204D229ECF4BD43D935E17">
    <w:name w:val="687854D20E204D229ECF4BD43D935E17"/>
  </w:style>
  <w:style w:type="paragraph" w:customStyle="1" w:styleId="F46E1FF861BD435DB1A04DC71597BF69">
    <w:name w:val="F46E1FF861BD435DB1A04DC71597BF69"/>
  </w:style>
  <w:style w:type="paragraph" w:customStyle="1" w:styleId="07A31DC3BDA344A89053D9B39D2083C8">
    <w:name w:val="07A31DC3BDA344A89053D9B39D2083C8"/>
  </w:style>
  <w:style w:type="paragraph" w:customStyle="1" w:styleId="EC858560D90244D1A3289CE6EEA1558F">
    <w:name w:val="EC858560D90244D1A3289CE6EEA1558F"/>
  </w:style>
  <w:style w:type="paragraph" w:customStyle="1" w:styleId="1501482BEE954B4BBA38D40FE771A9B2">
    <w:name w:val="1501482BEE954B4BBA38D40FE771A9B2"/>
  </w:style>
  <w:style w:type="paragraph" w:customStyle="1" w:styleId="40F896832A62450186EDF0D674A1EE66">
    <w:name w:val="40F896832A62450186EDF0D674A1EE66"/>
  </w:style>
  <w:style w:type="paragraph" w:customStyle="1" w:styleId="0FE5C87DF0CA43AEAA74177223CB8215">
    <w:name w:val="0FE5C87DF0CA43AEAA74177223CB8215"/>
  </w:style>
  <w:style w:type="paragraph" w:customStyle="1" w:styleId="C87F1213823C41FBA417DFB68DB6B33D">
    <w:name w:val="C87F1213823C41FBA417DFB68DB6B33D"/>
  </w:style>
  <w:style w:type="paragraph" w:customStyle="1" w:styleId="8AB89E28C59E4218B30646C79E4181DC">
    <w:name w:val="8AB89E28C59E4218B30646C79E4181DC"/>
  </w:style>
  <w:style w:type="paragraph" w:customStyle="1" w:styleId="4AA79D6D7F6C43E6A831703C406B4A4B">
    <w:name w:val="4AA79D6D7F6C43E6A831703C406B4A4B"/>
  </w:style>
  <w:style w:type="paragraph" w:customStyle="1" w:styleId="928C448EC50245478B46862B62038433">
    <w:name w:val="928C448EC50245478B46862B62038433"/>
  </w:style>
  <w:style w:type="paragraph" w:customStyle="1" w:styleId="AE7F3299A5FE4F109E0A0BDEE778A713">
    <w:name w:val="AE7F3299A5FE4F109E0A0BDEE778A713"/>
  </w:style>
  <w:style w:type="paragraph" w:customStyle="1" w:styleId="E584E3CC169645BEAF9E023D4B09D98F">
    <w:name w:val="E584E3CC169645BEAF9E023D4B09D98F"/>
  </w:style>
  <w:style w:type="paragraph" w:customStyle="1" w:styleId="B6DEBABE0E1A418DA3C8128EEFC77DAC">
    <w:name w:val="B6DEBABE0E1A418DA3C8128EEFC77DAC"/>
  </w:style>
  <w:style w:type="paragraph" w:customStyle="1" w:styleId="0E7AEA1675694745890D27EAAA30985A">
    <w:name w:val="0E7AEA1675694745890D27EAAA30985A"/>
  </w:style>
  <w:style w:type="paragraph" w:customStyle="1" w:styleId="A75DD4CCD4EF48FF8403D366737B9209">
    <w:name w:val="A75DD4CCD4EF48FF8403D366737B9209"/>
  </w:style>
  <w:style w:type="paragraph" w:customStyle="1" w:styleId="9E9307237103436183CD1E764D793B46">
    <w:name w:val="9E9307237103436183CD1E764D793B46"/>
  </w:style>
  <w:style w:type="paragraph" w:customStyle="1" w:styleId="7B38D50A3CA94E33AA0CAB6291A07FCA">
    <w:name w:val="7B38D50A3CA94E33AA0CAB6291A07FCA"/>
  </w:style>
  <w:style w:type="paragraph" w:customStyle="1" w:styleId="F9BE8F9805F843D1A1554696E4570E90">
    <w:name w:val="F9BE8F9805F843D1A1554696E4570E90"/>
  </w:style>
  <w:style w:type="paragraph" w:customStyle="1" w:styleId="3796641B69E04C84903AFE951A4CF32F">
    <w:name w:val="3796641B69E04C84903AFE951A4CF32F"/>
  </w:style>
  <w:style w:type="paragraph" w:customStyle="1" w:styleId="9CC3E4D734814CFFACBA9CC9F041AB44">
    <w:name w:val="9CC3E4D734814CFFACBA9CC9F041AB44"/>
  </w:style>
  <w:style w:type="paragraph" w:customStyle="1" w:styleId="B988553F2A2E43FFBBAE0703F84D40D9">
    <w:name w:val="B988553F2A2E43FFBBAE0703F84D40D9"/>
  </w:style>
  <w:style w:type="paragraph" w:customStyle="1" w:styleId="B180DAAF94584822B0E60119E33BE809">
    <w:name w:val="B180DAAF94584822B0E60119E33BE809"/>
  </w:style>
  <w:style w:type="paragraph" w:customStyle="1" w:styleId="BEF028807EEA45758C5821B8EC0B56D0">
    <w:name w:val="BEF028807EEA45758C5821B8EC0B56D0"/>
  </w:style>
  <w:style w:type="paragraph" w:customStyle="1" w:styleId="87241F29270C48D8BF55D73313082DFB">
    <w:name w:val="87241F29270C48D8BF55D73313082DFB"/>
  </w:style>
  <w:style w:type="paragraph" w:customStyle="1" w:styleId="9229A448E8294873B1D505887A37BCE7">
    <w:name w:val="9229A448E8294873B1D505887A37BCE7"/>
  </w:style>
  <w:style w:type="paragraph" w:customStyle="1" w:styleId="35ED6DBBB3FF4C358D7FCF1C0DF123C4">
    <w:name w:val="35ED6DBBB3FF4C358D7FCF1C0DF123C4"/>
  </w:style>
  <w:style w:type="paragraph" w:customStyle="1" w:styleId="261D8DD4F3104B7187C00E6E429E47A9">
    <w:name w:val="261D8DD4F3104B7187C00E6E429E47A9"/>
  </w:style>
  <w:style w:type="paragraph" w:customStyle="1" w:styleId="DE4650584C454BA395475A787EAC7526">
    <w:name w:val="DE4650584C454BA395475A787EAC7526"/>
  </w:style>
  <w:style w:type="paragraph" w:customStyle="1" w:styleId="94381352A55D4DA6AC5BC5B81FB3802B">
    <w:name w:val="94381352A55D4DA6AC5BC5B81FB3802B"/>
  </w:style>
  <w:style w:type="paragraph" w:customStyle="1" w:styleId="F3EA86B7AAD141C2B9C47A56682271C8">
    <w:name w:val="F3EA86B7AAD141C2B9C47A56682271C8"/>
  </w:style>
  <w:style w:type="paragraph" w:customStyle="1" w:styleId="66F7B704848E4EA5AE1E9B372878FE41">
    <w:name w:val="66F7B704848E4EA5AE1E9B372878FE41"/>
  </w:style>
  <w:style w:type="paragraph" w:customStyle="1" w:styleId="410DA109C42F4909B392A06FAE7F0A09">
    <w:name w:val="410DA109C42F4909B392A06FAE7F0A09"/>
  </w:style>
  <w:style w:type="paragraph" w:customStyle="1" w:styleId="096E88000B4F4CAE9CB3CAA8CC7F214C">
    <w:name w:val="096E88000B4F4CAE9CB3CAA8CC7F214C"/>
  </w:style>
  <w:style w:type="paragraph" w:customStyle="1" w:styleId="3C3C453CE99A4520A7BBC0C22E0C3561">
    <w:name w:val="3C3C453CE99A4520A7BBC0C22E0C3561"/>
  </w:style>
  <w:style w:type="paragraph" w:customStyle="1" w:styleId="AE3534B314A64801B3FDBEC46B91B28F">
    <w:name w:val="AE3534B314A64801B3FDBEC46B91B28F"/>
  </w:style>
  <w:style w:type="paragraph" w:customStyle="1" w:styleId="42503ED2CBCB4E348EA62C43CE98BDD1">
    <w:name w:val="42503ED2CBCB4E348EA62C43CE98BDD1"/>
  </w:style>
  <w:style w:type="paragraph" w:customStyle="1" w:styleId="3C0E080D96F74CAF80E4FF4E16E2A1C9">
    <w:name w:val="3C0E080D96F74CAF80E4FF4E16E2A1C9"/>
  </w:style>
  <w:style w:type="paragraph" w:customStyle="1" w:styleId="76D3DF73896045759248F34F62012F16">
    <w:name w:val="76D3DF73896045759248F34F62012F16"/>
  </w:style>
  <w:style w:type="paragraph" w:customStyle="1" w:styleId="402B77B23A5345EBBCA95251F9831AA0">
    <w:name w:val="402B77B23A5345EBBCA95251F9831AA0"/>
  </w:style>
  <w:style w:type="paragraph" w:customStyle="1" w:styleId="18B96523B4A447928DD2D8CB48CC0EAE">
    <w:name w:val="18B96523B4A447928DD2D8CB48CC0EAE"/>
  </w:style>
  <w:style w:type="paragraph" w:customStyle="1" w:styleId="5A21DC8CF27F4DE0B82ED0079864FAD4">
    <w:name w:val="5A21DC8CF27F4DE0B82ED0079864FAD4"/>
  </w:style>
  <w:style w:type="paragraph" w:customStyle="1" w:styleId="2C0E639528E64D52B93DEAD13928AEB8">
    <w:name w:val="2C0E639528E64D52B93DEAD13928AEB8"/>
  </w:style>
  <w:style w:type="paragraph" w:customStyle="1" w:styleId="53A51E06928E49A68C9DB96BA4E55277">
    <w:name w:val="53A51E06928E49A68C9DB96BA4E55277"/>
  </w:style>
  <w:style w:type="paragraph" w:customStyle="1" w:styleId="130CEE58C2834C5C92491C04F831A8C0">
    <w:name w:val="130CEE58C2834C5C92491C04F831A8C0"/>
  </w:style>
  <w:style w:type="paragraph" w:customStyle="1" w:styleId="C806A22DAA3F4D979181CDBDF0B7DC5A">
    <w:name w:val="C806A22DAA3F4D979181CDBDF0B7DC5A"/>
  </w:style>
  <w:style w:type="paragraph" w:customStyle="1" w:styleId="669279BE7A724EE08C956549160BA404">
    <w:name w:val="669279BE7A724EE08C956549160BA404"/>
  </w:style>
  <w:style w:type="paragraph" w:customStyle="1" w:styleId="9668A77EE0E14DE09E012D46F51C4495">
    <w:name w:val="9668A77EE0E14DE09E012D46F51C4495"/>
  </w:style>
  <w:style w:type="paragraph" w:customStyle="1" w:styleId="911C9443F49A4F70AEC56DEC02960CF2">
    <w:name w:val="911C9443F49A4F70AEC56DEC02960CF2"/>
  </w:style>
  <w:style w:type="paragraph" w:customStyle="1" w:styleId="4899DCF25A4441328F8C4BF54DB65B4D">
    <w:name w:val="4899DCF25A4441328F8C4BF54DB65B4D"/>
  </w:style>
  <w:style w:type="paragraph" w:customStyle="1" w:styleId="1B692B4CADD04737B2DE523AA032FE98">
    <w:name w:val="1B692B4CADD04737B2DE523AA032FE98"/>
  </w:style>
  <w:style w:type="paragraph" w:customStyle="1" w:styleId="5408F88E6B9E4581A428CA9D05D9A37F">
    <w:name w:val="5408F88E6B9E4581A428CA9D05D9A37F"/>
  </w:style>
  <w:style w:type="paragraph" w:customStyle="1" w:styleId="052C2F825B4B4109A265537D0E13194A">
    <w:name w:val="052C2F825B4B4109A265537D0E13194A"/>
  </w:style>
  <w:style w:type="paragraph" w:customStyle="1" w:styleId="4F754C3481E94E6F946EDA984ED0A662">
    <w:name w:val="4F754C3481E94E6F946EDA984ED0A662"/>
  </w:style>
  <w:style w:type="paragraph" w:customStyle="1" w:styleId="09953B262F1C4E62AC209A5438686EAC">
    <w:name w:val="09953B262F1C4E62AC209A5438686EAC"/>
  </w:style>
  <w:style w:type="paragraph" w:customStyle="1" w:styleId="06426575EE8C4CCBBFF38520FFCF63F1">
    <w:name w:val="06426575EE8C4CCBBFF38520FFCF63F1"/>
  </w:style>
  <w:style w:type="paragraph" w:customStyle="1" w:styleId="6BF47197739A4A5393EA5EFB27C0F831">
    <w:name w:val="6BF47197739A4A5393EA5EFB27C0F831"/>
  </w:style>
  <w:style w:type="paragraph" w:customStyle="1" w:styleId="41A534C94E644E37ADD9F03F4036FD58">
    <w:name w:val="41A534C94E644E37ADD9F03F4036FD58"/>
  </w:style>
  <w:style w:type="paragraph" w:customStyle="1" w:styleId="9BE2E2FF576E4B7EBDE8425997E43AC7">
    <w:name w:val="9BE2E2FF576E4B7EBDE8425997E43AC7"/>
  </w:style>
  <w:style w:type="paragraph" w:customStyle="1" w:styleId="982B206E80E04EEC9ED874F1770F64A8">
    <w:name w:val="982B206E80E04EEC9ED874F1770F64A8"/>
  </w:style>
  <w:style w:type="paragraph" w:customStyle="1" w:styleId="578F6302492D44EF807D20C910DA3446">
    <w:name w:val="578F6302492D44EF807D20C910DA3446"/>
  </w:style>
  <w:style w:type="paragraph" w:customStyle="1" w:styleId="A4EC8EB95B61407C92BEB419F1643982">
    <w:name w:val="A4EC8EB95B61407C92BEB419F1643982"/>
  </w:style>
  <w:style w:type="paragraph" w:customStyle="1" w:styleId="0771860B1CFB4D0BA7E3329105619342">
    <w:name w:val="0771860B1CFB4D0BA7E3329105619342"/>
  </w:style>
  <w:style w:type="paragraph" w:customStyle="1" w:styleId="2316505AE09F44F98DFF2E570FCF91FE">
    <w:name w:val="2316505AE09F44F98DFF2E570FCF91FE"/>
  </w:style>
  <w:style w:type="paragraph" w:customStyle="1" w:styleId="26B6FD20C2134DE1AF0BC66F81A1D92D">
    <w:name w:val="26B6FD20C2134DE1AF0BC66F81A1D92D"/>
  </w:style>
  <w:style w:type="paragraph" w:customStyle="1" w:styleId="DED19B7B49694E5DBD26566A41852B5E">
    <w:name w:val="DED19B7B49694E5DBD26566A41852B5E"/>
  </w:style>
  <w:style w:type="paragraph" w:customStyle="1" w:styleId="3A8015662CAD421297154FDD8D22BA66">
    <w:name w:val="3A8015662CAD421297154FDD8D22BA66"/>
  </w:style>
  <w:style w:type="paragraph" w:customStyle="1" w:styleId="20F341B29DE3403A80B3BCE474E3061B">
    <w:name w:val="20F341B29DE3403A80B3BCE474E3061B"/>
  </w:style>
  <w:style w:type="paragraph" w:customStyle="1" w:styleId="5795B64A9515489AA262FF6815CAF129">
    <w:name w:val="5795B64A9515489AA262FF6815CAF129"/>
  </w:style>
  <w:style w:type="paragraph" w:customStyle="1" w:styleId="F39053742EFD4B57B7BF9D053577618E">
    <w:name w:val="F39053742EFD4B57B7BF9D053577618E"/>
  </w:style>
  <w:style w:type="paragraph" w:customStyle="1" w:styleId="87D0337601934F0294122C83209C7D99">
    <w:name w:val="87D0337601934F0294122C83209C7D99"/>
  </w:style>
  <w:style w:type="paragraph" w:customStyle="1" w:styleId="84A1643EBF8C4788852DBE368F0357FF">
    <w:name w:val="84A1643EBF8C4788852DBE368F0357FF"/>
  </w:style>
  <w:style w:type="paragraph" w:customStyle="1" w:styleId="555BECE248E24D10AC71C8E967845B5C">
    <w:name w:val="555BECE248E24D10AC71C8E967845B5C"/>
  </w:style>
  <w:style w:type="paragraph" w:customStyle="1" w:styleId="FFC6E2590ED34D7FBE419C134AE32716">
    <w:name w:val="FFC6E2590ED34D7FBE419C134AE32716"/>
  </w:style>
  <w:style w:type="paragraph" w:customStyle="1" w:styleId="64059033BC5D467584ACB51DBBF52901">
    <w:name w:val="64059033BC5D467584ACB51DBBF52901"/>
  </w:style>
  <w:style w:type="paragraph" w:customStyle="1" w:styleId="84A6BC4BB6AA453E9DAEAFB18C2AB20A">
    <w:name w:val="84A6BC4BB6AA453E9DAEAFB18C2AB20A"/>
  </w:style>
  <w:style w:type="paragraph" w:customStyle="1" w:styleId="14DBE1BE87CC46169372507D8863907B">
    <w:name w:val="14DBE1BE87CC46169372507D8863907B"/>
  </w:style>
  <w:style w:type="paragraph" w:customStyle="1" w:styleId="419F33F76D4C4402AD3B7235A96CCEEF">
    <w:name w:val="419F33F76D4C4402AD3B7235A96CCEEF"/>
  </w:style>
  <w:style w:type="paragraph" w:customStyle="1" w:styleId="636B4E169543468B89BF37F3FA56D0D9">
    <w:name w:val="636B4E169543468B89BF37F3FA56D0D9"/>
  </w:style>
  <w:style w:type="paragraph" w:customStyle="1" w:styleId="971C5B55C55647E3987875FBC9D96D0D">
    <w:name w:val="971C5B55C55647E3987875FBC9D96D0D"/>
  </w:style>
  <w:style w:type="paragraph" w:customStyle="1" w:styleId="4F7DD4D1235C4EEBA1056319C373A3CA">
    <w:name w:val="4F7DD4D1235C4EEBA1056319C373A3CA"/>
  </w:style>
  <w:style w:type="paragraph" w:customStyle="1" w:styleId="569F751B781A4B4184BCC198676E7DD3">
    <w:name w:val="569F751B781A4B4184BCC198676E7DD3"/>
  </w:style>
  <w:style w:type="paragraph" w:customStyle="1" w:styleId="1FC6730292CF4E2CA74C92046A62F6A7">
    <w:name w:val="1FC6730292CF4E2CA74C92046A62F6A7"/>
  </w:style>
  <w:style w:type="paragraph" w:customStyle="1" w:styleId="FF0F6D748140418591AE920699155217">
    <w:name w:val="FF0F6D748140418591AE920699155217"/>
  </w:style>
  <w:style w:type="paragraph" w:customStyle="1" w:styleId="7792C028BD154DD8B83A1CE859C8A1AC">
    <w:name w:val="7792C028BD154DD8B83A1CE859C8A1AC"/>
  </w:style>
  <w:style w:type="paragraph" w:customStyle="1" w:styleId="DC66E38FCE834FB5A1A1FFF45B59E59B">
    <w:name w:val="DC66E38FCE834FB5A1A1FFF45B59E59B"/>
  </w:style>
  <w:style w:type="paragraph" w:customStyle="1" w:styleId="6D04DE757A0E4774BC7FADA43BD29BF6">
    <w:name w:val="6D04DE757A0E4774BC7FADA43BD29BF6"/>
  </w:style>
  <w:style w:type="paragraph" w:customStyle="1" w:styleId="05DC27738A4842249FA2370BEA2B4BB6">
    <w:name w:val="05DC27738A4842249FA2370BEA2B4BB6"/>
  </w:style>
  <w:style w:type="paragraph" w:customStyle="1" w:styleId="F8F74D164FF1469DB2699E4EB00F821F">
    <w:name w:val="F8F74D164FF1469DB2699E4EB00F821F"/>
  </w:style>
  <w:style w:type="paragraph" w:customStyle="1" w:styleId="2E7A2C62CEB0473B8F3C5FE446883D65">
    <w:name w:val="2E7A2C62CEB0473B8F3C5FE446883D65"/>
  </w:style>
  <w:style w:type="paragraph" w:customStyle="1" w:styleId="9744F06262A74006B8B1D9FF45250417">
    <w:name w:val="9744F06262A74006B8B1D9FF45250417"/>
  </w:style>
  <w:style w:type="paragraph" w:customStyle="1" w:styleId="91036D13747244F3A5FA6BF2DF1CE59F">
    <w:name w:val="91036D13747244F3A5FA6BF2DF1CE59F"/>
  </w:style>
  <w:style w:type="paragraph" w:customStyle="1" w:styleId="2EF8251FAD434B0D8F0B79CAC5859A12">
    <w:name w:val="2EF8251FAD434B0D8F0B79CAC5859A12"/>
  </w:style>
  <w:style w:type="paragraph" w:customStyle="1" w:styleId="501191C45E304910BE25D2D6A00C6388">
    <w:name w:val="501191C45E304910BE25D2D6A00C6388"/>
  </w:style>
  <w:style w:type="paragraph" w:customStyle="1" w:styleId="C745F0842D284723B6E847E893C1ED4E">
    <w:name w:val="C745F0842D284723B6E847E893C1ED4E"/>
  </w:style>
  <w:style w:type="paragraph" w:customStyle="1" w:styleId="43C76324979348538534FFCDE40C77A5">
    <w:name w:val="43C76324979348538534FFCDE40C77A5"/>
  </w:style>
  <w:style w:type="paragraph" w:customStyle="1" w:styleId="7F8C86BA04F54D28903513AF5392EFD5">
    <w:name w:val="7F8C86BA04F54D28903513AF5392EFD5"/>
  </w:style>
  <w:style w:type="paragraph" w:customStyle="1" w:styleId="34C77DA9953D47A4A5E8BBE2A5DFEEA5">
    <w:name w:val="34C77DA9953D47A4A5E8BBE2A5DFEEA5"/>
  </w:style>
  <w:style w:type="paragraph" w:customStyle="1" w:styleId="061728219A3C43A0ABDC779CF2ACD960">
    <w:name w:val="061728219A3C43A0ABDC779CF2ACD960"/>
  </w:style>
  <w:style w:type="paragraph" w:customStyle="1" w:styleId="C7B6DEF82AAF484186C1D347CEB8F6A9">
    <w:name w:val="C7B6DEF82AAF484186C1D347CEB8F6A9"/>
  </w:style>
  <w:style w:type="paragraph" w:customStyle="1" w:styleId="4135AB107FB043CB9164EE2CDFD424DD">
    <w:name w:val="4135AB107FB043CB9164EE2CDFD424DD"/>
  </w:style>
  <w:style w:type="paragraph" w:customStyle="1" w:styleId="AD37B5304F274F2CB676C2E1A0DEEF2C">
    <w:name w:val="AD37B5304F274F2CB676C2E1A0DEEF2C"/>
  </w:style>
  <w:style w:type="paragraph" w:customStyle="1" w:styleId="7AF70449DBF34F1ABFEE76F3D86A6653">
    <w:name w:val="7AF70449DBF34F1ABFEE76F3D86A6653"/>
  </w:style>
  <w:style w:type="paragraph" w:customStyle="1" w:styleId="D38E7EA9595D4ADC89C1E4B318A612F1">
    <w:name w:val="D38E7EA9595D4ADC89C1E4B318A612F1"/>
  </w:style>
  <w:style w:type="paragraph" w:customStyle="1" w:styleId="7A5A2CF889524240A9907EBCAE858FF1">
    <w:name w:val="7A5A2CF889524240A9907EBCAE858FF1"/>
  </w:style>
  <w:style w:type="paragraph" w:customStyle="1" w:styleId="D505B81B360D454FBCCB59597A0E444A">
    <w:name w:val="D505B81B360D454FBCCB59597A0E444A"/>
  </w:style>
  <w:style w:type="paragraph" w:customStyle="1" w:styleId="60B6677383334BEF870F4142327ECC53">
    <w:name w:val="60B6677383334BEF870F4142327ECC53"/>
  </w:style>
  <w:style w:type="paragraph" w:customStyle="1" w:styleId="D3BC34F3008D42A2991336E20991F553">
    <w:name w:val="D3BC34F3008D42A2991336E20991F553"/>
  </w:style>
  <w:style w:type="paragraph" w:customStyle="1" w:styleId="4517EA2D60264BDE94F09CFFB9D133D1">
    <w:name w:val="4517EA2D60264BDE94F09CFFB9D133D1"/>
  </w:style>
  <w:style w:type="paragraph" w:customStyle="1" w:styleId="08B602BFA1BA4299841CB275EA6270D2">
    <w:name w:val="08B602BFA1BA4299841CB275EA6270D2"/>
  </w:style>
  <w:style w:type="paragraph" w:customStyle="1" w:styleId="86A5189D44A54A0FB66C9B844111791E">
    <w:name w:val="86A5189D44A54A0FB66C9B844111791E"/>
  </w:style>
  <w:style w:type="paragraph" w:customStyle="1" w:styleId="732BDF3786504A9D97078E1D55DA86FF">
    <w:name w:val="732BDF3786504A9D97078E1D55DA86FF"/>
  </w:style>
  <w:style w:type="paragraph" w:customStyle="1" w:styleId="AE4508620FB344AA91A7A90E804A5495">
    <w:name w:val="AE4508620FB344AA91A7A90E804A5495"/>
  </w:style>
  <w:style w:type="paragraph" w:customStyle="1" w:styleId="5E39532FF31D46A4A6B51F04DB4797E7">
    <w:name w:val="5E39532FF31D46A4A6B51F04DB4797E7"/>
  </w:style>
  <w:style w:type="paragraph" w:customStyle="1" w:styleId="F59D6615DAFE434E9F4D01BB1ADFA8D2">
    <w:name w:val="F59D6615DAFE434E9F4D01BB1ADFA8D2"/>
  </w:style>
  <w:style w:type="paragraph" w:customStyle="1" w:styleId="6549BFCCF08D4CC7AB43C270A9818293">
    <w:name w:val="6549BFCCF08D4CC7AB43C270A9818293"/>
  </w:style>
  <w:style w:type="paragraph" w:customStyle="1" w:styleId="6B9464CABD944E59AD2112405ACC8869">
    <w:name w:val="6B9464CABD944E59AD2112405ACC8869"/>
  </w:style>
  <w:style w:type="paragraph" w:customStyle="1" w:styleId="326314E615844884BFDC1CF297A720D0">
    <w:name w:val="326314E615844884BFDC1CF297A720D0"/>
  </w:style>
  <w:style w:type="paragraph" w:customStyle="1" w:styleId="9F2542D0FEDA4B79806AA808E91A382A">
    <w:name w:val="9F2542D0FEDA4B79806AA808E91A382A"/>
  </w:style>
  <w:style w:type="paragraph" w:customStyle="1" w:styleId="ACDD25B8F2C84B0EAE736F6F20DA37AF">
    <w:name w:val="ACDD25B8F2C84B0EAE736F6F20DA37AF"/>
  </w:style>
  <w:style w:type="paragraph" w:customStyle="1" w:styleId="2613394924974991A758A38877E442C6">
    <w:name w:val="2613394924974991A758A38877E442C6"/>
  </w:style>
  <w:style w:type="paragraph" w:customStyle="1" w:styleId="4C32E3C7C1CF429F99DE6AFE7D2201F8">
    <w:name w:val="4C32E3C7C1CF429F99DE6AFE7D2201F8"/>
  </w:style>
  <w:style w:type="paragraph" w:customStyle="1" w:styleId="D8C4559A4E814A0CAFBEEB1A8B735856">
    <w:name w:val="D8C4559A4E814A0CAFBEEB1A8B735856"/>
  </w:style>
  <w:style w:type="paragraph" w:customStyle="1" w:styleId="875E939722F043D0AC6872113517C544">
    <w:name w:val="875E939722F043D0AC6872113517C544"/>
  </w:style>
  <w:style w:type="paragraph" w:customStyle="1" w:styleId="0AA6D30D93A6423090EC1752192771E5">
    <w:name w:val="0AA6D30D93A6423090EC1752192771E5"/>
  </w:style>
  <w:style w:type="paragraph" w:customStyle="1" w:styleId="870640C0BB334232BA1F222AF305EACD">
    <w:name w:val="870640C0BB334232BA1F222AF305EACD"/>
  </w:style>
  <w:style w:type="paragraph" w:customStyle="1" w:styleId="D0A3482902DF41B5A800E0D65C49A1FB">
    <w:name w:val="D0A3482902DF41B5A800E0D65C49A1FB"/>
  </w:style>
  <w:style w:type="paragraph" w:customStyle="1" w:styleId="9AE169A9B1BA4C1E818DD71CE4809114">
    <w:name w:val="9AE169A9B1BA4C1E818DD71CE4809114"/>
  </w:style>
  <w:style w:type="paragraph" w:customStyle="1" w:styleId="6514A0CFB7504AD3B90DB4D936A28F73">
    <w:name w:val="6514A0CFB7504AD3B90DB4D936A28F73"/>
  </w:style>
  <w:style w:type="paragraph" w:customStyle="1" w:styleId="D0F5E30CF13C42BE9F03BC5DD68A00C1">
    <w:name w:val="D0F5E30CF13C42BE9F03BC5DD68A00C1"/>
  </w:style>
  <w:style w:type="paragraph" w:customStyle="1" w:styleId="1FFD9BA983F04D8F9169C700334C72D8">
    <w:name w:val="1FFD9BA983F04D8F9169C700334C72D8"/>
  </w:style>
  <w:style w:type="paragraph" w:customStyle="1" w:styleId="361C2E6158F545EDB99F007478E6128F">
    <w:name w:val="361C2E6158F545EDB99F007478E6128F"/>
  </w:style>
  <w:style w:type="paragraph" w:customStyle="1" w:styleId="472A7D92CDD342B095F439AC01A7FBA4">
    <w:name w:val="472A7D92CDD342B095F439AC01A7FBA4"/>
  </w:style>
  <w:style w:type="paragraph" w:customStyle="1" w:styleId="1EEBE435C78F4A7A86C150BD4E848AAA">
    <w:name w:val="1EEBE435C78F4A7A86C150BD4E848AAA"/>
  </w:style>
  <w:style w:type="paragraph" w:customStyle="1" w:styleId="C9F146BFE66140EA9D18F3A0AA58A2A7">
    <w:name w:val="C9F146BFE66140EA9D18F3A0AA58A2A7"/>
  </w:style>
  <w:style w:type="paragraph" w:customStyle="1" w:styleId="DD5DA4E5F5764D9794796FF145210AAB">
    <w:name w:val="DD5DA4E5F5764D9794796FF145210AAB"/>
  </w:style>
  <w:style w:type="paragraph" w:customStyle="1" w:styleId="DCE10279EDA5447D8BE8DAD17CCCC390">
    <w:name w:val="DCE10279EDA5447D8BE8DAD17CCCC390"/>
  </w:style>
  <w:style w:type="paragraph" w:customStyle="1" w:styleId="CDB707E4C0BC4033AD88AE1F09B416AD">
    <w:name w:val="CDB707E4C0BC4033AD88AE1F09B416AD"/>
  </w:style>
  <w:style w:type="paragraph" w:customStyle="1" w:styleId="BCB4E0A2F6604BE19E25B6254B134FE4">
    <w:name w:val="BCB4E0A2F6604BE19E25B6254B134FE4"/>
  </w:style>
  <w:style w:type="paragraph" w:customStyle="1" w:styleId="27B5622C8FB94578A756271365BCA784">
    <w:name w:val="27B5622C8FB94578A756271365BCA784"/>
  </w:style>
  <w:style w:type="paragraph" w:customStyle="1" w:styleId="F7D78A8C38F245CA9BA3151A7F000B94">
    <w:name w:val="F7D78A8C38F245CA9BA3151A7F000B94"/>
  </w:style>
  <w:style w:type="paragraph" w:customStyle="1" w:styleId="5A7140E2EE754995BF8131EA2927CA99">
    <w:name w:val="5A7140E2EE754995BF8131EA2927CA99"/>
  </w:style>
  <w:style w:type="paragraph" w:customStyle="1" w:styleId="AB01AE9DC8554EC78C564DC1E6B71D58">
    <w:name w:val="AB01AE9DC8554EC78C564DC1E6B71D58"/>
  </w:style>
  <w:style w:type="paragraph" w:customStyle="1" w:styleId="FEB2A42F630E4A529982C2847E2F3B9B">
    <w:name w:val="FEB2A42F630E4A529982C2847E2F3B9B"/>
  </w:style>
  <w:style w:type="paragraph" w:customStyle="1" w:styleId="CEAD71B858AC495CB2E39F66EDA1FF1E">
    <w:name w:val="CEAD71B858AC495CB2E39F66EDA1FF1E"/>
  </w:style>
  <w:style w:type="paragraph" w:customStyle="1" w:styleId="D2F2238A5FD94443AC460159DB2A2DBE">
    <w:name w:val="D2F2238A5FD94443AC460159DB2A2DBE"/>
  </w:style>
  <w:style w:type="paragraph" w:customStyle="1" w:styleId="B622E6C16E4C4420847F203315E546A3">
    <w:name w:val="B622E6C16E4C4420847F203315E546A3"/>
  </w:style>
  <w:style w:type="paragraph" w:customStyle="1" w:styleId="7262DA40299A48A091B3FAF646B51A18">
    <w:name w:val="7262DA40299A48A091B3FAF646B51A18"/>
  </w:style>
  <w:style w:type="paragraph" w:customStyle="1" w:styleId="932B8A6AB2B54B28BEAC47313399A441">
    <w:name w:val="932B8A6AB2B54B28BEAC47313399A441"/>
  </w:style>
  <w:style w:type="paragraph" w:customStyle="1" w:styleId="DD21EA221DC8498B864E5AAC78395794">
    <w:name w:val="DD21EA221DC8498B864E5AAC78395794"/>
  </w:style>
  <w:style w:type="paragraph" w:customStyle="1" w:styleId="16B977F9B55D4469A98E3FBCB273EE55">
    <w:name w:val="16B977F9B55D4469A98E3FBCB273EE55"/>
  </w:style>
  <w:style w:type="paragraph" w:customStyle="1" w:styleId="E788EEF55AC2471CA1031D5AB188D75A">
    <w:name w:val="E788EEF55AC2471CA1031D5AB188D75A"/>
  </w:style>
  <w:style w:type="paragraph" w:customStyle="1" w:styleId="3ED500F510534BF597817FD73882F0C4">
    <w:name w:val="3ED500F510534BF597817FD73882F0C4"/>
  </w:style>
  <w:style w:type="paragraph" w:customStyle="1" w:styleId="295D4C1BBDF54B3A870CFF82FC69F8A3">
    <w:name w:val="295D4C1BBDF54B3A870CFF82FC69F8A3"/>
  </w:style>
  <w:style w:type="paragraph" w:customStyle="1" w:styleId="D46D5EE248054BA396F25E6A12796E98">
    <w:name w:val="D46D5EE248054BA396F25E6A12796E98"/>
  </w:style>
  <w:style w:type="paragraph" w:customStyle="1" w:styleId="E957FFE1C6EE46EF813288435DF42EA4">
    <w:name w:val="E957FFE1C6EE46EF813288435DF42EA4"/>
  </w:style>
  <w:style w:type="paragraph" w:customStyle="1" w:styleId="F998E10914C847BC9FD352CC3410ECE0">
    <w:name w:val="F998E10914C847BC9FD352CC3410ECE0"/>
  </w:style>
  <w:style w:type="paragraph" w:customStyle="1" w:styleId="7E3242A87CFC4EA1A8E030412FC9F86F">
    <w:name w:val="7E3242A87CFC4EA1A8E030412FC9F86F"/>
  </w:style>
  <w:style w:type="paragraph" w:customStyle="1" w:styleId="08C0BF5BA63443F19E0D2E4034C34923">
    <w:name w:val="08C0BF5BA63443F19E0D2E4034C34923"/>
  </w:style>
  <w:style w:type="paragraph" w:customStyle="1" w:styleId="B80B03A57F1E433D95DFB8211AAD9E91">
    <w:name w:val="B80B03A57F1E433D95DFB8211AAD9E91"/>
  </w:style>
  <w:style w:type="paragraph" w:customStyle="1" w:styleId="6CECA1FE47DF4D98816A03A8B75526EA">
    <w:name w:val="6CECA1FE47DF4D98816A03A8B75526EA"/>
  </w:style>
  <w:style w:type="paragraph" w:customStyle="1" w:styleId="9B7C8045DC8F44EAA2F1191A5BED17D4">
    <w:name w:val="9B7C8045DC8F44EAA2F1191A5BED17D4"/>
  </w:style>
  <w:style w:type="paragraph" w:customStyle="1" w:styleId="45631119E2704D73BAF10126586998B0">
    <w:name w:val="45631119E2704D73BAF10126586998B0"/>
  </w:style>
  <w:style w:type="paragraph" w:customStyle="1" w:styleId="5280950D0C2341C688EDC0D7AFF4047E">
    <w:name w:val="5280950D0C2341C688EDC0D7AFF4047E"/>
  </w:style>
  <w:style w:type="paragraph" w:customStyle="1" w:styleId="66A1542650DA4A14804AFB27152FD1EE">
    <w:name w:val="66A1542650DA4A14804AFB27152FD1EE"/>
  </w:style>
  <w:style w:type="paragraph" w:customStyle="1" w:styleId="5FCF5AD6468D4429B0628193B613D3E9">
    <w:name w:val="5FCF5AD6468D4429B0628193B613D3E9"/>
  </w:style>
  <w:style w:type="paragraph" w:customStyle="1" w:styleId="6C2BD4852B1A4E2E83F44DD963800ECE">
    <w:name w:val="6C2BD4852B1A4E2E83F44DD963800ECE"/>
  </w:style>
  <w:style w:type="paragraph" w:customStyle="1" w:styleId="47277474248743959FEA8D341D1276BA">
    <w:name w:val="47277474248743959FEA8D341D1276BA"/>
  </w:style>
  <w:style w:type="paragraph" w:customStyle="1" w:styleId="E44D5BDDAF9F449A9461DF1505D4A828">
    <w:name w:val="E44D5BDDAF9F449A9461DF1505D4A828"/>
  </w:style>
  <w:style w:type="paragraph" w:customStyle="1" w:styleId="A5921109F85D42719009E0EE58D0F8F3">
    <w:name w:val="A5921109F85D42719009E0EE58D0F8F3"/>
  </w:style>
  <w:style w:type="paragraph" w:customStyle="1" w:styleId="A3D89F83CDCA41AA9EB0FC430E9E6287">
    <w:name w:val="A3D89F83CDCA41AA9EB0FC430E9E6287"/>
  </w:style>
  <w:style w:type="paragraph" w:customStyle="1" w:styleId="2B37B6F7CE5F493C9C60D3794D911552">
    <w:name w:val="2B37B6F7CE5F493C9C60D3794D911552"/>
  </w:style>
  <w:style w:type="paragraph" w:customStyle="1" w:styleId="1A2C8FB71D8C48A3A79EDEA7100DCA90">
    <w:name w:val="1A2C8FB71D8C48A3A79EDEA7100DCA90"/>
  </w:style>
  <w:style w:type="paragraph" w:customStyle="1" w:styleId="34FFD59E31214BFA87D43FFCC2455426">
    <w:name w:val="34FFD59E31214BFA87D43FFCC2455426"/>
  </w:style>
  <w:style w:type="paragraph" w:customStyle="1" w:styleId="5C419935723E4D0BBEDDF8D75D88EFCA">
    <w:name w:val="5C419935723E4D0BBEDDF8D75D88EFCA"/>
  </w:style>
  <w:style w:type="paragraph" w:customStyle="1" w:styleId="B1C996C65D0348EDBB05FC3FA2A6094F">
    <w:name w:val="B1C996C65D0348EDBB05FC3FA2A6094F"/>
  </w:style>
  <w:style w:type="paragraph" w:customStyle="1" w:styleId="7A4C7C05D5AE47A18736C9EF7B892997">
    <w:name w:val="7A4C7C05D5AE47A18736C9EF7B892997"/>
  </w:style>
  <w:style w:type="paragraph" w:customStyle="1" w:styleId="CBF0354CF8A9460381100FABED8E00CD">
    <w:name w:val="CBF0354CF8A9460381100FABED8E00CD"/>
  </w:style>
  <w:style w:type="paragraph" w:customStyle="1" w:styleId="515FA28695024219B781CB3139F0CBB1">
    <w:name w:val="515FA28695024219B781CB3139F0CBB1"/>
  </w:style>
  <w:style w:type="paragraph" w:customStyle="1" w:styleId="30097F2986934E5CB92E36EF26F35714">
    <w:name w:val="30097F2986934E5CB92E36EF26F35714"/>
  </w:style>
  <w:style w:type="paragraph" w:customStyle="1" w:styleId="17871F86789F425FBAA2492879537089">
    <w:name w:val="17871F86789F425FBAA2492879537089"/>
  </w:style>
  <w:style w:type="paragraph" w:customStyle="1" w:styleId="2C96BC7831AE4539A880A6E7FBE25DAC">
    <w:name w:val="2C96BC7831AE4539A880A6E7FBE25DAC"/>
  </w:style>
  <w:style w:type="paragraph" w:customStyle="1" w:styleId="4D0B6FE2F69644C4A03603E4C09F6C64">
    <w:name w:val="4D0B6FE2F69644C4A03603E4C09F6C64"/>
  </w:style>
  <w:style w:type="paragraph" w:customStyle="1" w:styleId="C4AA87A66451434FAD4C32D7F24EA38C">
    <w:name w:val="C4AA87A66451434FAD4C32D7F24EA38C"/>
  </w:style>
  <w:style w:type="paragraph" w:customStyle="1" w:styleId="116DC34828594B1782448D737C20C692">
    <w:name w:val="116DC34828594B1782448D737C20C692"/>
  </w:style>
  <w:style w:type="paragraph" w:customStyle="1" w:styleId="F465781582CF493BB5ABE5E274E5AB0A">
    <w:name w:val="F465781582CF493BB5ABE5E274E5AB0A"/>
  </w:style>
  <w:style w:type="paragraph" w:customStyle="1" w:styleId="1BB2DAFCC0CB41FDA0C5E36B1B900324">
    <w:name w:val="1BB2DAFCC0CB41FDA0C5E36B1B900324"/>
  </w:style>
  <w:style w:type="paragraph" w:customStyle="1" w:styleId="9CE5C2476F17498C9C3CAA54D6FC17E2">
    <w:name w:val="9CE5C2476F17498C9C3CAA54D6FC17E2"/>
  </w:style>
  <w:style w:type="paragraph" w:customStyle="1" w:styleId="D50C950AA17444318DAE628AD71CB169">
    <w:name w:val="D50C950AA17444318DAE628AD71CB169"/>
  </w:style>
  <w:style w:type="paragraph" w:customStyle="1" w:styleId="2D12EBFC91774E548850A4BD92097AF8">
    <w:name w:val="2D12EBFC91774E548850A4BD92097AF8"/>
  </w:style>
  <w:style w:type="paragraph" w:customStyle="1" w:styleId="10C853B4286F490BB5E43A2D194E87B4">
    <w:name w:val="10C853B4286F490BB5E43A2D194E87B4"/>
  </w:style>
  <w:style w:type="paragraph" w:customStyle="1" w:styleId="601C6E9F2EBA419E9B458D1547EBED96">
    <w:name w:val="601C6E9F2EBA419E9B458D1547EBED96"/>
  </w:style>
  <w:style w:type="paragraph" w:customStyle="1" w:styleId="2038F3861F5A461DBD9C9027276C2A09">
    <w:name w:val="2038F3861F5A461DBD9C9027276C2A09"/>
  </w:style>
  <w:style w:type="paragraph" w:customStyle="1" w:styleId="FBE5F423992142E0AAA3E5B28F9F9858">
    <w:name w:val="FBE5F423992142E0AAA3E5B28F9F9858"/>
  </w:style>
  <w:style w:type="paragraph" w:customStyle="1" w:styleId="CB935916424544E5ACAA2FA6FFF94572">
    <w:name w:val="CB935916424544E5ACAA2FA6FFF94572"/>
  </w:style>
  <w:style w:type="paragraph" w:customStyle="1" w:styleId="8EA817D399CD44F1B83A27EAB7690EBA">
    <w:name w:val="8EA817D399CD44F1B83A27EAB7690EBA"/>
  </w:style>
  <w:style w:type="paragraph" w:customStyle="1" w:styleId="9629ACD2A4C14CE095C1F5DCDFBE5DFA">
    <w:name w:val="9629ACD2A4C14CE095C1F5DCDFBE5DFA"/>
  </w:style>
  <w:style w:type="paragraph" w:customStyle="1" w:styleId="9C8A011666834EA8B3C238F01E59F4B0">
    <w:name w:val="9C8A011666834EA8B3C238F01E59F4B0"/>
  </w:style>
  <w:style w:type="paragraph" w:customStyle="1" w:styleId="26040C6BE26D404C910003029EF53A27">
    <w:name w:val="26040C6BE26D404C910003029EF53A27"/>
  </w:style>
  <w:style w:type="paragraph" w:customStyle="1" w:styleId="747599D8B3E1418D9334D17EEBB75CB1">
    <w:name w:val="747599D8B3E1418D9334D17EEBB75CB1"/>
  </w:style>
  <w:style w:type="paragraph" w:customStyle="1" w:styleId="2D7DEC723A87456CA2D7B8CEAAB1B4A6">
    <w:name w:val="2D7DEC723A87456CA2D7B8CEAAB1B4A6"/>
  </w:style>
  <w:style w:type="paragraph" w:customStyle="1" w:styleId="1725D366206B4BAD8558147C27DCDC0B">
    <w:name w:val="1725D366206B4BAD8558147C27DCDC0B"/>
  </w:style>
  <w:style w:type="paragraph" w:customStyle="1" w:styleId="B8248E0452E843099294A8E3D220098B">
    <w:name w:val="B8248E0452E843099294A8E3D220098B"/>
  </w:style>
  <w:style w:type="paragraph" w:customStyle="1" w:styleId="439A5D9FB892425D80C6A55ACE4A6E69">
    <w:name w:val="439A5D9FB892425D80C6A55ACE4A6E69"/>
  </w:style>
  <w:style w:type="paragraph" w:customStyle="1" w:styleId="0E4E25A37BCD44499D2330B6D4F9DBAC">
    <w:name w:val="0E4E25A37BCD44499D2330B6D4F9DBAC"/>
  </w:style>
  <w:style w:type="paragraph" w:customStyle="1" w:styleId="C30BDEEE64D145729088495E4D290275">
    <w:name w:val="C30BDEEE64D145729088495E4D290275"/>
  </w:style>
  <w:style w:type="paragraph" w:customStyle="1" w:styleId="D000564638544DB0A6348AEB66E6FE5D">
    <w:name w:val="D000564638544DB0A6348AEB66E6FE5D"/>
  </w:style>
  <w:style w:type="paragraph" w:customStyle="1" w:styleId="55D9F6B09D814E47B7E5168EB9020C2D">
    <w:name w:val="55D9F6B09D814E47B7E5168EB9020C2D"/>
  </w:style>
  <w:style w:type="paragraph" w:customStyle="1" w:styleId="5DF5073F57AF4DD1A4C8E20F539290CD">
    <w:name w:val="5DF5073F57AF4DD1A4C8E20F539290CD"/>
  </w:style>
  <w:style w:type="paragraph" w:customStyle="1" w:styleId="46EBE6B67FA0402F91171B2D1B0571E2">
    <w:name w:val="46EBE6B67FA0402F91171B2D1B0571E2"/>
  </w:style>
  <w:style w:type="paragraph" w:customStyle="1" w:styleId="4553C9F9B3C84C0680B7F3DC146D92F0">
    <w:name w:val="4553C9F9B3C84C0680B7F3DC146D92F0"/>
  </w:style>
  <w:style w:type="paragraph" w:customStyle="1" w:styleId="3073373DCEDF4B6286CAA6A27424222F">
    <w:name w:val="3073373DCEDF4B6286CAA6A27424222F"/>
  </w:style>
  <w:style w:type="paragraph" w:customStyle="1" w:styleId="A7865A6D532C421BBF7564EBE9D358AF">
    <w:name w:val="A7865A6D532C421BBF7564EBE9D358AF"/>
  </w:style>
  <w:style w:type="paragraph" w:customStyle="1" w:styleId="6E7DD5A41A9249F4A7082F40B26B6356">
    <w:name w:val="6E7DD5A41A9249F4A7082F40B26B6356"/>
  </w:style>
  <w:style w:type="paragraph" w:customStyle="1" w:styleId="BBF869DDEC9F418B9D9FC8AED1ECF02A">
    <w:name w:val="BBF869DDEC9F418B9D9FC8AED1ECF02A"/>
  </w:style>
  <w:style w:type="paragraph" w:customStyle="1" w:styleId="4CB1385B3D4A4564B94E5DDE754F6D0B">
    <w:name w:val="4CB1385B3D4A4564B94E5DDE754F6D0B"/>
  </w:style>
  <w:style w:type="paragraph" w:customStyle="1" w:styleId="9523A22BD6AB487B95E80B9F522B9D7E">
    <w:name w:val="9523A22BD6AB487B95E80B9F522B9D7E"/>
  </w:style>
  <w:style w:type="paragraph" w:customStyle="1" w:styleId="805D55A9CCBF4684BF51DE5B35410672">
    <w:name w:val="805D55A9CCBF4684BF51DE5B35410672"/>
  </w:style>
  <w:style w:type="paragraph" w:customStyle="1" w:styleId="A9E5B6A884674FA79AF909D3B7D2E93E">
    <w:name w:val="A9E5B6A884674FA79AF909D3B7D2E93E"/>
  </w:style>
  <w:style w:type="paragraph" w:customStyle="1" w:styleId="47BA9924FC9B46EEB46C61D409874544">
    <w:name w:val="47BA9924FC9B46EEB46C61D409874544"/>
  </w:style>
  <w:style w:type="paragraph" w:customStyle="1" w:styleId="A5E47E8E315547F4BDFC5FCCD5C5757F">
    <w:name w:val="A5E47E8E315547F4BDFC5FCCD5C5757F"/>
  </w:style>
  <w:style w:type="paragraph" w:customStyle="1" w:styleId="8AB61584215E4D7F947DE390AFA6A280">
    <w:name w:val="8AB61584215E4D7F947DE390AFA6A280"/>
  </w:style>
  <w:style w:type="paragraph" w:customStyle="1" w:styleId="0DDB12897C184575B1ED2A9495A505BE">
    <w:name w:val="0DDB12897C184575B1ED2A9495A505BE"/>
  </w:style>
  <w:style w:type="paragraph" w:customStyle="1" w:styleId="A8760BB886824EDAB1B764ED7A0680D0">
    <w:name w:val="A8760BB886824EDAB1B764ED7A0680D0"/>
  </w:style>
  <w:style w:type="paragraph" w:customStyle="1" w:styleId="725B298BF65140A1AD7760ADD9E372D3">
    <w:name w:val="725B298BF65140A1AD7760ADD9E372D3"/>
  </w:style>
  <w:style w:type="paragraph" w:customStyle="1" w:styleId="0ACC402B215D4406BFEDA080F8C95361">
    <w:name w:val="0ACC402B215D4406BFEDA080F8C95361"/>
  </w:style>
  <w:style w:type="paragraph" w:customStyle="1" w:styleId="34258E5B2693484499541189C09E235E">
    <w:name w:val="34258E5B2693484499541189C09E235E"/>
  </w:style>
  <w:style w:type="paragraph" w:customStyle="1" w:styleId="12321B1A4B4149F1AD02AE3749D24857">
    <w:name w:val="12321B1A4B4149F1AD02AE3749D24857"/>
  </w:style>
  <w:style w:type="paragraph" w:customStyle="1" w:styleId="AB23C89249154D2B9D2DEFA24F34C739">
    <w:name w:val="AB23C89249154D2B9D2DEFA24F34C739"/>
  </w:style>
  <w:style w:type="paragraph" w:customStyle="1" w:styleId="6E3D2057AD47414A8345184157BC5362">
    <w:name w:val="6E3D2057AD47414A8345184157BC5362"/>
  </w:style>
  <w:style w:type="paragraph" w:customStyle="1" w:styleId="30A1FFB996954A40A2F3F9A63A691514">
    <w:name w:val="30A1FFB996954A40A2F3F9A63A691514"/>
  </w:style>
  <w:style w:type="paragraph" w:customStyle="1" w:styleId="AB444FA17142479B877EE39C724B9F2C">
    <w:name w:val="AB444FA17142479B877EE39C724B9F2C"/>
  </w:style>
  <w:style w:type="paragraph" w:customStyle="1" w:styleId="AD00E8463D4E42A5A486C017CBD0A11F">
    <w:name w:val="AD00E8463D4E42A5A486C017CBD0A11F"/>
  </w:style>
  <w:style w:type="paragraph" w:customStyle="1" w:styleId="36D39A48364E4FAE8BD4B032A2DDC889">
    <w:name w:val="36D39A48364E4FAE8BD4B032A2DDC889"/>
  </w:style>
  <w:style w:type="paragraph" w:customStyle="1" w:styleId="AD30101B3E3E48569CA0A742853CC1E4">
    <w:name w:val="AD30101B3E3E48569CA0A742853CC1E4"/>
  </w:style>
  <w:style w:type="paragraph" w:customStyle="1" w:styleId="099556573F7846B2933CF68289F92B2D">
    <w:name w:val="099556573F7846B2933CF68289F92B2D"/>
  </w:style>
  <w:style w:type="paragraph" w:customStyle="1" w:styleId="EAC4B19DE445459D9D7BC8419C852D66">
    <w:name w:val="EAC4B19DE445459D9D7BC8419C852D66"/>
  </w:style>
  <w:style w:type="paragraph" w:customStyle="1" w:styleId="7FFA26AE72734E5CB27B91F6A10DA9F3">
    <w:name w:val="7FFA26AE72734E5CB27B91F6A10DA9F3"/>
  </w:style>
  <w:style w:type="paragraph" w:customStyle="1" w:styleId="7BDF63642B6C4721BC1CB6C8DBFBDB60">
    <w:name w:val="7BDF63642B6C4721BC1CB6C8DBFBDB60"/>
  </w:style>
  <w:style w:type="paragraph" w:customStyle="1" w:styleId="E5EA438DAF4A468185057DD5197627DE">
    <w:name w:val="E5EA438DAF4A468185057DD5197627DE"/>
  </w:style>
  <w:style w:type="paragraph" w:customStyle="1" w:styleId="4BBD287B66AA48B6B601DE195E5A2A3A">
    <w:name w:val="4BBD287B66AA48B6B601DE195E5A2A3A"/>
  </w:style>
  <w:style w:type="paragraph" w:customStyle="1" w:styleId="74B26C1AC1CF495485EFB8D4629B3C2A">
    <w:name w:val="74B26C1AC1CF495485EFB8D4629B3C2A"/>
  </w:style>
  <w:style w:type="paragraph" w:customStyle="1" w:styleId="13C13184A1A5425E8B83DB79EF8ADF39">
    <w:name w:val="13C13184A1A5425E8B83DB79EF8ADF39"/>
  </w:style>
  <w:style w:type="paragraph" w:customStyle="1" w:styleId="408B0D7DAFC54400A5E3056CC98BAB04">
    <w:name w:val="408B0D7DAFC54400A5E3056CC98BAB04"/>
  </w:style>
  <w:style w:type="paragraph" w:customStyle="1" w:styleId="5454D63E8B2247B391C2750302D0FC4B">
    <w:name w:val="5454D63E8B2247B391C2750302D0FC4B"/>
  </w:style>
  <w:style w:type="paragraph" w:customStyle="1" w:styleId="811CB2B625FA4492BEA19167C09A6503">
    <w:name w:val="811CB2B625FA4492BEA19167C09A6503"/>
  </w:style>
  <w:style w:type="paragraph" w:customStyle="1" w:styleId="76EBC8FAB89240F0BB3D65AE8C2F4125">
    <w:name w:val="76EBC8FAB89240F0BB3D65AE8C2F4125"/>
  </w:style>
  <w:style w:type="paragraph" w:customStyle="1" w:styleId="A249E9BB48844241B102F99A59A6A10B">
    <w:name w:val="A249E9BB48844241B102F99A59A6A10B"/>
  </w:style>
  <w:style w:type="paragraph" w:customStyle="1" w:styleId="592EE807B9674514B7C15E0D7F0BDBF3">
    <w:name w:val="592EE807B9674514B7C15E0D7F0BDBF3"/>
  </w:style>
  <w:style w:type="paragraph" w:customStyle="1" w:styleId="78F5F527DB82409E8A2F1C7C0F0A733C">
    <w:name w:val="78F5F527DB82409E8A2F1C7C0F0A733C"/>
  </w:style>
  <w:style w:type="paragraph" w:customStyle="1" w:styleId="6939542D87CF42F3A7D83B7E4C4AB382">
    <w:name w:val="6939542D87CF42F3A7D83B7E4C4AB382"/>
  </w:style>
  <w:style w:type="paragraph" w:customStyle="1" w:styleId="4A7693751B854B19B12D7068785E77F9">
    <w:name w:val="4A7693751B854B19B12D7068785E77F9"/>
  </w:style>
  <w:style w:type="paragraph" w:customStyle="1" w:styleId="75D9A507D6F54454AB3CCF71AB13208A">
    <w:name w:val="75D9A507D6F54454AB3CCF71AB13208A"/>
  </w:style>
  <w:style w:type="paragraph" w:customStyle="1" w:styleId="6A86C21E05D443F48C08EC8EED992B8C">
    <w:name w:val="6A86C21E05D443F48C08EC8EED992B8C"/>
  </w:style>
  <w:style w:type="paragraph" w:customStyle="1" w:styleId="E6009B071A704D2DB9C78658082C8524">
    <w:name w:val="E6009B071A704D2DB9C78658082C8524"/>
  </w:style>
  <w:style w:type="paragraph" w:customStyle="1" w:styleId="3DBEF8BFBB824C52BF8FD9E746715F46">
    <w:name w:val="3DBEF8BFBB824C52BF8FD9E746715F46"/>
  </w:style>
  <w:style w:type="paragraph" w:customStyle="1" w:styleId="938FAAA56DA240F79892F88AF28C28A9">
    <w:name w:val="938FAAA56DA240F79892F88AF28C28A9"/>
  </w:style>
  <w:style w:type="paragraph" w:customStyle="1" w:styleId="063F048DFCB94C4C9B9FFD6AE047315B">
    <w:name w:val="063F048DFCB94C4C9B9FFD6AE047315B"/>
  </w:style>
  <w:style w:type="paragraph" w:customStyle="1" w:styleId="DC87546DF75E4C3EB5D08C28FF91B7FD">
    <w:name w:val="DC87546DF75E4C3EB5D08C28FF91B7FD"/>
  </w:style>
  <w:style w:type="paragraph" w:customStyle="1" w:styleId="61DE66172EA34EF893EB99141B4BBD22">
    <w:name w:val="61DE66172EA34EF893EB99141B4BBD22"/>
  </w:style>
  <w:style w:type="paragraph" w:customStyle="1" w:styleId="63F0481C28724FEBB31AB1BBC285F6E3">
    <w:name w:val="63F0481C28724FEBB31AB1BBC285F6E3"/>
  </w:style>
  <w:style w:type="paragraph" w:customStyle="1" w:styleId="2B435715CD724D8F83A32D4687A84ADA">
    <w:name w:val="2B435715CD724D8F83A32D4687A84ADA"/>
  </w:style>
  <w:style w:type="paragraph" w:customStyle="1" w:styleId="D024EBE014E54F52B99352DEF188036D">
    <w:name w:val="D024EBE014E54F52B99352DEF188036D"/>
  </w:style>
  <w:style w:type="paragraph" w:customStyle="1" w:styleId="1C3DB387B950445D91158EED547488CE">
    <w:name w:val="1C3DB387B950445D91158EED547488CE"/>
  </w:style>
  <w:style w:type="paragraph" w:customStyle="1" w:styleId="B3C998245BCC495F9968CAE35A1B2554">
    <w:name w:val="B3C998245BCC495F9968CAE35A1B2554"/>
  </w:style>
  <w:style w:type="paragraph" w:customStyle="1" w:styleId="B67C556E4B6B4258A5E9E31F3821D196">
    <w:name w:val="B67C556E4B6B4258A5E9E31F3821D196"/>
  </w:style>
  <w:style w:type="paragraph" w:customStyle="1" w:styleId="E5DC8B0DD0564C5F802DCEF44E24198A">
    <w:name w:val="E5DC8B0DD0564C5F802DCEF44E24198A"/>
  </w:style>
  <w:style w:type="paragraph" w:customStyle="1" w:styleId="BC389F471CAC4F32891EEAC36851DCD9">
    <w:name w:val="BC389F471CAC4F32891EEAC36851DCD9"/>
  </w:style>
  <w:style w:type="paragraph" w:customStyle="1" w:styleId="0DCC95B28B02482390D74171B6F0D372">
    <w:name w:val="0DCC95B28B02482390D74171B6F0D372"/>
  </w:style>
  <w:style w:type="paragraph" w:customStyle="1" w:styleId="6AFCEAF346DE42D19C53DB9677089FC8">
    <w:name w:val="6AFCEAF346DE42D19C53DB9677089FC8"/>
  </w:style>
  <w:style w:type="paragraph" w:customStyle="1" w:styleId="7631975B2F1146E8AADC4BA3BB139D86">
    <w:name w:val="7631975B2F1146E8AADC4BA3BB139D86"/>
  </w:style>
  <w:style w:type="paragraph" w:customStyle="1" w:styleId="4D25F91CBAEA4A8EA3B4F8D15075B879">
    <w:name w:val="4D25F91CBAEA4A8EA3B4F8D15075B879"/>
  </w:style>
  <w:style w:type="paragraph" w:customStyle="1" w:styleId="600FB785A588496993684BD7764C4781">
    <w:name w:val="600FB785A588496993684BD7764C4781"/>
  </w:style>
  <w:style w:type="paragraph" w:customStyle="1" w:styleId="181033CB41014ED3B2253E93984FE437">
    <w:name w:val="181033CB41014ED3B2253E93984FE437"/>
  </w:style>
  <w:style w:type="paragraph" w:customStyle="1" w:styleId="008877CFDD304FBBA22E1C191BAB3C57">
    <w:name w:val="008877CFDD304FBBA22E1C191BAB3C57"/>
  </w:style>
  <w:style w:type="paragraph" w:customStyle="1" w:styleId="385F19C4330E4CAB808D4CAE9D49EE6A">
    <w:name w:val="385F19C4330E4CAB808D4CAE9D49EE6A"/>
  </w:style>
  <w:style w:type="paragraph" w:customStyle="1" w:styleId="F7F9C3297DCB4485B303DDA86BE88C0C">
    <w:name w:val="F7F9C3297DCB4485B303DDA86BE88C0C"/>
  </w:style>
  <w:style w:type="paragraph" w:customStyle="1" w:styleId="667DC77233E4494588AA0D2EFB172619">
    <w:name w:val="667DC77233E4494588AA0D2EFB172619"/>
  </w:style>
  <w:style w:type="paragraph" w:customStyle="1" w:styleId="58F7846E3C2840D584949FB90AAB1CC8">
    <w:name w:val="58F7846E3C2840D584949FB90AAB1CC8"/>
  </w:style>
  <w:style w:type="paragraph" w:customStyle="1" w:styleId="ADFEECD2304E489A8B6119B993EA7935">
    <w:name w:val="ADFEECD2304E489A8B6119B993EA7935"/>
  </w:style>
  <w:style w:type="paragraph" w:customStyle="1" w:styleId="DD941181837C4D1C915CFF24DE6F9F53">
    <w:name w:val="DD941181837C4D1C915CFF24DE6F9F53"/>
  </w:style>
  <w:style w:type="paragraph" w:customStyle="1" w:styleId="57F9F4AC7394400794413A2997A081F4">
    <w:name w:val="57F9F4AC7394400794413A2997A081F4"/>
  </w:style>
  <w:style w:type="paragraph" w:customStyle="1" w:styleId="CC91D885FD8A440E966E841758FFF5CA">
    <w:name w:val="CC91D885FD8A440E966E841758FFF5CA"/>
  </w:style>
  <w:style w:type="paragraph" w:customStyle="1" w:styleId="28B5A2F4417841E9A50A3E55139BADCC">
    <w:name w:val="28B5A2F4417841E9A50A3E55139BADCC"/>
  </w:style>
  <w:style w:type="paragraph" w:customStyle="1" w:styleId="83FA2845DDD843E9BF16DDD6B4107532">
    <w:name w:val="83FA2845DDD843E9BF16DDD6B4107532"/>
  </w:style>
  <w:style w:type="paragraph" w:customStyle="1" w:styleId="B25EE31F42AE4285ABB5288C85791E69">
    <w:name w:val="B25EE31F42AE4285ABB5288C85791E69"/>
  </w:style>
  <w:style w:type="paragraph" w:customStyle="1" w:styleId="350F60432AB64524B4E571B178DDFD9F">
    <w:name w:val="350F60432AB64524B4E571B178DDFD9F"/>
  </w:style>
  <w:style w:type="paragraph" w:customStyle="1" w:styleId="285D038BA4414F8E942E07D6570A9483">
    <w:name w:val="285D038BA4414F8E942E07D6570A9483"/>
  </w:style>
  <w:style w:type="paragraph" w:customStyle="1" w:styleId="0B4C0BBD1E6B4D1084FDFC035A80EBD7">
    <w:name w:val="0B4C0BBD1E6B4D1084FDFC035A80EBD7"/>
  </w:style>
  <w:style w:type="paragraph" w:customStyle="1" w:styleId="B32AE404F69E4F4AB588EC104B644FE1">
    <w:name w:val="B32AE404F69E4F4AB588EC104B644FE1"/>
  </w:style>
  <w:style w:type="paragraph" w:customStyle="1" w:styleId="BFD21B6151B048BD9FCDADF0794F32C6">
    <w:name w:val="BFD21B6151B048BD9FCDADF0794F32C6"/>
  </w:style>
  <w:style w:type="paragraph" w:customStyle="1" w:styleId="BA8B51760FCA40178638DD4E5B2630B3">
    <w:name w:val="BA8B51760FCA40178638DD4E5B2630B3"/>
  </w:style>
  <w:style w:type="paragraph" w:customStyle="1" w:styleId="1DBB40D9253546C9A502ACA9EF03FDA1">
    <w:name w:val="1DBB40D9253546C9A502ACA9EF03FDA1"/>
  </w:style>
  <w:style w:type="paragraph" w:customStyle="1" w:styleId="D4E5E5CE6E524EE78DB1B8B1B3D6D1EC">
    <w:name w:val="D4E5E5CE6E524EE78DB1B8B1B3D6D1EC"/>
  </w:style>
  <w:style w:type="paragraph" w:customStyle="1" w:styleId="B1C593F7A74E4E5C8C1F654E29D7E05A">
    <w:name w:val="B1C593F7A74E4E5C8C1F654E29D7E05A"/>
  </w:style>
  <w:style w:type="paragraph" w:customStyle="1" w:styleId="0D4C39CDAD224E3DA41E3AA59C3B999E">
    <w:name w:val="0D4C39CDAD224E3DA41E3AA59C3B999E"/>
  </w:style>
  <w:style w:type="paragraph" w:customStyle="1" w:styleId="A15C9640C81D4735B571F6AC2C46043C">
    <w:name w:val="A15C9640C81D4735B571F6AC2C46043C"/>
  </w:style>
  <w:style w:type="paragraph" w:customStyle="1" w:styleId="D6DAE71E4FE6435694F55CD05655F522">
    <w:name w:val="D6DAE71E4FE6435694F55CD05655F522"/>
  </w:style>
  <w:style w:type="paragraph" w:customStyle="1" w:styleId="36F2452A4D6E4DE69D0554F7D40A4B33">
    <w:name w:val="36F2452A4D6E4DE69D0554F7D40A4B33"/>
  </w:style>
  <w:style w:type="paragraph" w:customStyle="1" w:styleId="0D61F4F1FD2A4CD099FF90ECE1E588D6">
    <w:name w:val="0D61F4F1FD2A4CD099FF90ECE1E588D6"/>
  </w:style>
  <w:style w:type="paragraph" w:customStyle="1" w:styleId="27E987B4166A4DA0A3B8894B5C007D1A">
    <w:name w:val="27E987B4166A4DA0A3B8894B5C007D1A"/>
  </w:style>
  <w:style w:type="paragraph" w:customStyle="1" w:styleId="D2BE2CAB45F446B5BDBC7C937FCC12FD">
    <w:name w:val="D2BE2CAB45F446B5BDBC7C937FCC12FD"/>
  </w:style>
  <w:style w:type="paragraph" w:customStyle="1" w:styleId="1DC459F907C14CD7806EE879DF9EDE49">
    <w:name w:val="1DC459F907C14CD7806EE879DF9EDE49"/>
  </w:style>
  <w:style w:type="paragraph" w:customStyle="1" w:styleId="11F52659E0734F9CB76A4B04B3EB1A61">
    <w:name w:val="11F52659E0734F9CB76A4B04B3EB1A61"/>
  </w:style>
  <w:style w:type="paragraph" w:customStyle="1" w:styleId="F5DF11C068614EE4BD56B28D69C5CC08">
    <w:name w:val="F5DF11C068614EE4BD56B28D69C5CC08"/>
  </w:style>
  <w:style w:type="paragraph" w:customStyle="1" w:styleId="8216AD6A8A2242D187F50E09BB9D2185">
    <w:name w:val="8216AD6A8A2242D187F50E09BB9D2185"/>
  </w:style>
  <w:style w:type="paragraph" w:customStyle="1" w:styleId="71A69EC370E24AAF8CF178EFD1D12B51">
    <w:name w:val="71A69EC370E24AAF8CF178EFD1D12B51"/>
  </w:style>
  <w:style w:type="paragraph" w:customStyle="1" w:styleId="9280794EABDF4AF5A51CCAA748BC0C56">
    <w:name w:val="9280794EABDF4AF5A51CCAA748BC0C56"/>
  </w:style>
  <w:style w:type="paragraph" w:customStyle="1" w:styleId="62AD46E5AC2C458C8805B10C538AE8AF">
    <w:name w:val="62AD46E5AC2C458C8805B10C538AE8AF"/>
  </w:style>
  <w:style w:type="paragraph" w:customStyle="1" w:styleId="EC12302ECDB84C1CA6C357CC4501D9D8">
    <w:name w:val="EC12302ECDB84C1CA6C357CC4501D9D8"/>
  </w:style>
  <w:style w:type="paragraph" w:customStyle="1" w:styleId="7A36B78D9531424BB6934073661EF4D3">
    <w:name w:val="7A36B78D9531424BB6934073661EF4D3"/>
  </w:style>
  <w:style w:type="paragraph" w:customStyle="1" w:styleId="A7126BC3D8D0478990643FD35B0A04F2">
    <w:name w:val="A7126BC3D8D0478990643FD35B0A04F2"/>
  </w:style>
  <w:style w:type="paragraph" w:customStyle="1" w:styleId="21591C3DF0864E28BD48C006AFEFE85C">
    <w:name w:val="21591C3DF0864E28BD48C006AFEFE85C"/>
  </w:style>
  <w:style w:type="paragraph" w:customStyle="1" w:styleId="94FB68E2A96A40C48BD9001130886D07">
    <w:name w:val="94FB68E2A96A40C48BD9001130886D07"/>
  </w:style>
  <w:style w:type="paragraph" w:customStyle="1" w:styleId="2FF7429BA6A6422BA27895CA4D10D8F1">
    <w:name w:val="2FF7429BA6A6422BA27895CA4D10D8F1"/>
  </w:style>
  <w:style w:type="paragraph" w:customStyle="1" w:styleId="C74E4A13603F4205A07DCFD2A8B42A82">
    <w:name w:val="C74E4A13603F4205A07DCFD2A8B42A82"/>
  </w:style>
  <w:style w:type="paragraph" w:customStyle="1" w:styleId="82BD6B6ADC5C464CA5C5DC802998C657">
    <w:name w:val="82BD6B6ADC5C464CA5C5DC802998C657"/>
  </w:style>
  <w:style w:type="paragraph" w:customStyle="1" w:styleId="FC180B8131D046E5A2BD24E6C923D173">
    <w:name w:val="FC180B8131D046E5A2BD24E6C923D173"/>
  </w:style>
  <w:style w:type="paragraph" w:customStyle="1" w:styleId="91711A8A5687429B9D614FD3BC3F6F2C">
    <w:name w:val="91711A8A5687429B9D614FD3BC3F6F2C"/>
  </w:style>
  <w:style w:type="paragraph" w:customStyle="1" w:styleId="F4EA2C30A8004EB0A2F635A383B47C14">
    <w:name w:val="F4EA2C30A8004EB0A2F635A383B47C14"/>
  </w:style>
  <w:style w:type="paragraph" w:customStyle="1" w:styleId="31009B6D816B460DB6359CB8082239C4">
    <w:name w:val="31009B6D816B460DB6359CB8082239C4"/>
  </w:style>
  <w:style w:type="paragraph" w:customStyle="1" w:styleId="F8C00FFE7B8B47EB962C35EEC225AA2E">
    <w:name w:val="F8C00FFE7B8B47EB962C35EEC225AA2E"/>
  </w:style>
  <w:style w:type="paragraph" w:customStyle="1" w:styleId="7CE10F2C4D8F4411877471D436FAEC95">
    <w:name w:val="7CE10F2C4D8F4411877471D436FAEC95"/>
  </w:style>
  <w:style w:type="paragraph" w:customStyle="1" w:styleId="3499CFEF6447402C950FD327DE1AAD89">
    <w:name w:val="3499CFEF6447402C950FD327DE1AAD89"/>
  </w:style>
  <w:style w:type="paragraph" w:customStyle="1" w:styleId="6343A8658A004B51A832486ACE5CAB92">
    <w:name w:val="6343A8658A004B51A832486ACE5CAB92"/>
  </w:style>
  <w:style w:type="paragraph" w:customStyle="1" w:styleId="07716759D7A84F62933F272518D55BB3">
    <w:name w:val="07716759D7A84F62933F272518D55BB3"/>
  </w:style>
  <w:style w:type="paragraph" w:customStyle="1" w:styleId="BD54849DA7324FC0BA853387F84885D4">
    <w:name w:val="BD54849DA7324FC0BA853387F84885D4"/>
  </w:style>
  <w:style w:type="paragraph" w:customStyle="1" w:styleId="39C8B5993E854061A321317A1D3E8C6A">
    <w:name w:val="39C8B5993E854061A321317A1D3E8C6A"/>
  </w:style>
  <w:style w:type="paragraph" w:customStyle="1" w:styleId="542DCE8DE12E41D8BD57F362C48E0C1D">
    <w:name w:val="542DCE8DE12E41D8BD57F362C48E0C1D"/>
  </w:style>
  <w:style w:type="paragraph" w:customStyle="1" w:styleId="F58D68A2C9F048518B25AB6E9F480D16">
    <w:name w:val="F58D68A2C9F048518B25AB6E9F480D16"/>
  </w:style>
  <w:style w:type="paragraph" w:customStyle="1" w:styleId="A359E1B6DC89455C958D81F8FC84B89C">
    <w:name w:val="A359E1B6DC89455C958D81F8FC84B89C"/>
  </w:style>
  <w:style w:type="paragraph" w:customStyle="1" w:styleId="039D438A364942A590CACB252798949A">
    <w:name w:val="039D438A364942A590CACB252798949A"/>
  </w:style>
  <w:style w:type="paragraph" w:customStyle="1" w:styleId="774C908A3D5C4835AFDA8249AD7D3C0C">
    <w:name w:val="774C908A3D5C4835AFDA8249AD7D3C0C"/>
  </w:style>
  <w:style w:type="paragraph" w:customStyle="1" w:styleId="7510938802C3427D974C7AE454D09A78">
    <w:name w:val="7510938802C3427D974C7AE454D09A78"/>
  </w:style>
  <w:style w:type="paragraph" w:customStyle="1" w:styleId="0825E5BB4AFA42FDBCCA67B71662F64A">
    <w:name w:val="0825E5BB4AFA42FDBCCA67B71662F64A"/>
  </w:style>
  <w:style w:type="paragraph" w:customStyle="1" w:styleId="B8ABC17A59AA42AB9575A1B5E048FEA8">
    <w:name w:val="B8ABC17A59AA42AB9575A1B5E048FEA8"/>
  </w:style>
  <w:style w:type="paragraph" w:customStyle="1" w:styleId="29DD76C0930C4D9FB111E8450BA02ED3">
    <w:name w:val="29DD76C0930C4D9FB111E8450BA02ED3"/>
  </w:style>
  <w:style w:type="paragraph" w:customStyle="1" w:styleId="CB83EAF2C72C43518244D5B642351D0B">
    <w:name w:val="CB83EAF2C72C43518244D5B642351D0B"/>
  </w:style>
  <w:style w:type="paragraph" w:customStyle="1" w:styleId="D6115F7B4F924330821B8A40DEB9456D">
    <w:name w:val="D6115F7B4F924330821B8A40DEB9456D"/>
  </w:style>
  <w:style w:type="paragraph" w:customStyle="1" w:styleId="7300B95E46924FA597C52193070C161D">
    <w:name w:val="7300B95E46924FA597C52193070C161D"/>
  </w:style>
  <w:style w:type="paragraph" w:customStyle="1" w:styleId="63CEDCDBC80B4C17960B85B6CDEBBAD4">
    <w:name w:val="63CEDCDBC80B4C17960B85B6CDEBBAD4"/>
  </w:style>
  <w:style w:type="paragraph" w:customStyle="1" w:styleId="55FC5A99DBAD45BFB1832B830F40DDB3">
    <w:name w:val="55FC5A99DBAD45BFB1832B830F40DDB3"/>
  </w:style>
  <w:style w:type="paragraph" w:customStyle="1" w:styleId="1351BDBB6F534CB8B679367125879B5F">
    <w:name w:val="1351BDBB6F534CB8B679367125879B5F"/>
  </w:style>
  <w:style w:type="paragraph" w:customStyle="1" w:styleId="DAC1B5496794473EA437A1F0BD048BF5">
    <w:name w:val="DAC1B5496794473EA437A1F0BD048BF5"/>
  </w:style>
  <w:style w:type="paragraph" w:customStyle="1" w:styleId="297EAA5A216E43AABF87E8F5DC2DDC32">
    <w:name w:val="297EAA5A216E43AABF87E8F5DC2DDC32"/>
  </w:style>
  <w:style w:type="paragraph" w:customStyle="1" w:styleId="6E8FD362561342C1A2ED27B042C2C330">
    <w:name w:val="6E8FD362561342C1A2ED27B042C2C330"/>
  </w:style>
  <w:style w:type="paragraph" w:customStyle="1" w:styleId="196A2BAD0F47454E81F75CCF114C0E10">
    <w:name w:val="196A2BAD0F47454E81F75CCF114C0E10"/>
  </w:style>
  <w:style w:type="paragraph" w:customStyle="1" w:styleId="4F72AD0116EC4B6487BDE9384D9380D1">
    <w:name w:val="4F72AD0116EC4B6487BDE9384D9380D1"/>
  </w:style>
  <w:style w:type="paragraph" w:customStyle="1" w:styleId="B2AEFAB0DF6C439E8957E1A32FDC33CE">
    <w:name w:val="B2AEFAB0DF6C439E8957E1A32FDC33CE"/>
  </w:style>
  <w:style w:type="paragraph" w:customStyle="1" w:styleId="AD0DF52D46A04D2CB5F608C79CC258D6">
    <w:name w:val="AD0DF52D46A04D2CB5F608C79CC258D6"/>
  </w:style>
  <w:style w:type="paragraph" w:customStyle="1" w:styleId="F75F4003821A4E09A782EFF5924DC09C">
    <w:name w:val="F75F4003821A4E09A782EFF5924DC09C"/>
  </w:style>
  <w:style w:type="paragraph" w:customStyle="1" w:styleId="28078D0821E0446B8B05D6544EE8352D">
    <w:name w:val="28078D0821E0446B8B05D6544EE8352D"/>
  </w:style>
  <w:style w:type="paragraph" w:customStyle="1" w:styleId="CDC0DC108BF1462989D5A94E7B667388">
    <w:name w:val="CDC0DC108BF1462989D5A94E7B667388"/>
  </w:style>
  <w:style w:type="paragraph" w:customStyle="1" w:styleId="6D54EB7FE46C418CB111D91485F7B6D3">
    <w:name w:val="6D54EB7FE46C418CB111D91485F7B6D3"/>
  </w:style>
  <w:style w:type="paragraph" w:customStyle="1" w:styleId="4C5D8FE7C70244A9BBB23D71379FE332">
    <w:name w:val="4C5D8FE7C70244A9BBB23D71379FE332"/>
  </w:style>
  <w:style w:type="paragraph" w:customStyle="1" w:styleId="0E8382CDA3434CF888C3FBEBA9BFCB38">
    <w:name w:val="0E8382CDA3434CF888C3FBEBA9BFCB38"/>
  </w:style>
  <w:style w:type="paragraph" w:customStyle="1" w:styleId="DE93A5BEF6D54BEC80D508A4922E48C7">
    <w:name w:val="DE93A5BEF6D54BEC80D508A4922E48C7"/>
  </w:style>
  <w:style w:type="paragraph" w:customStyle="1" w:styleId="4B725381E01243E290BE6CAB8231D377">
    <w:name w:val="4B725381E01243E290BE6CAB8231D377"/>
  </w:style>
  <w:style w:type="paragraph" w:customStyle="1" w:styleId="C2D4D7E056C74276AB2ABF313EF7B027">
    <w:name w:val="C2D4D7E056C74276AB2ABF313EF7B027"/>
  </w:style>
  <w:style w:type="paragraph" w:customStyle="1" w:styleId="5ED316A3D2F94AADA1E5F08F06B3F37C">
    <w:name w:val="5ED316A3D2F94AADA1E5F08F06B3F37C"/>
  </w:style>
  <w:style w:type="paragraph" w:customStyle="1" w:styleId="E32D57CB20CB4A6CAEFB57074B66C4C9">
    <w:name w:val="E32D57CB20CB4A6CAEFB57074B66C4C9"/>
  </w:style>
  <w:style w:type="paragraph" w:customStyle="1" w:styleId="31DCF519563649BA91B0D658B180ABB9">
    <w:name w:val="31DCF519563649BA91B0D658B180ABB9"/>
  </w:style>
  <w:style w:type="paragraph" w:customStyle="1" w:styleId="E5C2F13FD4E44AD8AADDF95402075247">
    <w:name w:val="E5C2F13FD4E44AD8AADDF95402075247"/>
  </w:style>
  <w:style w:type="paragraph" w:customStyle="1" w:styleId="3FD4413DBD0F40E8972247E783477AF3">
    <w:name w:val="3FD4413DBD0F40E8972247E783477AF3"/>
  </w:style>
  <w:style w:type="paragraph" w:customStyle="1" w:styleId="D8C1A889531E492B8544A2E8E43B625D">
    <w:name w:val="D8C1A889531E492B8544A2E8E43B625D"/>
  </w:style>
  <w:style w:type="paragraph" w:customStyle="1" w:styleId="3D085AAB87064A2CA340395B07F30809">
    <w:name w:val="3D085AAB87064A2CA340395B07F30809"/>
  </w:style>
  <w:style w:type="paragraph" w:customStyle="1" w:styleId="4C0C289B31384D258162525C91439F2D">
    <w:name w:val="4C0C289B31384D258162525C91439F2D"/>
  </w:style>
  <w:style w:type="paragraph" w:customStyle="1" w:styleId="0CC4A288841C4CD49F1EF7D55F798E18">
    <w:name w:val="0CC4A288841C4CD49F1EF7D55F798E18"/>
  </w:style>
  <w:style w:type="paragraph" w:customStyle="1" w:styleId="AD7A317AB53D48EEA7400B7A9754C7D9">
    <w:name w:val="AD7A317AB53D48EEA7400B7A9754C7D9"/>
  </w:style>
  <w:style w:type="paragraph" w:customStyle="1" w:styleId="AB94194BF2424CDDACF5392AE479D305">
    <w:name w:val="AB94194BF2424CDDACF5392AE479D305"/>
  </w:style>
  <w:style w:type="paragraph" w:customStyle="1" w:styleId="B5144D84BC984D8A8825D7D70296EC48">
    <w:name w:val="B5144D84BC984D8A8825D7D70296EC48"/>
  </w:style>
  <w:style w:type="paragraph" w:customStyle="1" w:styleId="47C4255DD0EB49149DDD85EE88917382">
    <w:name w:val="47C4255DD0EB49149DDD85EE88917382"/>
  </w:style>
  <w:style w:type="paragraph" w:customStyle="1" w:styleId="07824D4010B547F49A5C5152329C1E44">
    <w:name w:val="07824D4010B547F49A5C5152329C1E44"/>
  </w:style>
  <w:style w:type="paragraph" w:customStyle="1" w:styleId="73FB80D2F48D43C493062FBF5B07E810">
    <w:name w:val="73FB80D2F48D43C493062FBF5B07E810"/>
  </w:style>
  <w:style w:type="paragraph" w:customStyle="1" w:styleId="AA2BD5737A0C4BE9AAF6C32471E504B3">
    <w:name w:val="AA2BD5737A0C4BE9AAF6C32471E504B3"/>
  </w:style>
  <w:style w:type="paragraph" w:customStyle="1" w:styleId="1598F3A412D0418B878255CEEE304CEC">
    <w:name w:val="1598F3A412D0418B878255CEEE304CEC"/>
  </w:style>
  <w:style w:type="paragraph" w:customStyle="1" w:styleId="F83601AEE5EE471C90FDCED5395E4AA0">
    <w:name w:val="F83601AEE5EE471C90FDCED5395E4AA0"/>
  </w:style>
  <w:style w:type="paragraph" w:customStyle="1" w:styleId="8F3E8886D279485FBF99C0B3563C99DC">
    <w:name w:val="8F3E8886D279485FBF99C0B3563C99DC"/>
  </w:style>
  <w:style w:type="paragraph" w:customStyle="1" w:styleId="1D91CE8286924A5392D9F52166CE2CB2">
    <w:name w:val="1D91CE8286924A5392D9F52166CE2CB2"/>
  </w:style>
  <w:style w:type="paragraph" w:customStyle="1" w:styleId="2B45466A38F54A8EB2DB96C7B59C2C3A">
    <w:name w:val="2B45466A38F54A8EB2DB96C7B59C2C3A"/>
  </w:style>
  <w:style w:type="paragraph" w:customStyle="1" w:styleId="54A790F31D694D93889935DB131C838C">
    <w:name w:val="54A790F31D694D93889935DB131C838C"/>
  </w:style>
  <w:style w:type="paragraph" w:customStyle="1" w:styleId="80DB8DB4F05C4311A2B873AEA7942FEC">
    <w:name w:val="80DB8DB4F05C4311A2B873AEA7942FEC"/>
  </w:style>
  <w:style w:type="paragraph" w:customStyle="1" w:styleId="1D7802577BD34794AFC901D6613A5556">
    <w:name w:val="1D7802577BD34794AFC901D6613A5556"/>
  </w:style>
  <w:style w:type="paragraph" w:customStyle="1" w:styleId="3BED1697D004489D8BE493E461DF6CC0">
    <w:name w:val="3BED1697D004489D8BE493E461DF6CC0"/>
  </w:style>
  <w:style w:type="paragraph" w:customStyle="1" w:styleId="8D479BA8FC0646DDB3E559D21217B189">
    <w:name w:val="8D479BA8FC0646DDB3E559D21217B189"/>
  </w:style>
  <w:style w:type="paragraph" w:customStyle="1" w:styleId="41044191A7484BD7B84A5546C13A6D57">
    <w:name w:val="41044191A7484BD7B84A5546C13A6D57"/>
  </w:style>
  <w:style w:type="paragraph" w:customStyle="1" w:styleId="A6B82DAE144C45B2B7DC1C442F09A241">
    <w:name w:val="A6B82DAE144C45B2B7DC1C442F09A241"/>
  </w:style>
  <w:style w:type="paragraph" w:customStyle="1" w:styleId="65BF6E04725349CAAA990182C7C5DFF1">
    <w:name w:val="65BF6E04725349CAAA990182C7C5DFF1"/>
  </w:style>
  <w:style w:type="paragraph" w:customStyle="1" w:styleId="A327CE6CBF67412AA492117609FE86D6">
    <w:name w:val="A327CE6CBF67412AA492117609FE86D6"/>
  </w:style>
  <w:style w:type="paragraph" w:customStyle="1" w:styleId="B35A37F8D05047E683A5E7EF8F1220A8">
    <w:name w:val="B35A37F8D05047E683A5E7EF8F1220A8"/>
  </w:style>
  <w:style w:type="paragraph" w:customStyle="1" w:styleId="127210875E2F4EA0B4F9FC028C693A7C">
    <w:name w:val="127210875E2F4EA0B4F9FC028C693A7C"/>
  </w:style>
  <w:style w:type="paragraph" w:customStyle="1" w:styleId="96EF35C580734814987F2FFC3B29B4F6">
    <w:name w:val="96EF35C580734814987F2FFC3B29B4F6"/>
  </w:style>
  <w:style w:type="paragraph" w:customStyle="1" w:styleId="9D1D2AF7CFAE4C97BAFF0D27F25749BC">
    <w:name w:val="9D1D2AF7CFAE4C97BAFF0D27F25749BC"/>
  </w:style>
  <w:style w:type="paragraph" w:customStyle="1" w:styleId="99593CB87FC448118573F63280E9CF06">
    <w:name w:val="99593CB87FC448118573F63280E9CF06"/>
  </w:style>
  <w:style w:type="paragraph" w:customStyle="1" w:styleId="74B901FEA68048418C7F4E29962915A5">
    <w:name w:val="74B901FEA68048418C7F4E29962915A5"/>
  </w:style>
  <w:style w:type="paragraph" w:customStyle="1" w:styleId="D4968C52D8E745EA9D93A12C50D13C12">
    <w:name w:val="D4968C52D8E745EA9D93A12C50D13C12"/>
  </w:style>
  <w:style w:type="paragraph" w:customStyle="1" w:styleId="A825C199236E4AAC8E2C02A164BD525F">
    <w:name w:val="A825C199236E4AAC8E2C02A164BD525F"/>
  </w:style>
  <w:style w:type="paragraph" w:customStyle="1" w:styleId="C112C73127AB44AE925CBFEFFFF43BF7">
    <w:name w:val="C112C73127AB44AE925CBFEFFFF43BF7"/>
  </w:style>
  <w:style w:type="paragraph" w:customStyle="1" w:styleId="E66DCF6CA0C449519CDB05E18B4AC8E5">
    <w:name w:val="E66DCF6CA0C449519CDB05E18B4AC8E5"/>
  </w:style>
  <w:style w:type="paragraph" w:customStyle="1" w:styleId="4AAF6B6529DF4052A44DEC9880B05868">
    <w:name w:val="4AAF6B6529DF4052A44DEC9880B05868"/>
  </w:style>
  <w:style w:type="paragraph" w:customStyle="1" w:styleId="A3B1DAE671CB46BBB0D0CDECA8DFFB49">
    <w:name w:val="A3B1DAE671CB46BBB0D0CDECA8DFFB49"/>
  </w:style>
  <w:style w:type="paragraph" w:customStyle="1" w:styleId="0102432217134073A867CF1271A6107D">
    <w:name w:val="0102432217134073A867CF1271A6107D"/>
  </w:style>
  <w:style w:type="paragraph" w:customStyle="1" w:styleId="2C535C947E2E4FF8880BBD14B152E9FC">
    <w:name w:val="2C535C947E2E4FF8880BBD14B152E9FC"/>
  </w:style>
  <w:style w:type="paragraph" w:customStyle="1" w:styleId="5FAB8EFC62054499B870DFB121DE4BDC">
    <w:name w:val="5FAB8EFC62054499B870DFB121DE4BDC"/>
  </w:style>
  <w:style w:type="paragraph" w:customStyle="1" w:styleId="827C34C45F674B71B4143451B10DEAF2">
    <w:name w:val="827C34C45F674B71B4143451B10DEAF2"/>
  </w:style>
  <w:style w:type="paragraph" w:customStyle="1" w:styleId="8AD06EE853F94EEBAD4B3E2264288E48">
    <w:name w:val="8AD06EE853F94EEBAD4B3E2264288E48"/>
  </w:style>
  <w:style w:type="paragraph" w:customStyle="1" w:styleId="6B0BEB96313C47CA965741F6085B6D96">
    <w:name w:val="6B0BEB96313C47CA965741F6085B6D96"/>
  </w:style>
  <w:style w:type="paragraph" w:customStyle="1" w:styleId="436905BE4180427D8A9B3A3B38B8E118">
    <w:name w:val="436905BE4180427D8A9B3A3B38B8E118"/>
  </w:style>
  <w:style w:type="paragraph" w:customStyle="1" w:styleId="6F14C29A6AF6444A8C398DF720ECA342">
    <w:name w:val="6F14C29A6AF6444A8C398DF720ECA342"/>
  </w:style>
  <w:style w:type="paragraph" w:customStyle="1" w:styleId="53E2FFFA94B74BAFA7E011DD95CE502F">
    <w:name w:val="53E2FFFA94B74BAFA7E011DD95CE502F"/>
  </w:style>
  <w:style w:type="paragraph" w:customStyle="1" w:styleId="FD61FCC5CD2148F890F98C328B891204">
    <w:name w:val="FD61FCC5CD2148F890F98C328B891204"/>
  </w:style>
  <w:style w:type="paragraph" w:customStyle="1" w:styleId="7F45101071E34327A83A25164B3E10C2">
    <w:name w:val="7F45101071E34327A83A25164B3E10C2"/>
  </w:style>
  <w:style w:type="paragraph" w:customStyle="1" w:styleId="18965FBB8BB3407F9FF3B8EBEFF8B391">
    <w:name w:val="18965FBB8BB3407F9FF3B8EBEFF8B391"/>
  </w:style>
  <w:style w:type="paragraph" w:customStyle="1" w:styleId="76A4D31CE5D84893AC3DAD5543686E73">
    <w:name w:val="76A4D31CE5D84893AC3DAD5543686E73"/>
  </w:style>
  <w:style w:type="paragraph" w:customStyle="1" w:styleId="8D020E9983BA41579AB4BB72E9D94DE5">
    <w:name w:val="8D020E9983BA41579AB4BB72E9D94DE5"/>
  </w:style>
  <w:style w:type="paragraph" w:customStyle="1" w:styleId="A60EBBB483FE42689DD54BA4456EC40A">
    <w:name w:val="A60EBBB483FE42689DD54BA4456EC40A"/>
  </w:style>
  <w:style w:type="paragraph" w:customStyle="1" w:styleId="82B71595B2674AC8ADD5230849116538">
    <w:name w:val="82B71595B2674AC8ADD5230849116538"/>
  </w:style>
  <w:style w:type="paragraph" w:customStyle="1" w:styleId="DEE764A715A0425389447E16FB43ACC0">
    <w:name w:val="DEE764A715A0425389447E16FB43ACC0"/>
  </w:style>
  <w:style w:type="paragraph" w:customStyle="1" w:styleId="85D22EF7144A4D1C935ADE218E215E8D">
    <w:name w:val="85D22EF7144A4D1C935ADE218E215E8D"/>
  </w:style>
  <w:style w:type="paragraph" w:customStyle="1" w:styleId="6EDB3E25ABFC4A6E89915A37C8890F28">
    <w:name w:val="6EDB3E25ABFC4A6E89915A37C8890F28"/>
  </w:style>
  <w:style w:type="paragraph" w:customStyle="1" w:styleId="A6966738340D4246A2A15E4F88420B78">
    <w:name w:val="A6966738340D4246A2A15E4F88420B78"/>
  </w:style>
  <w:style w:type="paragraph" w:customStyle="1" w:styleId="9098A95AB2AA4DFA9F574BF7966259AA">
    <w:name w:val="9098A95AB2AA4DFA9F574BF7966259AA"/>
  </w:style>
  <w:style w:type="paragraph" w:customStyle="1" w:styleId="AFEC21F0CC61443CB8061862719877C3">
    <w:name w:val="AFEC21F0CC61443CB8061862719877C3"/>
  </w:style>
  <w:style w:type="paragraph" w:customStyle="1" w:styleId="1675DC390B2B4158A00CDAC6DBC877AC">
    <w:name w:val="1675DC390B2B4158A00CDAC6DBC877AC"/>
  </w:style>
  <w:style w:type="paragraph" w:customStyle="1" w:styleId="EC768C89097A4D10B123D98FF5C3C2B9">
    <w:name w:val="EC768C89097A4D10B123D98FF5C3C2B9"/>
  </w:style>
  <w:style w:type="paragraph" w:customStyle="1" w:styleId="D1EB4E751D7D486890D0BEE9D16A26B6">
    <w:name w:val="D1EB4E751D7D486890D0BEE9D16A26B6"/>
  </w:style>
  <w:style w:type="paragraph" w:customStyle="1" w:styleId="638C460DA0AF4FEF99A9D735E69922EA">
    <w:name w:val="638C460DA0AF4FEF99A9D735E69922EA"/>
  </w:style>
  <w:style w:type="paragraph" w:customStyle="1" w:styleId="AD035008DE5D45C7BEE9C0D122349C49">
    <w:name w:val="AD035008DE5D45C7BEE9C0D122349C49"/>
  </w:style>
  <w:style w:type="paragraph" w:customStyle="1" w:styleId="644A370491D844329D70BE33F42FDF9E">
    <w:name w:val="644A370491D844329D70BE33F42FDF9E"/>
  </w:style>
  <w:style w:type="paragraph" w:customStyle="1" w:styleId="249C3506055B476995534803C7D218A4">
    <w:name w:val="249C3506055B476995534803C7D218A4"/>
  </w:style>
  <w:style w:type="paragraph" w:customStyle="1" w:styleId="1E629305A6E14A94A1C014F3E1AD6AF8">
    <w:name w:val="1E629305A6E14A94A1C014F3E1AD6AF8"/>
  </w:style>
  <w:style w:type="paragraph" w:customStyle="1" w:styleId="8D6DE04D68C746FCABC95C217765461B">
    <w:name w:val="8D6DE04D68C746FCABC95C217765461B"/>
  </w:style>
  <w:style w:type="paragraph" w:customStyle="1" w:styleId="97AAB7DB98964A3BA5D61401F56B77E2">
    <w:name w:val="97AAB7DB98964A3BA5D61401F56B77E2"/>
  </w:style>
  <w:style w:type="paragraph" w:customStyle="1" w:styleId="8BB21BD0651640FAA3C1E173AE370C9F">
    <w:name w:val="8BB21BD0651640FAA3C1E173AE370C9F"/>
  </w:style>
  <w:style w:type="paragraph" w:customStyle="1" w:styleId="610D3B08345447DEB357160AD65AAC40">
    <w:name w:val="610D3B08345447DEB357160AD65AAC40"/>
  </w:style>
  <w:style w:type="paragraph" w:customStyle="1" w:styleId="5E2396AC4AC94AE7915AB24DC16FC53E">
    <w:name w:val="5E2396AC4AC94AE7915AB24DC16FC53E"/>
  </w:style>
  <w:style w:type="paragraph" w:customStyle="1" w:styleId="3EA16D4FA0334FF09E780A0561BF49CB">
    <w:name w:val="3EA16D4FA0334FF09E780A0561BF49CB"/>
  </w:style>
  <w:style w:type="paragraph" w:customStyle="1" w:styleId="6A84185722DD440EAB439FCF976EF55B">
    <w:name w:val="6A84185722DD440EAB439FCF976EF55B"/>
  </w:style>
  <w:style w:type="paragraph" w:customStyle="1" w:styleId="D497CE4BD78C422EBDFF1D97AF4C8C11">
    <w:name w:val="D497CE4BD78C422EBDFF1D97AF4C8C11"/>
  </w:style>
  <w:style w:type="paragraph" w:customStyle="1" w:styleId="4033C8D68EDD408B92E7197544F85542">
    <w:name w:val="4033C8D68EDD408B92E7197544F85542"/>
  </w:style>
  <w:style w:type="paragraph" w:customStyle="1" w:styleId="80D7BCA946414A77B8F5661A8CA2D709">
    <w:name w:val="80D7BCA946414A77B8F5661A8CA2D709"/>
  </w:style>
  <w:style w:type="paragraph" w:customStyle="1" w:styleId="4D4F67EF08FF49CBB88A8CA558D27DBF">
    <w:name w:val="4D4F67EF08FF49CBB88A8CA558D27DBF"/>
  </w:style>
  <w:style w:type="paragraph" w:customStyle="1" w:styleId="6AB5865DB98542A1BD9DF6029396D82D">
    <w:name w:val="6AB5865DB98542A1BD9DF6029396D82D"/>
  </w:style>
  <w:style w:type="paragraph" w:customStyle="1" w:styleId="6E6DC1BB6F54494FA711FCDAF7097EC2">
    <w:name w:val="6E6DC1BB6F54494FA711FCDAF7097EC2"/>
  </w:style>
  <w:style w:type="paragraph" w:customStyle="1" w:styleId="240BD0D93E73456F91775498FED5878E">
    <w:name w:val="240BD0D93E73456F91775498FED5878E"/>
  </w:style>
  <w:style w:type="paragraph" w:customStyle="1" w:styleId="722B575E6204408C93F094E98F60F04F">
    <w:name w:val="722B575E6204408C93F094E98F60F04F"/>
  </w:style>
  <w:style w:type="paragraph" w:customStyle="1" w:styleId="C3B1F9E01F274B99B77439D5ADB0E3E7">
    <w:name w:val="C3B1F9E01F274B99B77439D5ADB0E3E7"/>
  </w:style>
  <w:style w:type="paragraph" w:customStyle="1" w:styleId="96A4BCE2B72D4E4DB3700B88B741B53D">
    <w:name w:val="96A4BCE2B72D4E4DB3700B88B741B53D"/>
  </w:style>
  <w:style w:type="paragraph" w:customStyle="1" w:styleId="4F259C9DE685434582AB2C982A89219F">
    <w:name w:val="4F259C9DE685434582AB2C982A89219F"/>
  </w:style>
  <w:style w:type="paragraph" w:customStyle="1" w:styleId="87D6149E5EAB46F7A1A1B4D4519A4A92">
    <w:name w:val="87D6149E5EAB46F7A1A1B4D4519A4A92"/>
  </w:style>
  <w:style w:type="paragraph" w:customStyle="1" w:styleId="952176ED2387419DBBE6E703DB6DF817">
    <w:name w:val="952176ED2387419DBBE6E703DB6DF817"/>
  </w:style>
  <w:style w:type="paragraph" w:customStyle="1" w:styleId="5317D7D46B8E4DF88EC0B45226D8FCDF">
    <w:name w:val="5317D7D46B8E4DF88EC0B45226D8FCDF"/>
  </w:style>
  <w:style w:type="paragraph" w:customStyle="1" w:styleId="EEC9C447B64F48E691E7FE963953F598">
    <w:name w:val="EEC9C447B64F48E691E7FE963953F598"/>
  </w:style>
  <w:style w:type="paragraph" w:customStyle="1" w:styleId="AE1088EFB9EA4422888E37FAC448CD29">
    <w:name w:val="AE1088EFB9EA4422888E37FAC448CD29"/>
  </w:style>
  <w:style w:type="paragraph" w:customStyle="1" w:styleId="F97783F8E23A41DAA42C4C7F2459FC40">
    <w:name w:val="F97783F8E23A41DAA42C4C7F2459FC40"/>
  </w:style>
  <w:style w:type="paragraph" w:customStyle="1" w:styleId="AEFE87E80DD047D0B835B883593C072B">
    <w:name w:val="AEFE87E80DD047D0B835B883593C072B"/>
  </w:style>
  <w:style w:type="paragraph" w:customStyle="1" w:styleId="0198BFBE6B1542F4B5BBEF3A87132AB5">
    <w:name w:val="0198BFBE6B1542F4B5BBEF3A87132AB5"/>
  </w:style>
  <w:style w:type="paragraph" w:customStyle="1" w:styleId="D9310BFAEF6649F8B4FC1557AAC8EDDD">
    <w:name w:val="D9310BFAEF6649F8B4FC1557AAC8EDDD"/>
  </w:style>
  <w:style w:type="paragraph" w:customStyle="1" w:styleId="3DC5959BE5984AF79B95BBA017486A66">
    <w:name w:val="3DC5959BE5984AF79B95BBA017486A66"/>
  </w:style>
  <w:style w:type="paragraph" w:customStyle="1" w:styleId="440724B08BA94649A56E27528B602F81">
    <w:name w:val="440724B08BA94649A56E27528B602F81"/>
  </w:style>
  <w:style w:type="paragraph" w:customStyle="1" w:styleId="B50A8755109843A9AED95EDF6182635B">
    <w:name w:val="B50A8755109843A9AED95EDF6182635B"/>
  </w:style>
  <w:style w:type="paragraph" w:customStyle="1" w:styleId="B379C18EBBD445568A0DED42EB211E64">
    <w:name w:val="B379C18EBBD445568A0DED42EB211E64"/>
  </w:style>
  <w:style w:type="paragraph" w:customStyle="1" w:styleId="9D3F958D50BD428490EB07896430A9A4">
    <w:name w:val="9D3F958D50BD428490EB07896430A9A4"/>
  </w:style>
  <w:style w:type="paragraph" w:customStyle="1" w:styleId="331E1D6F989D45D69FAE72FA9D9F5492">
    <w:name w:val="331E1D6F989D45D69FAE72FA9D9F5492"/>
  </w:style>
  <w:style w:type="paragraph" w:customStyle="1" w:styleId="C4AABDB266D145BD85F627BA57F3D681">
    <w:name w:val="C4AABDB266D145BD85F627BA57F3D681"/>
  </w:style>
  <w:style w:type="paragraph" w:customStyle="1" w:styleId="11F65D73D4D04D7A80ED06AFB9F4BDF3">
    <w:name w:val="11F65D73D4D04D7A80ED06AFB9F4BDF3"/>
  </w:style>
  <w:style w:type="paragraph" w:customStyle="1" w:styleId="11EFF85F4E9D479D802941BA3A7F2E7B">
    <w:name w:val="11EFF85F4E9D479D802941BA3A7F2E7B"/>
  </w:style>
  <w:style w:type="paragraph" w:customStyle="1" w:styleId="1AAB9835B3A94BDE9E7018454B5D6721">
    <w:name w:val="1AAB9835B3A94BDE9E7018454B5D6721"/>
  </w:style>
  <w:style w:type="paragraph" w:customStyle="1" w:styleId="CF03CB247ABC477E8A1B045EC6459CCB">
    <w:name w:val="CF03CB247ABC477E8A1B045EC6459CCB"/>
  </w:style>
  <w:style w:type="paragraph" w:customStyle="1" w:styleId="2601A387FEB04AB39D883899F2387967">
    <w:name w:val="2601A387FEB04AB39D883899F2387967"/>
  </w:style>
  <w:style w:type="paragraph" w:customStyle="1" w:styleId="F23C8A31782E4872B14D548460D03832">
    <w:name w:val="F23C8A31782E4872B14D548460D03832"/>
  </w:style>
  <w:style w:type="paragraph" w:customStyle="1" w:styleId="8FA01A1D7B924949B0EE4988D4E27249">
    <w:name w:val="8FA01A1D7B924949B0EE4988D4E27249"/>
  </w:style>
  <w:style w:type="paragraph" w:customStyle="1" w:styleId="7743DD002F024C31971B96286A55848F">
    <w:name w:val="7743DD002F024C31971B96286A55848F"/>
  </w:style>
  <w:style w:type="paragraph" w:customStyle="1" w:styleId="8D860E1851674B53BBEA44F27C34D2F6">
    <w:name w:val="8D860E1851674B53BBEA44F27C34D2F6"/>
  </w:style>
  <w:style w:type="paragraph" w:customStyle="1" w:styleId="888AF8639A764BFE88823EB693BC7A8C">
    <w:name w:val="888AF8639A764BFE88823EB693BC7A8C"/>
  </w:style>
  <w:style w:type="paragraph" w:customStyle="1" w:styleId="B3FB4BDB06154A5DB520787EE2DA23C0">
    <w:name w:val="B3FB4BDB06154A5DB520787EE2DA23C0"/>
  </w:style>
  <w:style w:type="paragraph" w:customStyle="1" w:styleId="54D1BF0D0F8C4CC0BB67405D9903C3A9">
    <w:name w:val="54D1BF0D0F8C4CC0BB67405D9903C3A9"/>
  </w:style>
  <w:style w:type="paragraph" w:customStyle="1" w:styleId="20F004A0A26C456DB36B921515AA00B4">
    <w:name w:val="20F004A0A26C456DB36B921515AA00B4"/>
  </w:style>
  <w:style w:type="paragraph" w:customStyle="1" w:styleId="84DA67E09AFD491D81CFA9EC4ACD2B97">
    <w:name w:val="84DA67E09AFD491D81CFA9EC4ACD2B97"/>
  </w:style>
  <w:style w:type="paragraph" w:customStyle="1" w:styleId="6EC6485590F2402A8FA142169608713C">
    <w:name w:val="6EC6485590F2402A8FA142169608713C"/>
  </w:style>
  <w:style w:type="paragraph" w:customStyle="1" w:styleId="2C3B35416AEF496395DABDA005A5AD53">
    <w:name w:val="2C3B35416AEF496395DABDA005A5AD53"/>
  </w:style>
  <w:style w:type="paragraph" w:customStyle="1" w:styleId="579D479FBE7249BD822AF7F535E27411">
    <w:name w:val="579D479FBE7249BD822AF7F535E27411"/>
  </w:style>
  <w:style w:type="paragraph" w:customStyle="1" w:styleId="68C681045C784EE1B539929FCF0D7CC7">
    <w:name w:val="68C681045C784EE1B539929FCF0D7CC7"/>
  </w:style>
  <w:style w:type="paragraph" w:customStyle="1" w:styleId="2241062C33DD4D62ACE309F0DA8519A5">
    <w:name w:val="2241062C33DD4D62ACE309F0DA8519A5"/>
  </w:style>
  <w:style w:type="paragraph" w:customStyle="1" w:styleId="7B72D55B781045E7B1ADEEA3AB6851A2">
    <w:name w:val="7B72D55B781045E7B1ADEEA3AB6851A2"/>
  </w:style>
  <w:style w:type="paragraph" w:customStyle="1" w:styleId="9C11F5540C944E0AB97C32E00BB01E46">
    <w:name w:val="9C11F5540C944E0AB97C32E00BB01E46"/>
  </w:style>
  <w:style w:type="paragraph" w:customStyle="1" w:styleId="4753DBBEE5944019A1E3AF00E3D7E686">
    <w:name w:val="4753DBBEE5944019A1E3AF00E3D7E686"/>
  </w:style>
  <w:style w:type="paragraph" w:customStyle="1" w:styleId="469BDC47949D46D784A27BEB9D73384F">
    <w:name w:val="469BDC47949D46D784A27BEB9D73384F"/>
  </w:style>
  <w:style w:type="paragraph" w:customStyle="1" w:styleId="D23E871177294B0896239B198CEFFA56">
    <w:name w:val="D23E871177294B0896239B198CEFFA56"/>
  </w:style>
  <w:style w:type="paragraph" w:customStyle="1" w:styleId="DDC2331AC5C04BB6BC5FCD60309C1460">
    <w:name w:val="DDC2331AC5C04BB6BC5FCD60309C1460"/>
  </w:style>
  <w:style w:type="paragraph" w:customStyle="1" w:styleId="C11D52AED21E4CF989D6ED4A20B37BE4">
    <w:name w:val="C11D52AED21E4CF989D6ED4A20B37BE4"/>
  </w:style>
  <w:style w:type="paragraph" w:customStyle="1" w:styleId="B36E5F996FD94FB18F464F3C3C59AB7C">
    <w:name w:val="B36E5F996FD94FB18F464F3C3C59AB7C"/>
  </w:style>
  <w:style w:type="paragraph" w:customStyle="1" w:styleId="4B141EE806F74741BF01BE820447FE61">
    <w:name w:val="4B141EE806F74741BF01BE820447FE61"/>
  </w:style>
  <w:style w:type="paragraph" w:customStyle="1" w:styleId="59B4CCC4EC2E443484F90FC6D2671413">
    <w:name w:val="59B4CCC4EC2E443484F90FC6D2671413"/>
  </w:style>
  <w:style w:type="paragraph" w:customStyle="1" w:styleId="25B4A9CF932A4BD994AAC5497E75D114">
    <w:name w:val="25B4A9CF932A4BD994AAC5497E75D114"/>
  </w:style>
  <w:style w:type="paragraph" w:customStyle="1" w:styleId="DF9D8E6D34174B8EA310A6AAEC4A38C5">
    <w:name w:val="DF9D8E6D34174B8EA310A6AAEC4A38C5"/>
  </w:style>
  <w:style w:type="paragraph" w:customStyle="1" w:styleId="739061931F8746FAB6BDBF8712623392">
    <w:name w:val="739061931F8746FAB6BDBF8712623392"/>
  </w:style>
  <w:style w:type="paragraph" w:customStyle="1" w:styleId="E81441D4C4604D4A8AEB851E9FC7916B">
    <w:name w:val="E81441D4C4604D4A8AEB851E9FC7916B"/>
  </w:style>
  <w:style w:type="paragraph" w:customStyle="1" w:styleId="2283F379C6CB473381CC13CC47A705E9">
    <w:name w:val="2283F379C6CB473381CC13CC47A705E9"/>
  </w:style>
  <w:style w:type="paragraph" w:customStyle="1" w:styleId="546F74FF46C24A36BE8A728A92B47608">
    <w:name w:val="546F74FF46C24A36BE8A728A92B47608"/>
  </w:style>
  <w:style w:type="paragraph" w:customStyle="1" w:styleId="DA3032E8C8A14D5282AF4F74DC2536DD">
    <w:name w:val="DA3032E8C8A14D5282AF4F74DC2536DD"/>
  </w:style>
  <w:style w:type="paragraph" w:customStyle="1" w:styleId="A7A583FC5C284B839FBF56F601A95084">
    <w:name w:val="A7A583FC5C284B839FBF56F601A95084"/>
  </w:style>
  <w:style w:type="paragraph" w:customStyle="1" w:styleId="B7FAE3C2D38341B59B76711DE085542F">
    <w:name w:val="B7FAE3C2D38341B59B76711DE085542F"/>
  </w:style>
  <w:style w:type="paragraph" w:customStyle="1" w:styleId="819C6AA54C1D44779060B3EA72FF596F">
    <w:name w:val="819C6AA54C1D44779060B3EA72FF596F"/>
  </w:style>
  <w:style w:type="paragraph" w:customStyle="1" w:styleId="0F9F0109FF56455F9265DE1901D3A528">
    <w:name w:val="0F9F0109FF56455F9265DE1901D3A528"/>
  </w:style>
  <w:style w:type="paragraph" w:customStyle="1" w:styleId="4D54745D56A0466DA9EC22766578880D">
    <w:name w:val="4D54745D56A0466DA9EC22766578880D"/>
  </w:style>
  <w:style w:type="paragraph" w:customStyle="1" w:styleId="0977A793C91D411D8286321E64F36356">
    <w:name w:val="0977A793C91D411D8286321E64F36356"/>
  </w:style>
  <w:style w:type="paragraph" w:customStyle="1" w:styleId="39A4BD70AC274749ACC0F07B741E3270">
    <w:name w:val="39A4BD70AC274749ACC0F07B741E3270"/>
  </w:style>
  <w:style w:type="paragraph" w:customStyle="1" w:styleId="861FDCBEFCDF4F55BB3F474239A2093A">
    <w:name w:val="861FDCBEFCDF4F55BB3F474239A2093A"/>
  </w:style>
  <w:style w:type="paragraph" w:customStyle="1" w:styleId="44D42E634CD1412580CE9AE2FB91D466">
    <w:name w:val="44D42E634CD1412580CE9AE2FB91D466"/>
  </w:style>
  <w:style w:type="paragraph" w:customStyle="1" w:styleId="2B850DA58CE74D988C717368CAF76C0B">
    <w:name w:val="2B850DA58CE74D988C717368CAF76C0B"/>
  </w:style>
  <w:style w:type="paragraph" w:customStyle="1" w:styleId="1DD6879F8BFD4181996547C9EE4A8DA5">
    <w:name w:val="1DD6879F8BFD4181996547C9EE4A8DA5"/>
  </w:style>
  <w:style w:type="paragraph" w:customStyle="1" w:styleId="EC20D68157694F378F9320C46B1CBF32">
    <w:name w:val="EC20D68157694F378F9320C46B1CBF32"/>
  </w:style>
  <w:style w:type="paragraph" w:customStyle="1" w:styleId="D6001C95099347AA9CD3E9CC0B3FBAA7">
    <w:name w:val="D6001C95099347AA9CD3E9CC0B3FBAA7"/>
  </w:style>
  <w:style w:type="paragraph" w:customStyle="1" w:styleId="E293D12ED8CF4FEC85BB9CBA1423A2B2">
    <w:name w:val="E293D12ED8CF4FEC85BB9CBA1423A2B2"/>
  </w:style>
  <w:style w:type="paragraph" w:customStyle="1" w:styleId="22DC9795DDE74ED39CB7AA05AC80318B">
    <w:name w:val="22DC9795DDE74ED39CB7AA05AC80318B"/>
  </w:style>
  <w:style w:type="paragraph" w:customStyle="1" w:styleId="A0667490D5864C2598A90C98FD7B2434">
    <w:name w:val="A0667490D5864C2598A90C98FD7B2434"/>
  </w:style>
  <w:style w:type="paragraph" w:customStyle="1" w:styleId="DD82E7D006A245608B7050EFF444D315">
    <w:name w:val="DD82E7D006A245608B7050EFF444D315"/>
  </w:style>
  <w:style w:type="paragraph" w:customStyle="1" w:styleId="76487A5C366D4D9D8CF2942E45FB3995">
    <w:name w:val="76487A5C366D4D9D8CF2942E45FB3995"/>
  </w:style>
  <w:style w:type="paragraph" w:customStyle="1" w:styleId="D03A99352FF0446086768BA0ACD753B3">
    <w:name w:val="D03A99352FF0446086768BA0ACD753B3"/>
  </w:style>
  <w:style w:type="paragraph" w:customStyle="1" w:styleId="0D194AD5076843BEB28CFA90CA5901A1">
    <w:name w:val="0D194AD5076843BEB28CFA90CA5901A1"/>
  </w:style>
  <w:style w:type="paragraph" w:customStyle="1" w:styleId="A095EC1CEAC4487BB7FE4627BF1DCF38">
    <w:name w:val="A095EC1CEAC4487BB7FE4627BF1DCF38"/>
  </w:style>
  <w:style w:type="paragraph" w:customStyle="1" w:styleId="5DC82E4922F744249CE81A4D9B908821">
    <w:name w:val="5DC82E4922F744249CE81A4D9B908821"/>
  </w:style>
  <w:style w:type="paragraph" w:customStyle="1" w:styleId="F5CA888A105F4C429BCC23AB0765B4AA">
    <w:name w:val="F5CA888A105F4C429BCC23AB0765B4AA"/>
  </w:style>
  <w:style w:type="paragraph" w:customStyle="1" w:styleId="17519869F5B7456DB555D8E2D7346B9A">
    <w:name w:val="17519869F5B7456DB555D8E2D7346B9A"/>
  </w:style>
  <w:style w:type="paragraph" w:customStyle="1" w:styleId="7F205E876714426FAF8E03926C7AB997">
    <w:name w:val="7F205E876714426FAF8E03926C7AB997"/>
  </w:style>
  <w:style w:type="paragraph" w:customStyle="1" w:styleId="2397A445684F41EFBEC10C7DAD754349">
    <w:name w:val="2397A445684F41EFBEC10C7DAD754349"/>
  </w:style>
  <w:style w:type="paragraph" w:customStyle="1" w:styleId="75440C59B69040C6B7336E8EA217AD05">
    <w:name w:val="75440C59B69040C6B7336E8EA217AD05"/>
  </w:style>
  <w:style w:type="paragraph" w:customStyle="1" w:styleId="DBFE4063C3B14314874F47CD0B215325">
    <w:name w:val="DBFE4063C3B14314874F47CD0B215325"/>
  </w:style>
  <w:style w:type="paragraph" w:customStyle="1" w:styleId="749DC3A355B6479C91C5B8D31A268F26">
    <w:name w:val="749DC3A355B6479C91C5B8D31A268F26"/>
  </w:style>
  <w:style w:type="paragraph" w:customStyle="1" w:styleId="0564C04D9B834E90B6853F65181AEFAA">
    <w:name w:val="0564C04D9B834E90B6853F65181AEFAA"/>
  </w:style>
  <w:style w:type="paragraph" w:customStyle="1" w:styleId="2626D23E8B3A4F10B8BBD1373363E12F">
    <w:name w:val="2626D23E8B3A4F10B8BBD1373363E12F"/>
  </w:style>
  <w:style w:type="paragraph" w:customStyle="1" w:styleId="90D80393E3F646AEA2A366E0AC5CACAA">
    <w:name w:val="90D80393E3F646AEA2A366E0AC5CACAA"/>
  </w:style>
  <w:style w:type="paragraph" w:customStyle="1" w:styleId="D7D490AF51124DCFB4767B6C185C58EB">
    <w:name w:val="D7D490AF51124DCFB4767B6C185C58EB"/>
  </w:style>
  <w:style w:type="paragraph" w:customStyle="1" w:styleId="EEC9E8686AB9487DB60D3C8317DB24C9">
    <w:name w:val="EEC9E8686AB9487DB60D3C8317DB24C9"/>
  </w:style>
  <w:style w:type="paragraph" w:customStyle="1" w:styleId="413A9EFEA10041BAA3C83F21A090777F">
    <w:name w:val="413A9EFEA10041BAA3C83F21A090777F"/>
  </w:style>
  <w:style w:type="paragraph" w:customStyle="1" w:styleId="4591D913A4984C549EC41AC69D7B867B">
    <w:name w:val="4591D913A4984C549EC41AC69D7B867B"/>
  </w:style>
  <w:style w:type="paragraph" w:customStyle="1" w:styleId="BB424B42EBA54D8DB156712041327A24">
    <w:name w:val="BB424B42EBA54D8DB156712041327A24"/>
  </w:style>
  <w:style w:type="paragraph" w:customStyle="1" w:styleId="2707EEC16CE94948BA4D4311B12AF36D">
    <w:name w:val="2707EEC16CE94948BA4D4311B12AF36D"/>
  </w:style>
  <w:style w:type="paragraph" w:customStyle="1" w:styleId="0D7C1FDE92CD49DF828C013652312700">
    <w:name w:val="0D7C1FDE92CD49DF828C013652312700"/>
  </w:style>
  <w:style w:type="paragraph" w:customStyle="1" w:styleId="E7CC258AAA8C498C8302610E81DC1555">
    <w:name w:val="E7CC258AAA8C498C8302610E81DC1555"/>
  </w:style>
  <w:style w:type="paragraph" w:customStyle="1" w:styleId="A9CE4A2D71954B1883C12F1C996E4C49">
    <w:name w:val="A9CE4A2D71954B1883C12F1C996E4C49"/>
  </w:style>
  <w:style w:type="paragraph" w:customStyle="1" w:styleId="3B416E117674448ABF1DAD23FBF548E3">
    <w:name w:val="3B416E117674448ABF1DAD23FBF548E3"/>
  </w:style>
  <w:style w:type="paragraph" w:customStyle="1" w:styleId="CDCDE3FFEFD542AEAB286379411221A2">
    <w:name w:val="CDCDE3FFEFD542AEAB286379411221A2"/>
  </w:style>
  <w:style w:type="paragraph" w:customStyle="1" w:styleId="6AE59848053147C3AAFE1F62F29182E6">
    <w:name w:val="6AE59848053147C3AAFE1F62F29182E6"/>
  </w:style>
  <w:style w:type="paragraph" w:customStyle="1" w:styleId="7F6A8425736544CF9B4E9EE211F4B061">
    <w:name w:val="7F6A8425736544CF9B4E9EE211F4B061"/>
  </w:style>
  <w:style w:type="paragraph" w:customStyle="1" w:styleId="8A61A2A40DCB47039BDB82ACA03A4662">
    <w:name w:val="8A61A2A40DCB47039BDB82ACA03A4662"/>
  </w:style>
  <w:style w:type="paragraph" w:customStyle="1" w:styleId="AC56E12F11E347D783CC3306FF2154B4">
    <w:name w:val="AC56E12F11E347D783CC3306FF2154B4"/>
  </w:style>
  <w:style w:type="paragraph" w:customStyle="1" w:styleId="25C86C3DB81F482E849B1F7AB8584FDF">
    <w:name w:val="25C86C3DB81F482E849B1F7AB8584FDF"/>
  </w:style>
  <w:style w:type="paragraph" w:customStyle="1" w:styleId="A6BE169C96E241278786CFBFDA67147B">
    <w:name w:val="A6BE169C96E241278786CFBFDA67147B"/>
  </w:style>
  <w:style w:type="paragraph" w:customStyle="1" w:styleId="C638A7253FA347F7BADDC613B75416AA">
    <w:name w:val="C638A7253FA347F7BADDC613B75416AA"/>
  </w:style>
  <w:style w:type="paragraph" w:customStyle="1" w:styleId="E5BDCBB5F3274721AC4E98AAF948F8A4">
    <w:name w:val="E5BDCBB5F3274721AC4E98AAF948F8A4"/>
  </w:style>
  <w:style w:type="paragraph" w:customStyle="1" w:styleId="461D274665584D8F9B0124981D3D710D">
    <w:name w:val="461D274665584D8F9B0124981D3D710D"/>
  </w:style>
  <w:style w:type="paragraph" w:customStyle="1" w:styleId="B6C5AE8170D640DEB36FCF040FB5BC6D">
    <w:name w:val="B6C5AE8170D640DEB36FCF040FB5BC6D"/>
  </w:style>
  <w:style w:type="paragraph" w:customStyle="1" w:styleId="2E54E310E9A24D9DB6B6D98EF390D3DE">
    <w:name w:val="2E54E310E9A24D9DB6B6D98EF390D3DE"/>
  </w:style>
  <w:style w:type="paragraph" w:customStyle="1" w:styleId="035BD776993943E99C93CC817508516B">
    <w:name w:val="035BD776993943E99C93CC817508516B"/>
  </w:style>
  <w:style w:type="paragraph" w:customStyle="1" w:styleId="B7E762C9C3404A0FA5BF58518B7A902C">
    <w:name w:val="B7E762C9C3404A0FA5BF58518B7A90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3.xml><?xml version="1.0" encoding="utf-8"?>
<ds:datastoreItem xmlns:ds="http://schemas.openxmlformats.org/officeDocument/2006/customXml" ds:itemID="{6CE66F37-5CD3-47FE-B71E-5568217D7130}">
  <ds:schemaRefs>
    <ds:schemaRef ds:uri="http://schemas.openxmlformats.org/officeDocument/2006/bibliography"/>
  </ds:schemaRefs>
</ds:datastoreItem>
</file>

<file path=customXml/itemProps4.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1</Pages>
  <Words>2246</Words>
  <Characters>12805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Aaitek</vt:lpstr>
    </vt:vector>
  </TitlesOfParts>
  <Company/>
  <LinksUpToDate>false</LinksUpToDate>
  <CharactersWithSpaces>15021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Nestfinder</dc:title>
  <dc:subject/>
  <dc:creator/>
  <cp:keywords/>
  <dc:description/>
  <cp:lastModifiedBy/>
  <cp:revision>1</cp:revision>
  <dcterms:created xsi:type="dcterms:W3CDTF">2024-01-04T05:54:00Z</dcterms:created>
  <dcterms:modified xsi:type="dcterms:W3CDTF">2024-01-04T22:02:00Z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